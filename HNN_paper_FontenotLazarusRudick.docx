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528E3" w14:textId="6040D80A" w:rsidR="00495AC2" w:rsidRPr="009A3755" w:rsidRDefault="005C73B9" w:rsidP="00495AC2">
      <w:pPr>
        <w:pStyle w:val="Title1"/>
      </w:pPr>
      <w:r>
        <w:t>Hierarchical</w:t>
      </w:r>
      <w:r w:rsidR="00E97655">
        <w:t xml:space="preserve"> </w:t>
      </w:r>
      <w:r w:rsidR="009C4A54">
        <w:t xml:space="preserve">Neural </w:t>
      </w:r>
      <w:r w:rsidR="00EB5891">
        <w:t>Networks</w:t>
      </w:r>
      <w:r w:rsidR="00E97655">
        <w:t xml:space="preserve"> (HNN):</w:t>
      </w:r>
      <w:r w:rsidR="00495AC2" w:rsidRPr="009A3755">
        <w:br/>
      </w:r>
      <w:r w:rsidR="00495AC2">
        <w:t>U</w:t>
      </w:r>
      <w:r>
        <w:t xml:space="preserve">sing </w:t>
      </w:r>
      <w:r w:rsidR="00672118">
        <w:t>TensorFlow</w:t>
      </w:r>
      <w:r>
        <w:t xml:space="preserve"> to build HNN</w:t>
      </w:r>
    </w:p>
    <w:p w14:paraId="3DC6471F" w14:textId="5A8F9755" w:rsidR="009B1D59" w:rsidRPr="009A3755" w:rsidRDefault="000835DE" w:rsidP="34040D94">
      <w:pPr>
        <w:pStyle w:val="author"/>
        <w:spacing w:after="0"/>
        <w:ind w:firstLine="0"/>
        <w:rPr>
          <w:lang w:val="de-DE"/>
        </w:rPr>
      </w:pPr>
      <w:r>
        <w:rPr>
          <w:lang w:val="de-DE"/>
        </w:rPr>
        <w:t>Rick Fontenot</w:t>
      </w:r>
      <w:r w:rsidR="009B1D59" w:rsidRPr="009A3755">
        <w:rPr>
          <w:position w:val="6"/>
          <w:sz w:val="12"/>
          <w:szCs w:val="12"/>
          <w:lang w:val="de-DE"/>
        </w:rPr>
        <w:t>1</w:t>
      </w:r>
      <w:r w:rsidR="009B1D59" w:rsidRPr="009A3755">
        <w:rPr>
          <w:lang w:val="de-DE"/>
        </w:rPr>
        <w:t xml:space="preserve">, </w:t>
      </w:r>
      <w:r>
        <w:rPr>
          <w:lang w:val="de-DE"/>
        </w:rPr>
        <w:t>Joseph Lazarus</w:t>
      </w:r>
      <w:r w:rsidR="009B5E2A" w:rsidRPr="009A3755">
        <w:rPr>
          <w:position w:val="6"/>
          <w:sz w:val="12"/>
          <w:szCs w:val="12"/>
          <w:lang w:val="de-DE"/>
        </w:rPr>
        <w:t>1</w:t>
      </w:r>
      <w:r w:rsidR="009B5E2A">
        <w:rPr>
          <w:lang w:val="de-DE"/>
        </w:rPr>
        <w:t xml:space="preserve">, </w:t>
      </w:r>
      <w:r>
        <w:rPr>
          <w:lang w:val="de-DE"/>
        </w:rPr>
        <w:t>Puri Rudick</w:t>
      </w:r>
      <w:r w:rsidRPr="009A3755">
        <w:rPr>
          <w:position w:val="6"/>
          <w:sz w:val="12"/>
          <w:szCs w:val="12"/>
          <w:lang w:val="de-DE"/>
        </w:rPr>
        <w:t>1</w:t>
      </w:r>
      <w:r>
        <w:rPr>
          <w:lang w:val="de-DE"/>
        </w:rPr>
        <w:t xml:space="preserve">, </w:t>
      </w:r>
      <w:r w:rsidRPr="000835DE">
        <w:rPr>
          <w:lang w:val="de-DE"/>
        </w:rPr>
        <w:t>Anthony Sgambellone</w:t>
      </w:r>
      <w:r w:rsidR="009B5E2A">
        <w:rPr>
          <w:position w:val="6"/>
          <w:sz w:val="12"/>
          <w:szCs w:val="12"/>
          <w:lang w:val="de-DE"/>
        </w:rPr>
        <w:t>2</w:t>
      </w:r>
    </w:p>
    <w:p w14:paraId="7AA35124" w14:textId="77777777" w:rsidR="009B1D59" w:rsidRDefault="009B1D59" w:rsidP="009B1D59">
      <w:pPr>
        <w:pStyle w:val="authorinfo"/>
        <w:rPr>
          <w:lang w:val="de-DE"/>
        </w:rPr>
      </w:pPr>
      <w:r w:rsidRPr="009A3755">
        <w:rPr>
          <w:position w:val="6"/>
          <w:sz w:val="11"/>
          <w:szCs w:val="11"/>
          <w:lang w:val="de-DE"/>
        </w:rPr>
        <w:t>1</w:t>
      </w:r>
      <w:r w:rsidRPr="009A3755">
        <w:rPr>
          <w:lang w:val="de-DE"/>
        </w:rPr>
        <w:t xml:space="preserve"> </w:t>
      </w:r>
      <w:r w:rsidR="009B5E2A">
        <w:rPr>
          <w:lang w:val="de-DE"/>
        </w:rPr>
        <w:t>Master of Science in Data Science, Southern Methodist University,</w:t>
      </w:r>
      <w:r w:rsidRPr="009A3755">
        <w:rPr>
          <w:lang w:val="de-DE"/>
        </w:rPr>
        <w:br/>
      </w:r>
      <w:r w:rsidR="009B5E2A">
        <w:rPr>
          <w:lang w:val="de-DE"/>
        </w:rPr>
        <w:t>Dallas, TX 75275 USA</w:t>
      </w:r>
    </w:p>
    <w:p w14:paraId="560D8F32" w14:textId="3BE66F8E" w:rsidR="009B5E2A" w:rsidRPr="009B5E2A" w:rsidRDefault="00E12EFE" w:rsidP="680CB1E1">
      <w:pPr>
        <w:pStyle w:val="email"/>
        <w:rPr>
          <w:lang w:val="de-DE"/>
        </w:rPr>
      </w:pPr>
      <w:r>
        <w:rPr>
          <w:position w:val="6"/>
          <w:sz w:val="11"/>
          <w:szCs w:val="11"/>
          <w:lang w:val="de-DE"/>
        </w:rPr>
        <w:t>2</w:t>
      </w:r>
      <w:r w:rsidRPr="009A3755">
        <w:rPr>
          <w:lang w:val="de-DE"/>
        </w:rPr>
        <w:t xml:space="preserve"> </w:t>
      </w:r>
      <w:r w:rsidR="65753202" w:rsidRPr="63A4D90A">
        <w:rPr>
          <w:lang w:val="de-DE"/>
        </w:rPr>
        <w:t xml:space="preserve">Scientific Test </w:t>
      </w:r>
      <w:r w:rsidR="00C2263E">
        <w:rPr>
          <w:lang w:val="de-DE"/>
        </w:rPr>
        <w:t>a</w:t>
      </w:r>
      <w:r w:rsidR="00C2263E" w:rsidRPr="63A4D90A">
        <w:rPr>
          <w:lang w:val="de-DE"/>
        </w:rPr>
        <w:t xml:space="preserve">nd </w:t>
      </w:r>
      <w:r w:rsidR="65753202" w:rsidRPr="63A4D90A">
        <w:rPr>
          <w:lang w:val="de-DE"/>
        </w:rPr>
        <w:t>Analysis Techniques Center of Excellence</w:t>
      </w:r>
      <w:r w:rsidR="00671811">
        <w:rPr>
          <w:lang w:val="de-DE"/>
        </w:rPr>
        <w:t xml:space="preserve">, </w:t>
      </w:r>
      <w:r w:rsidR="43F0BD77">
        <w:t>2950 Hobson Way</w:t>
      </w:r>
    </w:p>
    <w:p w14:paraId="666CCCF5" w14:textId="36DD35C4" w:rsidR="009B5E2A" w:rsidRPr="009B5E2A" w:rsidRDefault="43F0BD77" w:rsidP="009B5E2A">
      <w:pPr>
        <w:pStyle w:val="email"/>
        <w:rPr>
          <w:lang w:val="de-DE"/>
        </w:rPr>
      </w:pPr>
      <w:r>
        <w:t>Wright-Patterson AFB</w:t>
      </w:r>
      <w:r w:rsidR="009B5E2A">
        <w:rPr>
          <w:lang w:val="de-DE"/>
        </w:rPr>
        <w:t xml:space="preserve">, </w:t>
      </w:r>
      <w:r w:rsidR="7481C576" w:rsidRPr="69E688C5">
        <w:rPr>
          <w:lang w:val="de-DE"/>
        </w:rPr>
        <w:t xml:space="preserve">OH </w:t>
      </w:r>
      <w:r w:rsidR="7481C576" w:rsidRPr="74621154">
        <w:rPr>
          <w:lang w:val="de-DE"/>
        </w:rPr>
        <w:t>45431</w:t>
      </w:r>
      <w:r w:rsidR="009B5E2A">
        <w:rPr>
          <w:lang w:val="de-DE"/>
        </w:rPr>
        <w:t xml:space="preserve"> USA </w:t>
      </w:r>
    </w:p>
    <w:p w14:paraId="76FFCF02" w14:textId="2500CEBA" w:rsidR="009B5E2A" w:rsidRDefault="32F90654" w:rsidP="74621154">
      <w:pPr>
        <w:pStyle w:val="email"/>
        <w:ind w:firstLine="0"/>
        <w:rPr>
          <w:rStyle w:val="Hyperlink"/>
          <w:sz w:val="16"/>
          <w:szCs w:val="16"/>
          <w:lang w:val="de-DE"/>
        </w:rPr>
      </w:pPr>
      <w:r w:rsidRPr="4DA46C9D">
        <w:rPr>
          <w:lang w:val="de-DE"/>
        </w:rPr>
        <w:t>{</w:t>
      </w:r>
      <w:r w:rsidR="001E256F">
        <w:rPr>
          <w:lang w:val="de-DE"/>
        </w:rPr>
        <w:t>r</w:t>
      </w:r>
      <w:r w:rsidR="0091769B">
        <w:rPr>
          <w:lang w:val="de-DE"/>
        </w:rPr>
        <w:t>w</w:t>
      </w:r>
      <w:r w:rsidR="001E256F">
        <w:rPr>
          <w:lang w:val="de-DE"/>
        </w:rPr>
        <w:t>f</w:t>
      </w:r>
      <w:r w:rsidRPr="74621154">
        <w:rPr>
          <w:lang w:val="de-DE"/>
        </w:rPr>
        <w:t>ontenot</w:t>
      </w:r>
      <w:r w:rsidRPr="665B45F3">
        <w:rPr>
          <w:lang w:val="de-DE"/>
        </w:rPr>
        <w:t xml:space="preserve">, </w:t>
      </w:r>
      <w:r w:rsidR="001E256F">
        <w:rPr>
          <w:lang w:val="de-DE"/>
        </w:rPr>
        <w:t>l</w:t>
      </w:r>
      <w:r w:rsidRPr="379AAEB3">
        <w:rPr>
          <w:lang w:val="de-DE"/>
        </w:rPr>
        <w:t>azarus</w:t>
      </w:r>
      <w:r w:rsidR="001E256F">
        <w:rPr>
          <w:lang w:val="de-DE"/>
        </w:rPr>
        <w:t>j</w:t>
      </w:r>
      <w:r w:rsidRPr="73E894FF">
        <w:rPr>
          <w:lang w:val="de-DE"/>
        </w:rPr>
        <w:t xml:space="preserve">, </w:t>
      </w:r>
      <w:r w:rsidR="001E256F">
        <w:rPr>
          <w:lang w:val="de-DE"/>
        </w:rPr>
        <w:t>p</w:t>
      </w:r>
      <w:r w:rsidRPr="0BCC29CE">
        <w:rPr>
          <w:lang w:val="de-DE"/>
        </w:rPr>
        <w:t>rudick</w:t>
      </w:r>
      <w:r w:rsidRPr="73E894FF">
        <w:rPr>
          <w:lang w:val="de-DE"/>
        </w:rPr>
        <w:t>}</w:t>
      </w:r>
      <w:r w:rsidRPr="21112C95" w:rsidDel="00E21FF9">
        <w:rPr>
          <w:sz w:val="16"/>
          <w:szCs w:val="16"/>
          <w:lang w:val="de-DE"/>
        </w:rPr>
        <w:t>@smu.edu</w:t>
      </w:r>
    </w:p>
    <w:p w14:paraId="4EB5712B" w14:textId="15593120" w:rsidR="009B1D59" w:rsidRPr="009A3755" w:rsidRDefault="77BDB3FF" w:rsidP="009B5E2A">
      <w:pPr>
        <w:pStyle w:val="email"/>
        <w:rPr>
          <w:rStyle w:val="Hyperlink"/>
          <w:color w:val="auto"/>
          <w:sz w:val="16"/>
          <w:szCs w:val="16"/>
          <w:u w:val="none"/>
          <w:lang w:val="de-DE"/>
        </w:rPr>
      </w:pPr>
      <w:r w:rsidRPr="72B8601B">
        <w:rPr>
          <w:lang w:val="de-DE"/>
        </w:rPr>
        <w:t>Anthony.</w:t>
      </w:r>
      <w:r w:rsidRPr="6FCAAD7B">
        <w:rPr>
          <w:lang w:val="de-DE"/>
        </w:rPr>
        <w:t>Scambellone.</w:t>
      </w:r>
      <w:r w:rsidRPr="74621154">
        <w:rPr>
          <w:lang w:val="de-DE"/>
        </w:rPr>
        <w:t>ctr</w:t>
      </w:r>
      <w:r w:rsidRPr="00D35FB5">
        <w:rPr>
          <w:sz w:val="16"/>
          <w:szCs w:val="18"/>
          <w:lang w:val="de-DE"/>
        </w:rPr>
        <w:t>@AFIT.edu</w:t>
      </w:r>
    </w:p>
    <w:p w14:paraId="1ECE6A27" w14:textId="13B78681" w:rsidR="00C5768A" w:rsidRPr="006F19A9" w:rsidRDefault="23495AFB" w:rsidP="00C5768A">
      <w:pPr>
        <w:pStyle w:val="heading10"/>
        <w:ind w:left="540" w:right="617"/>
        <w:rPr>
          <w:color w:val="FF0000"/>
          <w:u w:val="single"/>
        </w:rPr>
      </w:pPr>
      <w:r w:rsidRPr="27444587">
        <w:rPr>
          <w:sz w:val="18"/>
          <w:szCs w:val="18"/>
        </w:rPr>
        <w:t xml:space="preserve">Abstract. </w:t>
      </w:r>
      <w:r w:rsidRPr="27444587">
        <w:rPr>
          <w:rFonts w:eastAsia="Times" w:cs="Times"/>
          <w:b w:val="0"/>
          <w:sz w:val="18"/>
          <w:szCs w:val="18"/>
        </w:rPr>
        <w:t>This research demonstrates the use of TensorFlow to build a Hierarchical Neural Network (HNN). Constructing and engineering neural networks to maximize accuracy and efficiency is an active field of research in machine learning. HNN, along with several other applications of split networks have been developed as recently as 2017. However, implementations thus far have</w:t>
      </w:r>
      <w:r w:rsidRPr="27444587">
        <w:rPr>
          <w:rFonts w:eastAsia="Times" w:cs="Times"/>
          <w:b w:val="0"/>
          <w:color w:val="FF0000"/>
          <w:sz w:val="18"/>
          <w:szCs w:val="18"/>
        </w:rPr>
        <w:t xml:space="preserve"> </w:t>
      </w:r>
      <w:r w:rsidRPr="27444587">
        <w:rPr>
          <w:rFonts w:eastAsia="Times" w:cs="Times"/>
          <w:b w:val="0"/>
          <w:sz w:val="18"/>
          <w:szCs w:val="18"/>
        </w:rPr>
        <w:t>required custom-built and coded HNNs. The research conducted here uses TensorFlow to validate this structure by building entirely separate neural nets with logical relations between the output of one net and the inputs of the nets that are downstream. Research has shown that Hierarchical Neural Networks can increase training speed and reduce compute resources. The validation results of HNN using the Fashion-MNIST dataset demonstrate a prediction accuracy of 99.49%, 95.96%, and 88.84% for coarse, medium, and fine level classification respectively, in which the fine level classification accuracy is greater than the baseline model.</w:t>
      </w:r>
    </w:p>
    <w:p w14:paraId="5E30F805" w14:textId="77777777" w:rsidR="009B1D59" w:rsidRPr="009A3755" w:rsidRDefault="009B1D59" w:rsidP="009B1D59">
      <w:pPr>
        <w:pStyle w:val="heading10"/>
      </w:pPr>
      <w:r>
        <w:t>1   Introduction</w:t>
      </w:r>
    </w:p>
    <w:p w14:paraId="56CBA05D" w14:textId="3E1C41BC" w:rsidR="002B3FCD" w:rsidRDefault="002B3FCD" w:rsidP="002B3FCD">
      <w:r>
        <w:t>Image classification is a critical tool used for a variety of business and industry domains including medical, automobiles, surveillance and security, online marketing, and social media. Maximizing the accuracy of predictions is often the primary focus, and recent developments in deep learning tools such as</w:t>
      </w:r>
      <w:r w:rsidR="00110611">
        <w:t xml:space="preserve"> Hierarchical</w:t>
      </w:r>
      <w:r>
        <w:t xml:space="preserve"> </w:t>
      </w:r>
      <w:r w:rsidR="00110611">
        <w:t>Neural</w:t>
      </w:r>
      <w:r>
        <w:t xml:space="preserve"> </w:t>
      </w:r>
      <w:r w:rsidR="00110611">
        <w:t>N</w:t>
      </w:r>
      <w:r>
        <w:t xml:space="preserve">etworks </w:t>
      </w:r>
      <w:r w:rsidR="001E5C3C">
        <w:t>provide</w:t>
      </w:r>
      <w:r>
        <w:t xml:space="preserve"> methods for achieving higher accuracy. For a variety of reasons, deep learning methods are now practical and available to the </w:t>
      </w:r>
      <w:proofErr w:type="gramStart"/>
      <w:r>
        <w:t>general public</w:t>
      </w:r>
      <w:proofErr w:type="gramEnd"/>
      <w:r>
        <w:t xml:space="preserve">. The core fundamentals of deep learning used today are the result of research from scientists such as Hinton, </w:t>
      </w:r>
      <w:proofErr w:type="spellStart"/>
      <w:r>
        <w:t>LeCun</w:t>
      </w:r>
      <w:proofErr w:type="spellEnd"/>
      <w:r>
        <w:t xml:space="preserve">, and Li. Based on the work of these researchers it is possible to use deep learning and neural networks in computer vision problems. Images decomposed into pixel vectors can be fed into a neural network and algorithmically extract and identify features needed for classifications. Whereas prior to their work the use of pattern recognition systems in classification problems was not practical for widespread use. The process required specialized skills. Someone had to design a feature extractor to process the raw data to extract the features. This manual process also required that individual to have specific domain knowledge. </w:t>
      </w:r>
    </w:p>
    <w:p w14:paraId="65A2BE68" w14:textId="1489CE38" w:rsidR="004348EF" w:rsidRDefault="004348EF" w:rsidP="004348EF">
      <w:r>
        <w:lastRenderedPageBreak/>
        <w:t xml:space="preserve">In </w:t>
      </w:r>
      <w:proofErr w:type="spellStart"/>
      <w:r>
        <w:t>Lecun’s</w:t>
      </w:r>
      <w:proofErr w:type="spellEnd"/>
      <w:r>
        <w:t xml:space="preserve"> 1998 work on document recognition systems and representation learning techniques uses multiple levels to extract features used to classify an image</w:t>
      </w:r>
      <w:r w:rsidR="002C699A">
        <w:t xml:space="preserve">. </w:t>
      </w:r>
      <w:r>
        <w:t xml:space="preserve">For example, an image is fed into the model through an array of pixel values. Layer one constructs a crude feature map that distinguishes differences along the edges </w:t>
      </w:r>
      <w:r w:rsidR="00CF13D4">
        <w:t>of</w:t>
      </w:r>
      <w:r>
        <w:t xml:space="preserve"> the images. The second layer constructs the overarching theme of the image. The key aspect is the feature maps created by the algorithm are not explicitly designed by humans. They are ‘learned’ or extracted from the data by the algorithm and network procedure.</w:t>
      </w:r>
    </w:p>
    <w:p w14:paraId="6C130E39" w14:textId="28B1FB27" w:rsidR="1CF9FA2A" w:rsidRDefault="1CF9FA2A" w:rsidP="1CF9FA2A">
      <w:r>
        <w:t>The widespread adoption of deep learning did not happen immediately following</w:t>
      </w:r>
      <w:r w:rsidR="00262274">
        <w:t xml:space="preserve"> </w:t>
      </w:r>
      <w:r>
        <w:t xml:space="preserve">IEEE’s publication of </w:t>
      </w:r>
      <w:proofErr w:type="spellStart"/>
      <w:r>
        <w:t>LeCun’s</w:t>
      </w:r>
      <w:proofErr w:type="spellEnd"/>
      <w:r w:rsidR="00F12BE9">
        <w:t xml:space="preserve">, </w:t>
      </w:r>
      <w:r>
        <w:t>“Gradient-Based Learning Applied to Document Recognition” (</w:t>
      </w:r>
      <w:proofErr w:type="spellStart"/>
      <w:r>
        <w:t>LeCun</w:t>
      </w:r>
      <w:proofErr w:type="spellEnd"/>
      <w:r>
        <w:t xml:space="preserve"> et al., 1998)</w:t>
      </w:r>
      <w:bookmarkStart w:id="0" w:name="_Int_wv5tEkZ7"/>
      <w:r>
        <w:t xml:space="preserve">. </w:t>
      </w:r>
      <w:bookmarkEnd w:id="0"/>
      <w:r>
        <w:t>It would take another decade and a half for technological innovation in the areas of data storage, computing, and networking for its use would reach widespread adaption.</w:t>
      </w:r>
    </w:p>
    <w:p w14:paraId="407AC38F" w14:textId="3D71A4F4" w:rsidR="00F25640" w:rsidRDefault="00F25640" w:rsidP="00F25640">
      <w:r>
        <w:t xml:space="preserve">Fueling much of the technological innovation over the last 70 years is the ability of the microchip industry to continually fit more transistors on a silicon wafer. Moore’s law, named after Gordon E. Moore, who in 1965 observed that the power of microchips doubles about every two years, while the cost is reduced by half. Industry experts debate when this trend will cease to continue. Some suggest Moore’s Law will continue through engineering solutions to increase compute power without increasing the number of transistors on the silicon wafer or stacking transistors vertically. Strict interpretations of Moore’s Law suggest that the </w:t>
      </w:r>
      <w:r w:rsidR="00D3063D">
        <w:t>phenomenon</w:t>
      </w:r>
      <w:r>
        <w:t xml:space="preserve"> is already at its end.</w:t>
      </w:r>
    </w:p>
    <w:p w14:paraId="7475FB14" w14:textId="58561102" w:rsidR="006B7760" w:rsidRDefault="006B7760" w:rsidP="006B7760">
      <w:r>
        <w:t xml:space="preserve">Another key to the success of deep learning was the introduction of graphic processing units. Originally sold to the consumer market for rendering 3D images, GPUs unwittingly found another purpose in scientific computing. Floating-point calculations done in parallel are great for rendering timely graphics in video games. The same hardware in a GPU with different </w:t>
      </w:r>
      <w:r w:rsidR="00D3063D">
        <w:t>instruction</w:t>
      </w:r>
      <w:r>
        <w:t xml:space="preserve"> sets will perform multiplication with speeds that greatly outperform CPU thanks to their parallelism as opposed to the core architecture. Moore’s law and GPUs democratized better, faster, cheaper </w:t>
      </w:r>
      <w:r w:rsidR="00D3063D">
        <w:t>computing</w:t>
      </w:r>
      <w:r>
        <w:t xml:space="preserve"> but the deep learning explosion still needed another key ingredient.</w:t>
      </w:r>
    </w:p>
    <w:p w14:paraId="13C6869F" w14:textId="793A5045" w:rsidR="1F7FD995" w:rsidRDefault="006B7760" w:rsidP="006B7760">
      <w:r>
        <w:t xml:space="preserve">The internet connected the world's computers and allowed people to communicate through their devices. From 1998 through the mid 2010’s the use of the internet revolutionized the way people worked, shopped, got their news, and socialized. Greater amounts of data </w:t>
      </w:r>
      <w:r w:rsidR="00D3063D">
        <w:t>pass</w:t>
      </w:r>
      <w:r>
        <w:t xml:space="preserve"> through the inter-connected web of computers and </w:t>
      </w:r>
      <w:r w:rsidR="00CF13D4">
        <w:t>live</w:t>
      </w:r>
      <w:r>
        <w:t xml:space="preserve"> in servers and data centers. Companies soon found that this data was a valuable resource in and of itself. The collection and storage of data on the internet, and its accessibility to </w:t>
      </w:r>
      <w:r w:rsidR="0024158D">
        <w:t xml:space="preserve">a </w:t>
      </w:r>
      <w:r>
        <w:t xml:space="preserve">greater amount of people, provided the supply needed for the deep learning revolution.  </w:t>
      </w:r>
      <w:r w:rsidR="77A06C0F">
        <w:t xml:space="preserve"> </w:t>
      </w:r>
      <w:r w:rsidR="35DBE45A">
        <w:t xml:space="preserve"> </w:t>
      </w:r>
    </w:p>
    <w:p w14:paraId="0F40EE91" w14:textId="53D08532" w:rsidR="00973848" w:rsidRDefault="00973848" w:rsidP="00973848">
      <w:r>
        <w:t xml:space="preserve">With the infrastructure in place, the machine learning community saw an explosion in research and application of deep learning techniques. Ecosystems of tools formed such as TensorFlow, Anaconda, </w:t>
      </w:r>
      <w:r w:rsidR="0024158D">
        <w:t xml:space="preserve">and </w:t>
      </w:r>
      <w:proofErr w:type="spellStart"/>
      <w:r>
        <w:t>Keras</w:t>
      </w:r>
      <w:proofErr w:type="spellEnd"/>
      <w:r>
        <w:t>.</w:t>
      </w:r>
      <w:r w:rsidR="00CF13D4">
        <w:t xml:space="preserve"> </w:t>
      </w:r>
      <w:r>
        <w:t>These resources reduced friction for developers to build and deploy machine learning applications. Thus far, to conduct research into Hierarchical Neural Networks</w:t>
      </w:r>
      <w:r w:rsidR="0024158D">
        <w:t>,</w:t>
      </w:r>
      <w:r>
        <w:t xml:space="preserve"> one has to custom build the models. The ability to call a Hierarchical Neural Networks is not available in the TensorFlow library. This research developed a function to automate model building in TensorFlow. Model Hierarchies are adjusted through a nested dictionary. To make research in this area more accessible this research demonstrates a method for building them using TensorFlow. All code used in this research is publicly available on your GitHub repository.</w:t>
      </w:r>
    </w:p>
    <w:p w14:paraId="490CF097" w14:textId="77777777" w:rsidR="00973848" w:rsidRDefault="00973848" w:rsidP="00973848">
      <w:r>
        <w:lastRenderedPageBreak/>
        <w:t>Neural networks are often deployed in a flat structure. That is each node in the network can be traced along a path to another node. Inputs at the top of the model are fed through layers within the network and finally passed to output layers. This type of architecture assumes all classes are equally difficult to distinguish. Equity in the difficulty of prediction is not always the case. For example, it is easier to distinguish a shoe from a shirt, but it is harder to distinguish a shirt from a jacket. It may be the case that improving the design of the networks produces better results. One such approach to designing networks that address the range in the difficulty of various classifications is Hierarchical Neural Networks.</w:t>
      </w:r>
    </w:p>
    <w:p w14:paraId="1076A860" w14:textId="05B8FF0F" w:rsidR="00973848" w:rsidRDefault="00973848" w:rsidP="00973848">
      <w:r>
        <w:t xml:space="preserve">Hierarchical Neural Networks (HNN) have been studied to distinguish difficult classification problems. The top of the hierarchy is the initial input layer. Here coarse features are extracted by the model. Coarse features are those that are similar across subsequent networks. </w:t>
      </w:r>
      <w:r w:rsidR="0024158D">
        <w:t>Subsequent</w:t>
      </w:r>
      <w:r>
        <w:t xml:space="preserve"> levels of the hierarchy identify more granular differences. Progressively finer classifications are made until the final predictions. </w:t>
      </w:r>
    </w:p>
    <w:p w14:paraId="33262459" w14:textId="77777777" w:rsidR="00973848" w:rsidRDefault="00973848" w:rsidP="00973848">
      <w:r>
        <w:t>Previous research has demonstrated the value of hierarchical design through improved accuracy compared to flat networks. Improvements in model predictive capability are not the only value in using HNN.</w:t>
      </w:r>
    </w:p>
    <w:p w14:paraId="594D2A05" w14:textId="1557CC18" w:rsidR="00973848" w:rsidRDefault="00973848" w:rsidP="00973848">
      <w:r>
        <w:t>Reduced re-training time in HNN is demonstrated by the research of Liu et al., 2018. The segmentation of the subnets in HNN allows portions of the model to be trained separately (Liu et al., 2018)</w:t>
      </w:r>
      <w:r w:rsidRPr="3F85E0FF">
        <w:rPr>
          <w:color w:val="FF0000"/>
        </w:rPr>
        <w:t xml:space="preserve">. </w:t>
      </w:r>
      <w:r>
        <w:t>The segmented structure means only a portion of the subnets needs re-trained</w:t>
      </w:r>
      <w:r w:rsidR="00FE1F0F">
        <w:t xml:space="preserve"> at a time. This is pa</w:t>
      </w:r>
      <w:r>
        <w:t xml:space="preserve">rticularly useful in the cases when it is desired to add a new category. Another benefit is computational efficiency. Selective execution of the network saves energy and computation time. Mobile applications are constrained </w:t>
      </w:r>
      <w:r w:rsidR="00AD3BE9">
        <w:t>by</w:t>
      </w:r>
      <w:r>
        <w:t xml:space="preserve"> energy and compute power. Devices must be small enough to be portable and have long enough battery life to be practical. Another domain that prioritizes energy </w:t>
      </w:r>
      <w:r w:rsidR="003D109A">
        <w:t>efficiency</w:t>
      </w:r>
      <w:r>
        <w:t xml:space="preserve"> </w:t>
      </w:r>
      <w:r w:rsidR="00AD3BE9">
        <w:t>in</w:t>
      </w:r>
      <w:r>
        <w:t xml:space="preserve"> data centers. Small reductions or increases in energy efficiency compound through the entire system. When attempting to scale in size, data centers are sensitive </w:t>
      </w:r>
      <w:r w:rsidR="00AD3BE9">
        <w:t xml:space="preserve">to </w:t>
      </w:r>
      <w:r>
        <w:t xml:space="preserve">the multiplicative effect </w:t>
      </w:r>
      <w:r w:rsidR="00AD3BE9">
        <w:t xml:space="preserve">of </w:t>
      </w:r>
      <w:r>
        <w:t>energy efficiency. (Liu et al., 2018)</w:t>
      </w:r>
    </w:p>
    <w:p w14:paraId="0051EACC" w14:textId="2365B13E" w:rsidR="00973848" w:rsidRDefault="00973848" w:rsidP="00973848">
      <w:r>
        <w:t xml:space="preserve">Use cases for hierarchical classification include taxonomy (Bergman et al., 2003), speech-act classification (Kang et al., 2013), music genre classification (Martel et al., 2013), and image classification (Zhou et al., 2022). The March 2020 report from Grand View Research states, ’the market value of image recognition is projected to be over one hundred billion worth by 2027’ (Grand View Research, 2020). However, there are only a few approaches to fashion product image classification. The task presents a unique challenge compared to other domains. Fashion products consistently contain multiple attributes and can be arranged in various taxonomies. Fashion is </w:t>
      </w:r>
      <w:r w:rsidR="00AD3BE9">
        <w:t xml:space="preserve">a </w:t>
      </w:r>
      <w:r w:rsidR="00CF13D4">
        <w:t>byproduct</w:t>
      </w:r>
      <w:r>
        <w:t xml:space="preserve"> of culture and </w:t>
      </w:r>
      <w:r w:rsidR="003D109A">
        <w:t>evolves</w:t>
      </w:r>
      <w:r>
        <w:t xml:space="preserve"> over time and across cultures. This allows fashion items to be parsed into multiple  </w:t>
      </w:r>
    </w:p>
    <w:p w14:paraId="61A93394" w14:textId="77777777" w:rsidR="00973848" w:rsidRDefault="00973848" w:rsidP="00973848">
      <w:r>
        <w:t>By 2017 the original 10-class dataset of handwritten digits called MNIST was 20 years old. It is a popular benchmarking dataset for the deep learning community. At this point, the community had moved passed this dataset and needed something more challenging for modern deep learning techniques. Fashion-MNIST dataset was introduced in 2017 with a similar structure but a more difficult alternative (Han et al., 2017). This paper marked the beginning of the Fashion-MNIST dataset becoming the new standard in image classification.</w:t>
      </w:r>
    </w:p>
    <w:p w14:paraId="332C99B2" w14:textId="77777777" w:rsidR="00973848" w:rsidRDefault="00973848" w:rsidP="00973848">
      <w:r>
        <w:t xml:space="preserve">The data set originally came from a German online retailer’s website called, Zalando. Images of 10 classes of fashion items; shirts, ankle boots, trousers, coats, </w:t>
      </w:r>
      <w:r>
        <w:lastRenderedPageBreak/>
        <w:t>dresses, T-shirts, bags, pull-overs, sandals, and sneakers. Each item appears in a grayscale 28 x 28-pixel image. The 10 classes are balanced each containing 7,000 images for a grand total of 70,000 images. One label is assigned to each image.</w:t>
      </w:r>
    </w:p>
    <w:p w14:paraId="51111D3A" w14:textId="04E65A74" w:rsidR="00973848" w:rsidRDefault="00973848" w:rsidP="00973848">
      <w:r>
        <w:t>Much of the research on the HNN topic, including the hierarchical fashion image classification topic, is done using a model built with customized code. Those interested in building their own HNN require specialized skills. For many buildings</w:t>
      </w:r>
      <w:r w:rsidR="003F5F47">
        <w:t>,</w:t>
      </w:r>
      <w:r>
        <w:t xml:space="preserve"> any deep learning model from scratch is impractica</w:t>
      </w:r>
      <w:r w:rsidR="00B62292">
        <w:t>l</w:t>
      </w:r>
      <w:r w:rsidR="004E5287">
        <w:t>,</w:t>
      </w:r>
      <w:r w:rsidR="00B62292">
        <w:t xml:space="preserve"> bot</w:t>
      </w:r>
      <w:r w:rsidR="004E5287">
        <w:t>h</w:t>
      </w:r>
      <w:r>
        <w:t xml:space="preserve"> for reasons of expertise and time. For many data science practitioners, TensorFlow is</w:t>
      </w:r>
      <w:r w:rsidR="004E5287">
        <w:t xml:space="preserve"> an excellent</w:t>
      </w:r>
      <w:r>
        <w:t xml:space="preserve"> tool. Their open-source platforms enable many users to quickly get their deep learning models off the ground. </w:t>
      </w:r>
    </w:p>
    <w:p w14:paraId="189B1290" w14:textId="60E0C9DA" w:rsidR="00973848" w:rsidRDefault="00973848" w:rsidP="00973848">
      <w:r>
        <w:t xml:space="preserve">For all the promising research into HNN, no package or library exists within TensorFlow to implement </w:t>
      </w:r>
      <w:r w:rsidR="004E5287">
        <w:t>Hierarchical Neural Networks</w:t>
      </w:r>
      <w:r w:rsidR="00BE4BAA">
        <w:t>.</w:t>
      </w:r>
      <w:r>
        <w:t xml:space="preserve"> This study aims to construct an approach to build an HNN from TensorFlow that can be reproduced by others for their specific data study. If this research proves it can be done, then it would pave the way for further research or the inclusion of an HNN module in TensorFlow. In addition to studying accuracy gains, there will also be a focus on interpreting areas of misclassifications, computing times by structure, and methods to identify sections of the model network for further improvements.</w:t>
      </w:r>
    </w:p>
    <w:p w14:paraId="69028DD3" w14:textId="13DFE11B" w:rsidR="009B1D59" w:rsidRPr="00694E09" w:rsidRDefault="007131A7" w:rsidP="00754FD9">
      <w:pPr>
        <w:pStyle w:val="heading10"/>
      </w:pPr>
      <w:r>
        <w:t>2</w:t>
      </w:r>
      <w:r w:rsidR="009B1D59">
        <w:t xml:space="preserve">   </w:t>
      </w:r>
      <w:r w:rsidR="00456A2B">
        <w:t>Literature Review</w:t>
      </w:r>
    </w:p>
    <w:p w14:paraId="20839A9A" w14:textId="02FE5EBB" w:rsidR="06340229" w:rsidRDefault="7807B873" w:rsidP="06340229">
      <w:r>
        <w:t>The literature review focuses on four areas of n</w:t>
      </w:r>
      <w:r w:rsidR="7513C6A1">
        <w:t>eural n</w:t>
      </w:r>
      <w:r w:rsidR="158680B8">
        <w:t>etworks</w:t>
      </w:r>
      <w:r>
        <w:t>: fundamental research into n</w:t>
      </w:r>
      <w:r w:rsidR="7513C6A1">
        <w:t>eural n</w:t>
      </w:r>
      <w:r w:rsidR="158680B8">
        <w:t>etworks</w:t>
      </w:r>
      <w:r>
        <w:t xml:space="preserve">, previous research into Hierarchical </w:t>
      </w:r>
      <w:r w:rsidR="7513C6A1">
        <w:t>Neural Networks</w:t>
      </w:r>
      <w:r>
        <w:t xml:space="preserve"> architecture, convolution vice dense </w:t>
      </w:r>
      <w:r w:rsidR="227E035F">
        <w:t>layers, and</w:t>
      </w:r>
      <w:r>
        <w:t xml:space="preserve"> preventing </w:t>
      </w:r>
      <w:r w:rsidR="5F0B65F6">
        <w:t>overfitting</w:t>
      </w:r>
      <w:r>
        <w:t>.</w:t>
      </w:r>
    </w:p>
    <w:p w14:paraId="1AD2B97B" w14:textId="081A5E89" w:rsidR="5F4F8C20" w:rsidRDefault="5F4F8C20" w:rsidP="5F4F8C20"/>
    <w:p w14:paraId="3FD91616" w14:textId="4C1048B4" w:rsidR="06340229" w:rsidRDefault="06340229" w:rsidP="01535751">
      <w:pPr>
        <w:ind w:firstLine="0"/>
        <w:rPr>
          <w:b/>
        </w:rPr>
      </w:pPr>
      <w:r w:rsidRPr="06340229">
        <w:rPr>
          <w:b/>
          <w:bCs/>
        </w:rPr>
        <w:t xml:space="preserve">2.1 </w:t>
      </w:r>
      <w:r w:rsidR="009C4A54">
        <w:rPr>
          <w:b/>
          <w:bCs/>
        </w:rPr>
        <w:t xml:space="preserve">Neural </w:t>
      </w:r>
      <w:r w:rsidR="00EB5891">
        <w:rPr>
          <w:b/>
          <w:bCs/>
        </w:rPr>
        <w:t>Networks</w:t>
      </w:r>
    </w:p>
    <w:p w14:paraId="52A52C22" w14:textId="77777777" w:rsidR="00BE4BAA" w:rsidRDefault="00BE4BAA" w:rsidP="3F85E0FF">
      <w:pPr>
        <w:ind w:firstLine="270"/>
        <w:rPr>
          <w:rFonts w:ascii="Times New Roman" w:eastAsia="Times New Roman" w:hAnsi="Times New Roman"/>
          <w:strike/>
          <w:color w:val="FF0000"/>
          <w:shd w:val="clear" w:color="auto" w:fill="E6E6E6"/>
        </w:rPr>
      </w:pPr>
    </w:p>
    <w:p w14:paraId="03B86899" w14:textId="290B620C" w:rsidR="009A5119" w:rsidRDefault="3FB15784" w:rsidP="3F85E0FF">
      <w:pPr>
        <w:ind w:firstLine="270"/>
        <w:rPr>
          <w:rFonts w:eastAsia="Times" w:cs="Times"/>
        </w:rPr>
      </w:pPr>
      <w:r w:rsidRPr="3F85E0FF">
        <w:rPr>
          <w:rFonts w:eastAsia="Times" w:cs="Times"/>
        </w:rPr>
        <w:t>In the beginning</w:t>
      </w:r>
      <w:r w:rsidR="2F518108" w:rsidRPr="3F85E0FF">
        <w:rPr>
          <w:rFonts w:eastAsia="Times" w:cs="Times"/>
        </w:rPr>
        <w:t>,</w:t>
      </w:r>
      <w:r w:rsidRPr="3F85E0FF">
        <w:rPr>
          <w:rFonts w:eastAsia="Times" w:cs="Times"/>
        </w:rPr>
        <w:t xml:space="preserve"> was the perceptron, and the idea of the perceptron was with Frank Rosenblatt. The mathematical model</w:t>
      </w:r>
      <w:r w:rsidR="262AC020" w:rsidRPr="3F85E0FF">
        <w:rPr>
          <w:rFonts w:eastAsia="Times" w:cs="Times"/>
        </w:rPr>
        <w:t xml:space="preserve"> of a</w:t>
      </w:r>
      <w:r w:rsidRPr="3F85E0FF">
        <w:rPr>
          <w:rFonts w:eastAsia="Times" w:cs="Times"/>
        </w:rPr>
        <w:t xml:space="preserve"> biological neuron was thought of in the 1940</w:t>
      </w:r>
      <w:r w:rsidR="00AE48EF">
        <w:rPr>
          <w:rFonts w:eastAsia="Times" w:cs="Times"/>
        </w:rPr>
        <w:t>s,</w:t>
      </w:r>
      <w:r w:rsidRPr="00987F73">
        <w:rPr>
          <w:rFonts w:eastAsia="Times" w:cs="Times"/>
          <w:strike/>
          <w:color w:val="FF0000"/>
          <w:shd w:val="clear" w:color="auto" w:fill="E6E6E6"/>
        </w:rPr>
        <w:t xml:space="preserve"> </w:t>
      </w:r>
      <w:r w:rsidR="00BE4BAA">
        <w:rPr>
          <w:rFonts w:eastAsia="Times" w:cs="Times"/>
        </w:rPr>
        <w:t>but</w:t>
      </w:r>
      <w:r w:rsidRPr="3F85E0FF">
        <w:rPr>
          <w:rFonts w:eastAsia="Times" w:cs="Times"/>
        </w:rPr>
        <w:t xml:space="preserve"> it was Frank Rosenblatt</w:t>
      </w:r>
      <w:r w:rsidR="2F518108" w:rsidRPr="3F85E0FF">
        <w:rPr>
          <w:rFonts w:eastAsia="Times" w:cs="Times"/>
        </w:rPr>
        <w:t>'s</w:t>
      </w:r>
      <w:r w:rsidRPr="3F85E0FF">
        <w:rPr>
          <w:rFonts w:eastAsia="Times" w:cs="Times"/>
        </w:rPr>
        <w:t xml:space="preserve"> papers that inspired the idea of using neuron-like units in computer learning procedure</w:t>
      </w:r>
      <w:r w:rsidR="2F518108" w:rsidRPr="3F85E0FF">
        <w:rPr>
          <w:rFonts w:eastAsia="Times" w:cs="Times"/>
        </w:rPr>
        <w:t>s</w:t>
      </w:r>
      <w:r w:rsidRPr="3F85E0FF">
        <w:rPr>
          <w:rFonts w:eastAsia="Times" w:cs="Times"/>
        </w:rPr>
        <w:t xml:space="preserve"> (Rosenblatt, 1962). The perceptron </w:t>
      </w:r>
      <w:r w:rsidR="2F518108" w:rsidRPr="3F85E0FF">
        <w:rPr>
          <w:rFonts w:eastAsia="Times" w:cs="Times"/>
        </w:rPr>
        <w:t xml:space="preserve">is </w:t>
      </w:r>
      <w:r w:rsidRPr="3F85E0FF">
        <w:rPr>
          <w:rFonts w:eastAsia="Times" w:cs="Times"/>
        </w:rPr>
        <w:t>the main building block on which neural networks can be built. Each node inside</w:t>
      </w:r>
      <w:r w:rsidR="5A08915B">
        <w:rPr>
          <w:rFonts w:eastAsia="Times" w:cs="Times"/>
        </w:rPr>
        <w:t xml:space="preserve"> a perceptron was </w:t>
      </w:r>
      <w:r w:rsidR="00BE514A">
        <w:rPr>
          <w:rFonts w:eastAsia="Times" w:cs="Times"/>
        </w:rPr>
        <w:t xml:space="preserve">a </w:t>
      </w:r>
      <w:r w:rsidR="302D3C32" w:rsidRPr="3F85E0FF">
        <w:rPr>
          <w:rFonts w:eastAsia="Times" w:cs="Times"/>
        </w:rPr>
        <w:t>single unit of logic.</w:t>
      </w:r>
      <w:r w:rsidRPr="3F85E0FF">
        <w:rPr>
          <w:rFonts w:eastAsia="Times" w:cs="Times"/>
        </w:rPr>
        <w:t xml:space="preserve"> It is an algorithm that that results in a binary conclusion. Rosenblatt’s perceptron model inputs were applied to </w:t>
      </w:r>
      <w:r w:rsidR="21D398FC" w:rsidRPr="3F85E0FF">
        <w:rPr>
          <w:rFonts w:eastAsia="Times" w:cs="Times"/>
        </w:rPr>
        <w:t>a biasing</w:t>
      </w:r>
      <w:r w:rsidRPr="3F85E0FF">
        <w:rPr>
          <w:rFonts w:eastAsia="Times" w:cs="Times"/>
        </w:rPr>
        <w:t xml:space="preserve"> weight </w:t>
      </w:r>
      <w:r w:rsidR="2F518108" w:rsidRPr="3F85E0FF">
        <w:rPr>
          <w:rFonts w:eastAsia="Times" w:cs="Times"/>
        </w:rPr>
        <w:t xml:space="preserve">and </w:t>
      </w:r>
      <w:r w:rsidRPr="3F85E0FF">
        <w:rPr>
          <w:rFonts w:eastAsia="Times" w:cs="Times"/>
        </w:rPr>
        <w:t>then summed</w:t>
      </w:r>
      <w:r w:rsidR="302D3C32" w:rsidRPr="3F85E0FF">
        <w:rPr>
          <w:rFonts w:eastAsia="Times" w:cs="Times"/>
        </w:rPr>
        <w:t>. If the resulting sum exceeds a given threshold the perceptron ‘fires’ which outputs a binary conclusion, one or zero.</w:t>
      </w:r>
    </w:p>
    <w:p w14:paraId="44F5A3EA" w14:textId="34E3E997" w:rsidR="00A44FEF" w:rsidRDefault="00A44FEF">
      <w:pPr>
        <w:ind w:firstLine="0"/>
        <w:rPr>
          <w:rFonts w:eastAsia="Times" w:cs="Times"/>
        </w:rPr>
      </w:pPr>
    </w:p>
    <w:p w14:paraId="38181968" w14:textId="4F4D6A81" w:rsidR="00A44FEF" w:rsidRDefault="00A44FEF" w:rsidP="00AE48EF">
      <w:pPr>
        <w:tabs>
          <w:tab w:val="left" w:pos="270"/>
        </w:tabs>
        <w:ind w:firstLine="0"/>
        <w:rPr>
          <w:rFonts w:eastAsia="Times" w:cs="Times"/>
        </w:rPr>
      </w:pPr>
      <w:r>
        <w:rPr>
          <w:rFonts w:eastAsia="Times" w:cs="Times"/>
        </w:rPr>
        <w:tab/>
      </w:r>
      <w:r w:rsidR="13AB732A" w:rsidRPr="1BCE37F4">
        <w:rPr>
          <w:rFonts w:eastAsia="Times" w:cs="Times"/>
        </w:rPr>
        <w:t>Neural networks</w:t>
      </w:r>
      <w:r w:rsidR="29C99D81" w:rsidRPr="1BCE37F4">
        <w:rPr>
          <w:rFonts w:eastAsia="Times" w:cs="Times"/>
        </w:rPr>
        <w:t xml:space="preserve"> today </w:t>
      </w:r>
      <w:r w:rsidR="6DDC4A8B" w:rsidRPr="1BCE37F4">
        <w:rPr>
          <w:rFonts w:eastAsia="Times" w:cs="Times"/>
        </w:rPr>
        <w:t xml:space="preserve">differ from the </w:t>
      </w:r>
      <w:r w:rsidR="10B5F2C6" w:rsidRPr="1BCE37F4">
        <w:rPr>
          <w:rFonts w:eastAsia="Times" w:cs="Times"/>
        </w:rPr>
        <w:t xml:space="preserve">perceptron model introduced by Frank Rosenblatt. </w:t>
      </w:r>
      <w:r w:rsidR="6AABE711" w:rsidRPr="1BCE37F4">
        <w:rPr>
          <w:rFonts w:eastAsia="Times" w:cs="Times"/>
        </w:rPr>
        <w:t xml:space="preserve">Today neural networks can be thought of as an ensemble of linear regression models. Rosenblatt’s </w:t>
      </w:r>
      <w:r w:rsidR="70068D98" w:rsidRPr="1BCE37F4">
        <w:rPr>
          <w:rFonts w:eastAsia="Times" w:cs="Times"/>
        </w:rPr>
        <w:t xml:space="preserve">perceptron model only gave </w:t>
      </w:r>
      <w:r w:rsidR="00BE514A">
        <w:rPr>
          <w:rFonts w:eastAsia="Times" w:cs="Times"/>
        </w:rPr>
        <w:t xml:space="preserve">a </w:t>
      </w:r>
      <w:r w:rsidR="722FCDA9" w:rsidRPr="1BCE37F4">
        <w:rPr>
          <w:rFonts w:eastAsia="Times" w:cs="Times"/>
        </w:rPr>
        <w:t xml:space="preserve">binary value of zero or </w:t>
      </w:r>
      <w:r w:rsidR="00BE514A">
        <w:rPr>
          <w:rFonts w:eastAsia="Times" w:cs="Times"/>
        </w:rPr>
        <w:t>one</w:t>
      </w:r>
      <w:r w:rsidR="722FCDA9" w:rsidRPr="1BCE37F4">
        <w:rPr>
          <w:rFonts w:eastAsia="Times" w:cs="Times"/>
        </w:rPr>
        <w:t xml:space="preserve">. The introduction of </w:t>
      </w:r>
      <w:r w:rsidR="40D4457D" w:rsidRPr="1BCE37F4">
        <w:rPr>
          <w:rFonts w:eastAsia="Times" w:cs="Times"/>
        </w:rPr>
        <w:t>a loss function sometimes referred to as a cost or objective function</w:t>
      </w:r>
      <w:r w:rsidR="6229414C" w:rsidRPr="1BCE37F4">
        <w:rPr>
          <w:rFonts w:eastAsia="Times" w:cs="Times"/>
        </w:rPr>
        <w:t>, meant neurons could give a continuous output.</w:t>
      </w:r>
      <w:r w:rsidR="09EEB18A" w:rsidRPr="1BCE37F4">
        <w:rPr>
          <w:rFonts w:eastAsia="Times" w:cs="Times"/>
        </w:rPr>
        <w:t xml:space="preserve"> This small difference in structure </w:t>
      </w:r>
      <w:r w:rsidR="1E2082A9" w:rsidRPr="1BCE37F4">
        <w:rPr>
          <w:rFonts w:eastAsia="Times" w:cs="Times"/>
        </w:rPr>
        <w:t xml:space="preserve">is what allows modern neural networks </w:t>
      </w:r>
      <w:r w:rsidR="6F6E8689" w:rsidRPr="1BCE37F4">
        <w:rPr>
          <w:rFonts w:eastAsia="Times" w:cs="Times"/>
        </w:rPr>
        <w:t>‘learn’ or minimize the loss function</w:t>
      </w:r>
      <w:r w:rsidR="45CD14F9" w:rsidRPr="1BCE37F4">
        <w:rPr>
          <w:rFonts w:eastAsia="Times" w:cs="Times"/>
        </w:rPr>
        <w:t xml:space="preserve"> using gradient descent and </w:t>
      </w:r>
      <w:r w:rsidR="00BE514A">
        <w:rPr>
          <w:rFonts w:eastAsia="Times" w:cs="Times"/>
        </w:rPr>
        <w:t>backpropagation</w:t>
      </w:r>
      <w:r w:rsidR="45CD14F9" w:rsidRPr="1BCE37F4">
        <w:rPr>
          <w:rFonts w:eastAsia="Times" w:cs="Times"/>
        </w:rPr>
        <w:t>.</w:t>
      </w:r>
    </w:p>
    <w:p w14:paraId="6291C8F6" w14:textId="216415B1" w:rsidR="1BCE37F4" w:rsidRDefault="1BCE37F4" w:rsidP="1BCE37F4">
      <w:pPr>
        <w:tabs>
          <w:tab w:val="left" w:pos="270"/>
        </w:tabs>
        <w:ind w:firstLine="0"/>
        <w:rPr>
          <w:rFonts w:eastAsia="Times" w:cs="Times"/>
        </w:rPr>
      </w:pPr>
    </w:p>
    <w:p w14:paraId="17A0F42E" w14:textId="77777777" w:rsidR="006F12AE" w:rsidRDefault="006F12AE" w:rsidP="1BCE37F4">
      <w:pPr>
        <w:tabs>
          <w:tab w:val="left" w:pos="270"/>
        </w:tabs>
        <w:ind w:firstLine="0"/>
        <w:rPr>
          <w:rFonts w:eastAsia="Times" w:cs="Times"/>
        </w:rPr>
      </w:pPr>
    </w:p>
    <w:p w14:paraId="5E453DE3" w14:textId="711A4B2C" w:rsidR="006F12AE" w:rsidRDefault="009A5119" w:rsidP="003944C6">
      <w:pPr>
        <w:ind w:firstLine="0"/>
        <w:rPr>
          <w:b/>
          <w:bCs/>
        </w:rPr>
      </w:pPr>
      <w:r w:rsidRPr="06340229">
        <w:rPr>
          <w:b/>
          <w:bCs/>
        </w:rPr>
        <w:lastRenderedPageBreak/>
        <w:t>2.</w:t>
      </w:r>
      <w:r>
        <w:rPr>
          <w:b/>
          <w:bCs/>
        </w:rPr>
        <w:t>2</w:t>
      </w:r>
      <w:r w:rsidRPr="06340229">
        <w:rPr>
          <w:b/>
          <w:bCs/>
        </w:rPr>
        <w:t xml:space="preserve"> </w:t>
      </w:r>
      <w:r>
        <w:rPr>
          <w:b/>
          <w:bCs/>
        </w:rPr>
        <w:t xml:space="preserve">Back </w:t>
      </w:r>
      <w:r w:rsidR="00BD37B8">
        <w:rPr>
          <w:b/>
          <w:bCs/>
        </w:rPr>
        <w:t>Propagation</w:t>
      </w:r>
    </w:p>
    <w:p w14:paraId="495C770E" w14:textId="77777777" w:rsidR="006F12AE" w:rsidRDefault="006F12AE" w:rsidP="003944C6">
      <w:pPr>
        <w:ind w:firstLine="0"/>
        <w:rPr>
          <w:b/>
          <w:bCs/>
        </w:rPr>
      </w:pPr>
    </w:p>
    <w:p w14:paraId="65BE2663" w14:textId="6C4F16B6" w:rsidR="009951E1" w:rsidRDefault="302D3C32" w:rsidP="006F12AE">
      <w:pPr>
        <w:ind w:firstLine="270"/>
        <w:rPr>
          <w:rFonts w:eastAsia="Times" w:cs="Times"/>
        </w:rPr>
      </w:pPr>
      <w:r w:rsidRPr="3F85E0FF">
        <w:rPr>
          <w:rFonts w:eastAsia="Times" w:cs="Times"/>
        </w:rPr>
        <w:t xml:space="preserve">Fast forward from 1962 to 1986 </w:t>
      </w:r>
      <w:r w:rsidR="6FB2720B" w:rsidRPr="3F85E0FF">
        <w:rPr>
          <w:rFonts w:eastAsia="Times" w:cs="Times"/>
        </w:rPr>
        <w:t>when</w:t>
      </w:r>
      <w:r w:rsidRPr="3F85E0FF">
        <w:rPr>
          <w:rFonts w:eastAsia="Times" w:cs="Times"/>
        </w:rPr>
        <w:t xml:space="preserve"> </w:t>
      </w:r>
      <w:proofErr w:type="spellStart"/>
      <w:r w:rsidRPr="3F85E0FF">
        <w:rPr>
          <w:rFonts w:eastAsia="Times" w:cs="Times"/>
        </w:rPr>
        <w:t>Rumelhart</w:t>
      </w:r>
      <w:proofErr w:type="spellEnd"/>
      <w:r w:rsidRPr="3F85E0FF">
        <w:rPr>
          <w:rFonts w:eastAsia="Times" w:cs="Times"/>
        </w:rPr>
        <w:t xml:space="preserve"> proposed the use of backpropagation in neural networks. </w:t>
      </w:r>
      <w:r w:rsidR="6FB2720B" w:rsidRPr="3F85E0FF">
        <w:rPr>
          <w:rFonts w:eastAsia="Times" w:cs="Times"/>
        </w:rPr>
        <w:t>Backpropagation</w:t>
      </w:r>
      <w:r w:rsidRPr="3F85E0FF">
        <w:rPr>
          <w:rFonts w:eastAsia="Times" w:cs="Times"/>
        </w:rPr>
        <w:t xml:space="preserve">, or more formally, </w:t>
      </w:r>
      <w:r w:rsidR="00BE514A">
        <w:rPr>
          <w:rFonts w:eastAsia="Times" w:cs="Times"/>
        </w:rPr>
        <w:t>backpropagation</w:t>
      </w:r>
      <w:r w:rsidRPr="3F85E0FF">
        <w:rPr>
          <w:rFonts w:eastAsia="Times" w:cs="Times"/>
        </w:rPr>
        <w:t xml:space="preserve"> of errors is an algorithm commonly used in deep learning. The algorithm</w:t>
      </w:r>
      <w:r w:rsidR="00AE48EF">
        <w:rPr>
          <w:rFonts w:eastAsia="Times" w:cs="Times"/>
        </w:rPr>
        <w:t xml:space="preserve"> uses gradient descent to</w:t>
      </w:r>
      <w:r w:rsidRPr="00F451CE">
        <w:rPr>
          <w:rFonts w:eastAsia="Times" w:cs="Times"/>
          <w:color w:val="FF0000"/>
          <w:shd w:val="clear" w:color="auto" w:fill="E6E6E6"/>
        </w:rPr>
        <w:t xml:space="preserve"> </w:t>
      </w:r>
      <w:r w:rsidRPr="3F85E0FF">
        <w:rPr>
          <w:rFonts w:eastAsia="Times" w:cs="Times"/>
        </w:rPr>
        <w:t xml:space="preserve">minimize the </w:t>
      </w:r>
      <w:r w:rsidR="6FB2720B" w:rsidRPr="3F85E0FF">
        <w:rPr>
          <w:rFonts w:eastAsia="Times" w:cs="Times"/>
        </w:rPr>
        <w:t>network's</w:t>
      </w:r>
      <w:r w:rsidRPr="3F85E0FF">
        <w:rPr>
          <w:rFonts w:eastAsia="Times" w:cs="Times"/>
        </w:rPr>
        <w:t xml:space="preserve"> loss function.</w:t>
      </w:r>
      <w:r w:rsidR="41960050" w:rsidRPr="3F85E0FF">
        <w:rPr>
          <w:rFonts w:eastAsia="Times" w:cs="Times"/>
        </w:rPr>
        <w:t xml:space="preserve"> </w:t>
      </w:r>
      <w:r w:rsidRPr="3F85E0FF">
        <w:rPr>
          <w:rFonts w:eastAsia="Times" w:cs="Times"/>
        </w:rPr>
        <w:t>For a single training session, the output of the network is subtracted by the desired output and sum the squared differences. Completing this routine for all batched training examples</w:t>
      </w:r>
      <w:r w:rsidR="72054B76">
        <w:rPr>
          <w:rFonts w:eastAsia="Times" w:cs="Times"/>
        </w:rPr>
        <w:t xml:space="preserve"> </w:t>
      </w:r>
      <w:r w:rsidRPr="3F85E0FF">
        <w:rPr>
          <w:rFonts w:eastAsia="Times" w:cs="Times"/>
        </w:rPr>
        <w:t xml:space="preserve">and adding up the average results gives the total cost of the neural network. Starting from the last layer to the first, the weights and biases of each </w:t>
      </w:r>
      <w:r w:rsidR="41960050" w:rsidRPr="3F85E0FF">
        <w:rPr>
          <w:rFonts w:eastAsia="Times" w:cs="Times"/>
        </w:rPr>
        <w:t>node are</w:t>
      </w:r>
      <w:r w:rsidRPr="3F85E0FF">
        <w:rPr>
          <w:rFonts w:eastAsia="Times" w:cs="Times"/>
        </w:rPr>
        <w:t xml:space="preserve"> incrementally adjusted to encourage the right nodes to become active when the correct corresponding feature </w:t>
      </w:r>
      <w:r w:rsidR="00BD37B8">
        <w:rPr>
          <w:rFonts w:eastAsia="Times" w:cs="Times"/>
        </w:rPr>
        <w:t>passes</w:t>
      </w:r>
      <w:r w:rsidRPr="3F85E0FF">
        <w:rPr>
          <w:rFonts w:eastAsia="Times" w:cs="Times"/>
        </w:rPr>
        <w:t xml:space="preserve"> through it. Once those changes are discovered the algorithm </w:t>
      </w:r>
      <w:r w:rsidR="37C3BAD0" w:rsidRPr="1BCE37F4">
        <w:rPr>
          <w:rFonts w:eastAsia="Times" w:cs="Times"/>
        </w:rPr>
        <w:t xml:space="preserve">uses the chain rule to incrementally traverse the network </w:t>
      </w:r>
      <w:r w:rsidRPr="3F85E0FF">
        <w:rPr>
          <w:rFonts w:eastAsia="Times" w:cs="Times"/>
        </w:rPr>
        <w:t>This technique allows the network to iteratively adjust its weights and biases.  The gradients at each layer are derived using the chain rule</w:t>
      </w:r>
      <w:r w:rsidR="3DF6279C" w:rsidRPr="3F85E0FF">
        <w:rPr>
          <w:rFonts w:eastAsia="Times" w:cs="Times"/>
        </w:rPr>
        <w:t xml:space="preserve"> (</w:t>
      </w:r>
      <w:proofErr w:type="spellStart"/>
      <w:r w:rsidR="3DF6279C" w:rsidRPr="3F85E0FF">
        <w:rPr>
          <w:rFonts w:eastAsia="Times" w:cs="Times"/>
        </w:rPr>
        <w:t>Rumelhart</w:t>
      </w:r>
      <w:proofErr w:type="spellEnd"/>
      <w:r w:rsidR="3DF6279C" w:rsidRPr="3F85E0FF">
        <w:rPr>
          <w:rFonts w:eastAsia="Times" w:cs="Times"/>
        </w:rPr>
        <w:t xml:space="preserve"> et al., 1986).</w:t>
      </w:r>
      <w:r w:rsidRPr="3F85E0FF">
        <w:rPr>
          <w:rFonts w:eastAsia="Times" w:cs="Times"/>
        </w:rPr>
        <w:t xml:space="preserve"> The difference between the actual output vector of the net and the desired output vector can be diminished by using the gradient descent to alter each weight by a corresponding amount to the assembled</w:t>
      </w:r>
      <w:r w:rsidR="3DF6279C" w:rsidRPr="3F85E0FF">
        <w:rPr>
          <w:rFonts w:eastAsia="Times" w:cs="Times"/>
        </w:rPr>
        <w:t>:</w:t>
      </w:r>
    </w:p>
    <w:p w14:paraId="2F93CEC7" w14:textId="77777777" w:rsidR="009951E1" w:rsidRDefault="009951E1" w:rsidP="009951E1">
      <w:pPr>
        <w:ind w:firstLine="270"/>
        <w:rPr>
          <w:rFonts w:eastAsia="Times" w:cs="Times"/>
        </w:rPr>
      </w:pPr>
    </w:p>
    <w:p w14:paraId="291BF584" w14:textId="77777777" w:rsidR="00794D76" w:rsidRPr="004F0E1E" w:rsidDel="0089527C" w:rsidRDefault="30DE3A25" w:rsidP="03D44546">
      <w:pPr>
        <w:shd w:val="clear" w:color="auto" w:fill="FFFFFF" w:themeFill="background1"/>
        <w:ind w:firstLine="0"/>
        <w:jc w:val="center"/>
        <w:rPr>
          <w:rFonts w:eastAsia="Times" w:cs="Times"/>
        </w:rPr>
      </w:pPr>
      <w:r w:rsidRPr="004F0E1E">
        <w:rPr>
          <w:rFonts w:eastAsia="Times" w:cs="Times"/>
        </w:rPr>
        <w:t>∂E</w:t>
      </w:r>
      <w:r w:rsidRPr="004F0E1E">
        <w:rPr>
          <w:rFonts w:ascii="Times New Roman" w:eastAsia="Times" w:hAnsi="Times New Roman"/>
        </w:rPr>
        <w:t> </w:t>
      </w:r>
      <w:r w:rsidRPr="004F0E1E">
        <w:rPr>
          <w:rFonts w:eastAsia="Times" w:cs="Times"/>
        </w:rPr>
        <w:t>∂w</w:t>
      </w:r>
      <w:r w:rsidRPr="004F0E1E">
        <w:rPr>
          <w:rFonts w:eastAsia="Times" w:cs="Times" w:hint="eastAsia"/>
        </w:rPr>
        <w:t> </w:t>
      </w:r>
      <w:r w:rsidRPr="004F0E1E">
        <w:rPr>
          <w:rFonts w:ascii="Cambria Math" w:eastAsia="Times" w:hAnsi="Cambria Math" w:cs="Cambria Math"/>
        </w:rPr>
        <w:t>𝜕</w:t>
      </w:r>
      <w:r w:rsidRPr="004F0E1E">
        <w:rPr>
          <w:rFonts w:eastAsia="Times" w:cs="Times"/>
        </w:rPr>
        <w:t>E</w:t>
      </w:r>
      <w:r w:rsidRPr="004F0E1E">
        <w:rPr>
          <w:rFonts w:ascii="Times New Roman" w:eastAsia="Times" w:hAnsi="Times New Roman"/>
        </w:rPr>
        <w:t> </w:t>
      </w:r>
      <w:r w:rsidRPr="004F0E1E">
        <w:rPr>
          <w:rFonts w:ascii="Cambria Math" w:eastAsia="Times" w:hAnsi="Cambria Math" w:cs="Cambria Math"/>
        </w:rPr>
        <w:t>𝜕</w:t>
      </w:r>
      <w:r w:rsidRPr="004F0E1E">
        <w:rPr>
          <w:rFonts w:eastAsia="Times" w:cs="Times"/>
        </w:rPr>
        <w:t>w </w:t>
      </w:r>
    </w:p>
    <w:p w14:paraId="545D3DB1" w14:textId="77777777" w:rsidR="00B642E9" w:rsidRPr="00862565" w:rsidRDefault="00B642E9" w:rsidP="7F0271CE">
      <w:pPr>
        <w:shd w:val="clear" w:color="auto" w:fill="FFFFFF" w:themeFill="background1"/>
        <w:ind w:firstLine="0"/>
        <w:jc w:val="center"/>
        <w:rPr>
          <w:rFonts w:ascii="Times New Roman" w:eastAsia="Times New Roman" w:hAnsi="Times New Roman"/>
          <w:color w:val="000000"/>
          <w:sz w:val="24"/>
          <w:szCs w:val="24"/>
        </w:rPr>
      </w:pPr>
    </w:p>
    <w:p w14:paraId="475E90DA" w14:textId="31273EB3" w:rsidR="00B30B96" w:rsidRDefault="009951E1" w:rsidP="006F12AE">
      <w:pPr>
        <w:ind w:firstLine="270"/>
        <w:rPr>
          <w:rFonts w:eastAsia="Times" w:cs="Times"/>
        </w:rPr>
      </w:pPr>
      <w:r w:rsidRPr="1CF9FA2A">
        <w:rPr>
          <w:rFonts w:eastAsia="Times" w:cs="Times"/>
        </w:rPr>
        <w:t>Implementation of their work was limited due to the inability to train large neural networks</w:t>
      </w:r>
      <w:r w:rsidR="00254CC1">
        <w:rPr>
          <w:rFonts w:eastAsia="Times" w:cs="Times"/>
        </w:rPr>
        <w:t xml:space="preserve">. This was due to slower computers, the way weights were </w:t>
      </w:r>
      <w:r w:rsidR="00BD37B8">
        <w:rPr>
          <w:rFonts w:eastAsia="Times" w:cs="Times"/>
        </w:rPr>
        <w:t>initialized</w:t>
      </w:r>
      <w:r w:rsidR="00BE514A">
        <w:rPr>
          <w:rFonts w:eastAsia="Times" w:cs="Times"/>
        </w:rPr>
        <w:t>,</w:t>
      </w:r>
      <w:r w:rsidR="00254CC1">
        <w:rPr>
          <w:rFonts w:eastAsia="Times" w:cs="Times"/>
        </w:rPr>
        <w:t xml:space="preserve"> and limitation</w:t>
      </w:r>
      <w:r w:rsidR="00CE7A62">
        <w:rPr>
          <w:rFonts w:eastAsia="Times" w:cs="Times"/>
        </w:rPr>
        <w:t>s</w:t>
      </w:r>
      <w:r w:rsidR="00254CC1">
        <w:rPr>
          <w:rFonts w:eastAsia="Times" w:cs="Times"/>
        </w:rPr>
        <w:t xml:space="preserve"> of activation functions available</w:t>
      </w:r>
      <w:r w:rsidR="001A7347">
        <w:rPr>
          <w:rFonts w:eastAsia="Times" w:cs="Times"/>
        </w:rPr>
        <w:t xml:space="preserve"> at the time</w:t>
      </w:r>
      <w:r w:rsidR="00254CC1">
        <w:rPr>
          <w:rFonts w:eastAsia="Times" w:cs="Times"/>
        </w:rPr>
        <w:t xml:space="preserve">. </w:t>
      </w:r>
    </w:p>
    <w:p w14:paraId="1591A84C" w14:textId="7918CC32" w:rsidR="009951E1" w:rsidRDefault="009951E1" w:rsidP="00EA2DB7">
      <w:pPr>
        <w:ind w:firstLine="0"/>
        <w:rPr>
          <w:rFonts w:eastAsia="Times" w:cs="Times"/>
        </w:rPr>
      </w:pPr>
      <w:r w:rsidRPr="1CF9FA2A">
        <w:rPr>
          <w:rFonts w:eastAsia="Times" w:cs="Times"/>
        </w:rPr>
        <w:t>  </w:t>
      </w:r>
    </w:p>
    <w:p w14:paraId="561D7B5B" w14:textId="2969D761" w:rsidR="00B30B96" w:rsidRDefault="00B30B96" w:rsidP="00B30B96">
      <w:pPr>
        <w:ind w:firstLine="0"/>
        <w:rPr>
          <w:b/>
        </w:rPr>
      </w:pPr>
      <w:r w:rsidRPr="06340229">
        <w:rPr>
          <w:b/>
          <w:bCs/>
        </w:rPr>
        <w:t>2.</w:t>
      </w:r>
      <w:r w:rsidR="00714663">
        <w:rPr>
          <w:b/>
          <w:bCs/>
        </w:rPr>
        <w:t>3</w:t>
      </w:r>
      <w:r w:rsidRPr="06340229">
        <w:rPr>
          <w:b/>
          <w:bCs/>
        </w:rPr>
        <w:t xml:space="preserve"> </w:t>
      </w:r>
      <w:r>
        <w:rPr>
          <w:b/>
          <w:bCs/>
        </w:rPr>
        <w:t>Convolutional Neural Networks</w:t>
      </w:r>
    </w:p>
    <w:p w14:paraId="1571C41E" w14:textId="77777777" w:rsidR="00B30B96" w:rsidRDefault="00B30B96" w:rsidP="00EA2DB7">
      <w:pPr>
        <w:ind w:firstLine="0"/>
        <w:rPr>
          <w:rFonts w:eastAsia="Times" w:cs="Times"/>
        </w:rPr>
      </w:pPr>
    </w:p>
    <w:p w14:paraId="207BF223" w14:textId="4DA67AC3" w:rsidR="00FA5A29" w:rsidRPr="006F19A9" w:rsidRDefault="310BCCBF" w:rsidP="00847909">
      <w:pPr>
        <w:shd w:val="clear" w:color="auto" w:fill="FFFFFF" w:themeFill="background1"/>
        <w:ind w:firstLine="225"/>
        <w:textAlignment w:val="baseline"/>
        <w:rPr>
          <w:rFonts w:eastAsia="Times New Roman" w:cs="Times"/>
          <w:color w:val="000000" w:themeColor="text1"/>
        </w:rPr>
      </w:pPr>
      <w:r w:rsidRPr="27444587">
        <w:rPr>
          <w:rFonts w:eastAsia="Times New Roman" w:cs="Times"/>
          <w:color w:val="000000" w:themeColor="text1"/>
        </w:rPr>
        <w:t xml:space="preserve">The </w:t>
      </w:r>
      <w:r w:rsidR="6BF80906" w:rsidRPr="27444587">
        <w:rPr>
          <w:rFonts w:eastAsia="Times New Roman" w:cs="Times"/>
          <w:color w:val="000000" w:themeColor="text1"/>
        </w:rPr>
        <w:t>groundbreaking</w:t>
      </w:r>
      <w:r w:rsidRPr="27444587">
        <w:rPr>
          <w:rFonts w:eastAsia="Times New Roman" w:cs="Times"/>
          <w:color w:val="000000" w:themeColor="text1"/>
        </w:rPr>
        <w:t xml:space="preserve"> research</w:t>
      </w:r>
      <w:r w:rsidR="7EE7AB8C" w:rsidRPr="27444587">
        <w:rPr>
          <w:rFonts w:eastAsia="Times New Roman" w:cs="Times"/>
          <w:color w:val="000000" w:themeColor="text1"/>
        </w:rPr>
        <w:t xml:space="preserve"> into</w:t>
      </w:r>
      <w:r w:rsidR="6BF80906" w:rsidRPr="27444587">
        <w:rPr>
          <w:rFonts w:eastAsia="Times New Roman" w:cs="Times"/>
          <w:color w:val="000000" w:themeColor="text1"/>
        </w:rPr>
        <w:t xml:space="preserve"> </w:t>
      </w:r>
      <w:r w:rsidR="3F74A023" w:rsidRPr="27444587">
        <w:rPr>
          <w:color w:val="000000" w:themeColor="text1"/>
        </w:rPr>
        <w:t>Convolutional Neural Networks</w:t>
      </w:r>
      <w:r w:rsidR="3F74A023" w:rsidRPr="27444587">
        <w:rPr>
          <w:rFonts w:eastAsia="Times New Roman" w:cs="Times"/>
          <w:color w:val="000000" w:themeColor="text1"/>
        </w:rPr>
        <w:t xml:space="preserve"> (</w:t>
      </w:r>
      <w:r w:rsidR="463E12A1" w:rsidRPr="27444587">
        <w:rPr>
          <w:rFonts w:eastAsia="Times New Roman" w:cs="Times"/>
          <w:color w:val="000000" w:themeColor="text1"/>
        </w:rPr>
        <w:t>CNN</w:t>
      </w:r>
      <w:r w:rsidR="39CEE925" w:rsidRPr="27444587">
        <w:rPr>
          <w:rFonts w:eastAsia="Times New Roman" w:cs="Times"/>
          <w:color w:val="000000" w:themeColor="text1"/>
        </w:rPr>
        <w:t xml:space="preserve"> or </w:t>
      </w:r>
      <w:proofErr w:type="spellStart"/>
      <w:r w:rsidR="39CEE925" w:rsidRPr="27444587">
        <w:rPr>
          <w:rFonts w:eastAsia="Times New Roman" w:cs="Times"/>
          <w:color w:val="000000" w:themeColor="text1"/>
        </w:rPr>
        <w:t>ConvNet</w:t>
      </w:r>
      <w:proofErr w:type="spellEnd"/>
      <w:r w:rsidR="3F74A023" w:rsidRPr="27444587">
        <w:rPr>
          <w:rFonts w:eastAsia="Times New Roman" w:cs="Times"/>
          <w:color w:val="000000" w:themeColor="text1"/>
        </w:rPr>
        <w:t>)</w:t>
      </w:r>
      <w:r w:rsidR="0EBA9709" w:rsidRPr="27444587">
        <w:rPr>
          <w:rFonts w:eastAsia="Times New Roman" w:cs="Times"/>
          <w:color w:val="000000" w:themeColor="text1"/>
        </w:rPr>
        <w:t xml:space="preserve"> </w:t>
      </w:r>
      <w:r w:rsidR="3F74A023" w:rsidRPr="27444587">
        <w:rPr>
          <w:rFonts w:eastAsia="Times New Roman" w:cs="Times"/>
          <w:color w:val="000000" w:themeColor="text1"/>
        </w:rPr>
        <w:t xml:space="preserve">was </w:t>
      </w:r>
      <w:r w:rsidR="4CD803FA" w:rsidRPr="27444587">
        <w:rPr>
          <w:rFonts w:eastAsia="Times New Roman" w:cs="Times"/>
          <w:color w:val="000000" w:themeColor="text1"/>
        </w:rPr>
        <w:t xml:space="preserve">laid </w:t>
      </w:r>
      <w:r w:rsidR="02F0E663" w:rsidRPr="27444587">
        <w:rPr>
          <w:rFonts w:eastAsia="Times New Roman" w:cs="Times"/>
          <w:color w:val="000000" w:themeColor="text1"/>
        </w:rPr>
        <w:t>in 1980</w:t>
      </w:r>
      <w:r w:rsidR="3F74A023" w:rsidRPr="27444587">
        <w:rPr>
          <w:rFonts w:eastAsia="Times New Roman" w:cs="Times"/>
          <w:color w:val="000000" w:themeColor="text1"/>
        </w:rPr>
        <w:t xml:space="preserve"> in a </w:t>
      </w:r>
      <w:r w:rsidR="73F06683" w:rsidRPr="27444587">
        <w:rPr>
          <w:rFonts w:eastAsia="Times New Roman" w:cs="Times"/>
          <w:color w:val="000000" w:themeColor="text1"/>
        </w:rPr>
        <w:t xml:space="preserve">study of pattern recognition </w:t>
      </w:r>
      <w:r w:rsidR="4B902699" w:rsidRPr="27444587">
        <w:rPr>
          <w:rFonts w:eastAsia="Times New Roman" w:cs="Times"/>
          <w:color w:val="000000" w:themeColor="text1"/>
        </w:rPr>
        <w:t xml:space="preserve">titled </w:t>
      </w:r>
      <w:proofErr w:type="spellStart"/>
      <w:r w:rsidR="3F74A023" w:rsidRPr="27444587">
        <w:rPr>
          <w:rFonts w:eastAsia="Times New Roman" w:cs="Times"/>
          <w:color w:val="000000" w:themeColor="text1"/>
        </w:rPr>
        <w:t>Neocognitron</w:t>
      </w:r>
      <w:proofErr w:type="spellEnd"/>
      <w:r w:rsidR="0655B3E4" w:rsidRPr="27444587">
        <w:rPr>
          <w:rFonts w:eastAsia="Times New Roman" w:cs="Times"/>
          <w:color w:val="000000" w:themeColor="text1"/>
        </w:rPr>
        <w:t xml:space="preserve"> </w:t>
      </w:r>
      <w:r w:rsidR="3F74A023" w:rsidRPr="27444587">
        <w:rPr>
          <w:rFonts w:eastAsia="Times New Roman" w:cs="Times"/>
          <w:color w:val="000000" w:themeColor="text1"/>
        </w:rPr>
        <w:t>(Fukushima et al., 1980)</w:t>
      </w:r>
      <w:r w:rsidR="6BF80906" w:rsidRPr="27444587">
        <w:rPr>
          <w:rFonts w:eastAsia="Times New Roman" w:cs="Times"/>
          <w:color w:val="000000" w:themeColor="text1"/>
        </w:rPr>
        <w:t xml:space="preserve">. </w:t>
      </w:r>
      <w:proofErr w:type="gramStart"/>
      <w:r w:rsidR="627D1F3B" w:rsidRPr="27444587">
        <w:rPr>
          <w:rFonts w:eastAsia="Times New Roman" w:cs="Times"/>
          <w:color w:val="000000" w:themeColor="text1"/>
        </w:rPr>
        <w:t>CNN’s</w:t>
      </w:r>
      <w:proofErr w:type="gramEnd"/>
      <w:r w:rsidR="627D1F3B" w:rsidRPr="27444587">
        <w:rPr>
          <w:rFonts w:eastAsia="Times New Roman" w:cs="Times"/>
          <w:color w:val="000000" w:themeColor="text1"/>
        </w:rPr>
        <w:t xml:space="preserve"> are the most common type of neural networks used in image classification. They can be used for other tasks</w:t>
      </w:r>
      <w:r w:rsidR="00BD37B8" w:rsidRPr="27444587">
        <w:rPr>
          <w:rFonts w:eastAsia="Times New Roman" w:cs="Times"/>
          <w:color w:val="000000" w:themeColor="text1"/>
        </w:rPr>
        <w:t>,</w:t>
      </w:r>
      <w:r w:rsidR="627D1F3B" w:rsidRPr="27444587">
        <w:rPr>
          <w:rFonts w:eastAsia="Times New Roman" w:cs="Times"/>
          <w:color w:val="000000" w:themeColor="text1"/>
        </w:rPr>
        <w:t xml:space="preserve"> but their success in computer </w:t>
      </w:r>
      <w:r w:rsidR="6BF80906" w:rsidRPr="27444587">
        <w:rPr>
          <w:rFonts w:eastAsia="Times New Roman" w:cs="Times"/>
          <w:color w:val="000000" w:themeColor="text1"/>
        </w:rPr>
        <w:t>vision</w:t>
      </w:r>
      <w:r w:rsidR="2C62BB49" w:rsidRPr="27444587">
        <w:rPr>
          <w:rFonts w:eastAsia="Times New Roman" w:cs="Times"/>
          <w:color w:val="000000" w:themeColor="text1"/>
        </w:rPr>
        <w:t xml:space="preserve"> problems is what </w:t>
      </w:r>
      <w:r w:rsidR="0620CCD0" w:rsidRPr="27444587">
        <w:rPr>
          <w:rFonts w:eastAsia="Times New Roman" w:cs="Times"/>
          <w:color w:val="000000" w:themeColor="text1"/>
        </w:rPr>
        <w:t xml:space="preserve">CNNs are known for. </w:t>
      </w:r>
      <w:proofErr w:type="gramStart"/>
      <w:r w:rsidR="6AD7D930" w:rsidRPr="27444587">
        <w:rPr>
          <w:rFonts w:eastAsia="Times New Roman" w:cs="Times"/>
          <w:color w:val="000000" w:themeColor="text1"/>
        </w:rPr>
        <w:t>CNN’s</w:t>
      </w:r>
      <w:proofErr w:type="gramEnd"/>
      <w:r w:rsidR="6AD7D930" w:rsidRPr="27444587">
        <w:rPr>
          <w:rFonts w:eastAsia="Times New Roman" w:cs="Times"/>
          <w:color w:val="000000" w:themeColor="text1"/>
        </w:rPr>
        <w:t xml:space="preserve"> are</w:t>
      </w:r>
      <w:r w:rsidR="067FD8FD" w:rsidRPr="27444587">
        <w:rPr>
          <w:rFonts w:eastAsia="Times New Roman" w:cs="Times"/>
          <w:color w:val="000000" w:themeColor="text1"/>
        </w:rPr>
        <w:t xml:space="preserve"> </w:t>
      </w:r>
      <w:r w:rsidR="25FA902B" w:rsidRPr="27444587">
        <w:rPr>
          <w:rFonts w:eastAsia="Times New Roman" w:cs="Times"/>
          <w:color w:val="000000" w:themeColor="text1"/>
        </w:rPr>
        <w:t>a type of n</w:t>
      </w:r>
      <w:r w:rsidR="4101A383" w:rsidRPr="27444587">
        <w:rPr>
          <w:rFonts w:eastAsia="Times New Roman" w:cs="Times"/>
          <w:color w:val="000000" w:themeColor="text1"/>
        </w:rPr>
        <w:t xml:space="preserve">eural networks with </w:t>
      </w:r>
      <w:r w:rsidR="6BF80906" w:rsidRPr="27444587">
        <w:rPr>
          <w:rFonts w:eastAsia="Times New Roman" w:cs="Times"/>
          <w:color w:val="000000" w:themeColor="text1"/>
        </w:rPr>
        <w:t>specialized</w:t>
      </w:r>
      <w:r w:rsidR="652445DF" w:rsidRPr="27444587">
        <w:rPr>
          <w:rFonts w:eastAsia="Times New Roman" w:cs="Times"/>
          <w:color w:val="000000" w:themeColor="text1"/>
        </w:rPr>
        <w:t xml:space="preserve"> </w:t>
      </w:r>
      <w:r w:rsidR="6BF80906" w:rsidRPr="27444587">
        <w:rPr>
          <w:rFonts w:eastAsia="Times New Roman" w:cs="Times"/>
          <w:color w:val="000000" w:themeColor="text1"/>
        </w:rPr>
        <w:t>pattern</w:t>
      </w:r>
      <w:r w:rsidR="652445DF" w:rsidRPr="27444587">
        <w:rPr>
          <w:rFonts w:eastAsia="Times New Roman" w:cs="Times"/>
          <w:color w:val="000000" w:themeColor="text1"/>
        </w:rPr>
        <w:t xml:space="preserve"> recognition tools</w:t>
      </w:r>
      <w:r w:rsidR="11E19CB5" w:rsidRPr="27444587">
        <w:rPr>
          <w:rFonts w:eastAsia="Times New Roman" w:cs="Times"/>
          <w:color w:val="000000" w:themeColor="text1"/>
        </w:rPr>
        <w:t xml:space="preserve"> called convolution </w:t>
      </w:r>
      <w:r w:rsidR="00BE514A">
        <w:rPr>
          <w:rFonts w:eastAsia="Times New Roman" w:cs="Times"/>
          <w:color w:val="000000" w:themeColor="text1"/>
        </w:rPr>
        <w:t>layers</w:t>
      </w:r>
      <w:r w:rsidR="11E19CB5" w:rsidRPr="27444587">
        <w:rPr>
          <w:rFonts w:eastAsia="Times New Roman" w:cs="Times"/>
          <w:color w:val="000000" w:themeColor="text1"/>
        </w:rPr>
        <w:t xml:space="preserve">. </w:t>
      </w:r>
      <w:r w:rsidR="431ECD52" w:rsidRPr="27444587">
        <w:rPr>
          <w:rFonts w:eastAsia="Times New Roman" w:cs="Times"/>
          <w:color w:val="000000" w:themeColor="text1"/>
        </w:rPr>
        <w:t xml:space="preserve">Convolutional layers have filters </w:t>
      </w:r>
      <w:r w:rsidR="6BF80906" w:rsidRPr="27444587">
        <w:rPr>
          <w:rFonts w:eastAsia="Times New Roman" w:cs="Times"/>
          <w:color w:val="000000" w:themeColor="text1"/>
        </w:rPr>
        <w:t>that</w:t>
      </w:r>
      <w:r w:rsidR="431ECD52" w:rsidRPr="27444587">
        <w:rPr>
          <w:rFonts w:eastAsia="Times New Roman" w:cs="Times"/>
          <w:color w:val="000000" w:themeColor="text1"/>
        </w:rPr>
        <w:t xml:space="preserve"> </w:t>
      </w:r>
      <w:r w:rsidR="73B1FDD8" w:rsidRPr="27444587">
        <w:rPr>
          <w:rFonts w:eastAsia="Times New Roman" w:cs="Times"/>
          <w:color w:val="000000" w:themeColor="text1"/>
        </w:rPr>
        <w:t xml:space="preserve">power their </w:t>
      </w:r>
      <w:r w:rsidR="6BF80906" w:rsidRPr="27444587">
        <w:rPr>
          <w:rFonts w:eastAsia="Times New Roman" w:cs="Times"/>
          <w:color w:val="000000" w:themeColor="text1"/>
        </w:rPr>
        <w:t>pattern</w:t>
      </w:r>
      <w:r w:rsidR="73B1FDD8" w:rsidRPr="27444587">
        <w:rPr>
          <w:rFonts w:eastAsia="Times New Roman" w:cs="Times"/>
          <w:color w:val="000000" w:themeColor="text1"/>
        </w:rPr>
        <w:t xml:space="preserve"> recognition ability.</w:t>
      </w:r>
    </w:p>
    <w:p w14:paraId="1738795D" w14:textId="697EE4A8" w:rsidR="007270AF" w:rsidRDefault="224E6F67" w:rsidP="00847909">
      <w:pPr>
        <w:shd w:val="clear" w:color="auto" w:fill="FFFFFF" w:themeFill="background1"/>
        <w:ind w:firstLine="225"/>
        <w:textAlignment w:val="baseline"/>
        <w:rPr>
          <w:rFonts w:eastAsia="Times New Roman" w:cs="Times"/>
          <w:color w:val="000000" w:themeColor="text1"/>
        </w:rPr>
      </w:pPr>
      <w:r w:rsidRPr="3F85E0FF">
        <w:rPr>
          <w:rFonts w:eastAsia="Times New Roman" w:cs="Times"/>
          <w:color w:val="000000" w:themeColor="text1"/>
        </w:rPr>
        <w:t>Image</w:t>
      </w:r>
      <w:r w:rsidR="618EADC9" w:rsidRPr="3F85E0FF">
        <w:rPr>
          <w:rFonts w:eastAsia="Times New Roman" w:cs="Times"/>
          <w:color w:val="000000" w:themeColor="text1"/>
        </w:rPr>
        <w:t>s</w:t>
      </w:r>
      <w:r w:rsidR="00AE48EF">
        <w:rPr>
          <w:rFonts w:eastAsia="Times New Roman" w:cs="Times"/>
          <w:color w:val="000000" w:themeColor="text1"/>
        </w:rPr>
        <w:t xml:space="preserve"> are </w:t>
      </w:r>
      <w:r w:rsidRPr="3F85E0FF">
        <w:rPr>
          <w:rFonts w:eastAsia="Times New Roman" w:cs="Times"/>
          <w:color w:val="000000" w:themeColor="text1"/>
        </w:rPr>
        <w:t>represented on a computer scree</w:t>
      </w:r>
      <w:r w:rsidR="00AE48EF">
        <w:rPr>
          <w:rFonts w:eastAsia="Times New Roman" w:cs="Times"/>
          <w:color w:val="000000" w:themeColor="text1"/>
        </w:rPr>
        <w:t>n as</w:t>
      </w:r>
      <w:r w:rsidRPr="3F85E0FF">
        <w:rPr>
          <w:rFonts w:eastAsia="Times New Roman" w:cs="Times"/>
          <w:color w:val="000000" w:themeColor="text1"/>
        </w:rPr>
        <w:t xml:space="preserve"> a matrix of pixels.</w:t>
      </w:r>
      <w:r w:rsidR="6A18441C" w:rsidRPr="3F85E0FF">
        <w:rPr>
          <w:rFonts w:eastAsia="Times New Roman" w:cs="Times"/>
          <w:color w:val="000000" w:themeColor="text1"/>
        </w:rPr>
        <w:t xml:space="preserve"> </w:t>
      </w:r>
      <w:r w:rsidR="73B1FDD8" w:rsidRPr="3F85E0FF">
        <w:rPr>
          <w:rFonts w:eastAsia="Times New Roman" w:cs="Times"/>
          <w:color w:val="000000" w:themeColor="text1"/>
        </w:rPr>
        <w:t>The filt</w:t>
      </w:r>
      <w:r w:rsidR="3BA2548F" w:rsidRPr="3F85E0FF">
        <w:rPr>
          <w:rFonts w:eastAsia="Times New Roman" w:cs="Times"/>
          <w:color w:val="000000" w:themeColor="text1"/>
        </w:rPr>
        <w:t>ers</w:t>
      </w:r>
      <w:r w:rsidR="2ACDC067" w:rsidRPr="3F85E0FF">
        <w:rPr>
          <w:rFonts w:eastAsia="Times New Roman" w:cs="Times"/>
          <w:color w:val="000000" w:themeColor="text1"/>
        </w:rPr>
        <w:t xml:space="preserve"> in a convolutional layer</w:t>
      </w:r>
      <w:r w:rsidR="00ED7DFA">
        <w:rPr>
          <w:rFonts w:eastAsia="Times New Roman" w:cs="Times"/>
          <w:color w:val="000000" w:themeColor="text1"/>
        </w:rPr>
        <w:t xml:space="preserve"> </w:t>
      </w:r>
      <w:r w:rsidR="00556DF6">
        <w:rPr>
          <w:rFonts w:eastAsia="Times New Roman" w:cs="Times"/>
          <w:color w:val="000000" w:themeColor="text1"/>
        </w:rPr>
        <w:t xml:space="preserve">are a smaller matrix </w:t>
      </w:r>
      <w:r w:rsidR="00DB5D51">
        <w:rPr>
          <w:rFonts w:eastAsia="Times New Roman" w:cs="Times"/>
          <w:color w:val="000000" w:themeColor="text1"/>
        </w:rPr>
        <w:t xml:space="preserve">of values </w:t>
      </w:r>
      <w:r w:rsidR="00556DF6">
        <w:rPr>
          <w:rFonts w:eastAsia="Times New Roman" w:cs="Times"/>
          <w:color w:val="000000" w:themeColor="text1"/>
        </w:rPr>
        <w:t>that passes over the larger image matrix.</w:t>
      </w:r>
      <w:r w:rsidR="00253DE6">
        <w:rPr>
          <w:rFonts w:eastAsia="Times New Roman" w:cs="Times"/>
          <w:color w:val="000000" w:themeColor="text1"/>
        </w:rPr>
        <w:t xml:space="preserve"> The smaller matrix</w:t>
      </w:r>
      <w:r w:rsidR="00E66E08">
        <w:rPr>
          <w:rFonts w:eastAsia="Times New Roman" w:cs="Times"/>
          <w:color w:val="000000" w:themeColor="text1"/>
        </w:rPr>
        <w:t xml:space="preserve"> </w:t>
      </w:r>
      <w:r w:rsidR="00B34A1C">
        <w:rPr>
          <w:rFonts w:eastAsia="Times New Roman" w:cs="Times"/>
          <w:color w:val="000000" w:themeColor="text1"/>
        </w:rPr>
        <w:t>repeats, or strides,</w:t>
      </w:r>
      <w:r w:rsidR="00253DE6">
        <w:rPr>
          <w:rFonts w:eastAsia="Times New Roman" w:cs="Times"/>
          <w:color w:val="000000" w:themeColor="text1"/>
        </w:rPr>
        <w:t xml:space="preserve"> over the input space thus reducing the number o</w:t>
      </w:r>
      <w:r w:rsidR="00B34A1C">
        <w:rPr>
          <w:rFonts w:eastAsia="Times New Roman" w:cs="Times"/>
          <w:color w:val="000000" w:themeColor="text1"/>
        </w:rPr>
        <w:t>f</w:t>
      </w:r>
      <w:r w:rsidR="00253DE6">
        <w:rPr>
          <w:rFonts w:eastAsia="Times New Roman" w:cs="Times"/>
          <w:color w:val="000000" w:themeColor="text1"/>
        </w:rPr>
        <w:t xml:space="preserve"> parameters to estimate and standardizing how features from the input </w:t>
      </w:r>
      <w:r w:rsidR="00695EED">
        <w:rPr>
          <w:rFonts w:eastAsia="Times New Roman" w:cs="Times"/>
          <w:color w:val="000000" w:themeColor="text1"/>
        </w:rPr>
        <w:t xml:space="preserve">are </w:t>
      </w:r>
      <w:r w:rsidR="00253DE6">
        <w:rPr>
          <w:rFonts w:eastAsia="Times New Roman" w:cs="Times"/>
          <w:color w:val="000000" w:themeColor="text1"/>
        </w:rPr>
        <w:t xml:space="preserve">analyzed over the input space. </w:t>
      </w:r>
      <w:r w:rsidR="00E91D31">
        <w:rPr>
          <w:rFonts w:eastAsia="Times New Roman" w:cs="Times"/>
          <w:color w:val="000000" w:themeColor="text1"/>
        </w:rPr>
        <w:t>The filter matrix is said to conv</w:t>
      </w:r>
      <w:r w:rsidR="004E1E59">
        <w:rPr>
          <w:rFonts w:eastAsia="Times New Roman" w:cs="Times"/>
          <w:color w:val="000000" w:themeColor="text1"/>
        </w:rPr>
        <w:t>o</w:t>
      </w:r>
      <w:r w:rsidR="00E91D31">
        <w:rPr>
          <w:rFonts w:eastAsia="Times New Roman" w:cs="Times"/>
          <w:color w:val="000000" w:themeColor="text1"/>
        </w:rPr>
        <w:t>lve</w:t>
      </w:r>
      <w:r w:rsidR="00454C69">
        <w:rPr>
          <w:rFonts w:eastAsia="Times New Roman" w:cs="Times"/>
          <w:color w:val="000000" w:themeColor="text1"/>
        </w:rPr>
        <w:t xml:space="preserve"> across the image matrix hence the name convolution. </w:t>
      </w:r>
      <w:r w:rsidR="00E91D31">
        <w:rPr>
          <w:rFonts w:eastAsia="Times New Roman" w:cs="Times"/>
          <w:color w:val="000000" w:themeColor="text1"/>
        </w:rPr>
        <w:t xml:space="preserve"> </w:t>
      </w:r>
      <w:r w:rsidR="69474868" w:rsidRPr="3F85E0FF">
        <w:rPr>
          <w:rFonts w:eastAsia="Times New Roman" w:cs="Times"/>
          <w:color w:val="000000" w:themeColor="text1"/>
        </w:rPr>
        <w:t xml:space="preserve"> </w:t>
      </w:r>
    </w:p>
    <w:p w14:paraId="3AC2B944" w14:textId="1CE70AA2" w:rsidR="000F63BA" w:rsidRPr="007270AF" w:rsidRDefault="6047262F" w:rsidP="006F19A9">
      <w:pPr>
        <w:shd w:val="clear" w:color="auto" w:fill="FFFFFF" w:themeFill="background1"/>
        <w:ind w:firstLine="225"/>
        <w:textAlignment w:val="baseline"/>
        <w:rPr>
          <w:rFonts w:eastAsia="Times New Roman" w:cs="Times"/>
          <w:color w:val="000000" w:themeColor="text1"/>
        </w:rPr>
      </w:pPr>
      <w:r w:rsidRPr="3F85E0FF">
        <w:rPr>
          <w:rFonts w:eastAsia="Times New Roman" w:cs="Times"/>
          <w:color w:val="000000" w:themeColor="text1"/>
        </w:rPr>
        <w:t xml:space="preserve">Human eyes </w:t>
      </w:r>
      <w:r w:rsidR="6BF80906" w:rsidRPr="3F85E0FF">
        <w:rPr>
          <w:rFonts w:eastAsia="Times New Roman" w:cs="Times"/>
          <w:color w:val="000000" w:themeColor="text1"/>
        </w:rPr>
        <w:t>perceive</w:t>
      </w:r>
      <w:r w:rsidRPr="3F85E0FF">
        <w:rPr>
          <w:rFonts w:eastAsia="Times New Roman" w:cs="Times"/>
          <w:color w:val="000000" w:themeColor="text1"/>
        </w:rPr>
        <w:t xml:space="preserve"> edges quite well whereas a computer receives a vector of </w:t>
      </w:r>
      <w:r w:rsidR="1AE53256" w:rsidRPr="3F85E0FF">
        <w:rPr>
          <w:rFonts w:eastAsia="Times New Roman" w:cs="Times"/>
          <w:color w:val="000000" w:themeColor="text1"/>
        </w:rPr>
        <w:t>a spatially</w:t>
      </w:r>
      <w:r w:rsidRPr="3F85E0FF">
        <w:rPr>
          <w:rFonts w:eastAsia="Times New Roman" w:cs="Times"/>
          <w:color w:val="000000" w:themeColor="text1"/>
        </w:rPr>
        <w:t xml:space="preserve"> encoded</w:t>
      </w:r>
      <w:r w:rsidR="367FA270" w:rsidRPr="3F85E0FF">
        <w:rPr>
          <w:rFonts w:eastAsia="Times New Roman" w:cs="Times"/>
          <w:color w:val="000000" w:themeColor="text1"/>
        </w:rPr>
        <w:t xml:space="preserve"> matrix of</w:t>
      </w:r>
      <w:r w:rsidRPr="3F85E0FF">
        <w:rPr>
          <w:rFonts w:eastAsia="Times New Roman" w:cs="Times"/>
          <w:color w:val="000000" w:themeColor="text1"/>
        </w:rPr>
        <w:t xml:space="preserve"> pixels. T</w:t>
      </w:r>
      <w:r w:rsidR="3FD127EE" w:rsidRPr="3F85E0FF">
        <w:rPr>
          <w:rFonts w:eastAsia="Times New Roman" w:cs="Times"/>
          <w:color w:val="000000" w:themeColor="text1"/>
        </w:rPr>
        <w:t xml:space="preserve">o find the </w:t>
      </w:r>
      <w:r w:rsidR="7481BACB" w:rsidRPr="3F85E0FF">
        <w:rPr>
          <w:rFonts w:eastAsia="Times New Roman" w:cs="Times"/>
          <w:color w:val="000000" w:themeColor="text1"/>
        </w:rPr>
        <w:t>edges within the image</w:t>
      </w:r>
      <w:r w:rsidR="00BD37B8">
        <w:rPr>
          <w:rFonts w:eastAsia="Times New Roman" w:cs="Times"/>
          <w:color w:val="000000" w:themeColor="text1"/>
        </w:rPr>
        <w:t>,</w:t>
      </w:r>
      <w:r w:rsidR="7481BACB" w:rsidRPr="3F85E0FF">
        <w:rPr>
          <w:rFonts w:eastAsia="Times New Roman" w:cs="Times"/>
          <w:color w:val="000000" w:themeColor="text1"/>
        </w:rPr>
        <w:t xml:space="preserve"> </w:t>
      </w:r>
      <w:r w:rsidR="1AE53256" w:rsidRPr="3F85E0FF">
        <w:rPr>
          <w:rFonts w:eastAsia="Times New Roman" w:cs="Times"/>
          <w:color w:val="000000" w:themeColor="text1"/>
        </w:rPr>
        <w:t xml:space="preserve">a </w:t>
      </w:r>
      <w:r w:rsidR="7481BACB" w:rsidRPr="3F85E0FF">
        <w:rPr>
          <w:rFonts w:eastAsia="Times New Roman" w:cs="Times"/>
          <w:color w:val="000000" w:themeColor="text1"/>
        </w:rPr>
        <w:t>regularization matrix passes over the larger image matrix.</w:t>
      </w:r>
      <w:r w:rsidR="21D86F6A" w:rsidRPr="3F85E0FF">
        <w:rPr>
          <w:rFonts w:eastAsia="Times New Roman" w:cs="Times"/>
          <w:color w:val="000000" w:themeColor="text1"/>
        </w:rPr>
        <w:t xml:space="preserve"> Edges can be thought of as having a direction and magnitude. </w:t>
      </w:r>
      <w:r w:rsidR="1AE53256" w:rsidRPr="3F85E0FF">
        <w:rPr>
          <w:rFonts w:eastAsia="Times New Roman" w:cs="Times"/>
          <w:color w:val="000000" w:themeColor="text1"/>
        </w:rPr>
        <w:t>It is</w:t>
      </w:r>
      <w:r w:rsidR="5536CB35" w:rsidRPr="3F85E0FF">
        <w:rPr>
          <w:rFonts w:eastAsia="Times New Roman" w:cs="Times"/>
          <w:color w:val="000000" w:themeColor="text1"/>
        </w:rPr>
        <w:t xml:space="preserve"> common to first use a gaussian blur</w:t>
      </w:r>
      <w:r w:rsidR="40CD4756" w:rsidRPr="3F85E0FF">
        <w:rPr>
          <w:rFonts w:eastAsia="Times New Roman" w:cs="Times"/>
          <w:color w:val="000000" w:themeColor="text1"/>
        </w:rPr>
        <w:t xml:space="preserve"> </w:t>
      </w:r>
      <w:r w:rsidR="31042E16" w:rsidRPr="3F85E0FF">
        <w:rPr>
          <w:rFonts w:eastAsia="Times New Roman" w:cs="Times"/>
          <w:color w:val="000000" w:themeColor="text1"/>
        </w:rPr>
        <w:t xml:space="preserve">first </w:t>
      </w:r>
      <w:r w:rsidR="4FC2A032" w:rsidRPr="3F85E0FF">
        <w:rPr>
          <w:rFonts w:eastAsia="Times New Roman" w:cs="Times"/>
          <w:color w:val="000000" w:themeColor="text1"/>
        </w:rPr>
        <w:t xml:space="preserve">to reduce the </w:t>
      </w:r>
      <w:r w:rsidR="55F910CB" w:rsidRPr="3F85E0FF">
        <w:rPr>
          <w:rFonts w:eastAsia="Times New Roman" w:cs="Times"/>
          <w:color w:val="000000" w:themeColor="text1"/>
        </w:rPr>
        <w:t>low</w:t>
      </w:r>
      <w:r w:rsidR="6BF80906" w:rsidRPr="3F85E0FF">
        <w:rPr>
          <w:rFonts w:eastAsia="Times New Roman" w:cs="Times"/>
          <w:color w:val="000000" w:themeColor="text1"/>
        </w:rPr>
        <w:t>-frequency</w:t>
      </w:r>
      <w:r w:rsidR="281421E5" w:rsidRPr="3F85E0FF">
        <w:rPr>
          <w:rFonts w:eastAsia="Times New Roman" w:cs="Times"/>
          <w:color w:val="000000" w:themeColor="text1"/>
        </w:rPr>
        <w:t xml:space="preserve"> </w:t>
      </w:r>
      <w:r w:rsidR="70596875" w:rsidRPr="3F85E0FF">
        <w:rPr>
          <w:rFonts w:eastAsia="Times New Roman" w:cs="Times"/>
          <w:color w:val="000000" w:themeColor="text1"/>
        </w:rPr>
        <w:t>edges</w:t>
      </w:r>
      <w:r w:rsidR="3394903E" w:rsidRPr="3F85E0FF">
        <w:rPr>
          <w:rFonts w:eastAsia="Times New Roman" w:cs="Times"/>
          <w:color w:val="000000" w:themeColor="text1"/>
        </w:rPr>
        <w:t>. Then</w:t>
      </w:r>
      <w:r w:rsidR="00081F1C">
        <w:rPr>
          <w:rFonts w:eastAsia="Times New Roman" w:cs="Times"/>
          <w:color w:val="000000" w:themeColor="text1"/>
        </w:rPr>
        <w:t xml:space="preserve"> </w:t>
      </w:r>
      <w:r w:rsidR="00DA5592">
        <w:rPr>
          <w:rFonts w:eastAsia="Times New Roman" w:cs="Times"/>
          <w:color w:val="000000" w:themeColor="text1"/>
        </w:rPr>
        <w:t>an</w:t>
      </w:r>
      <w:r w:rsidR="00081F1C">
        <w:rPr>
          <w:rFonts w:eastAsia="Times New Roman" w:cs="Times"/>
          <w:color w:val="000000" w:themeColor="text1"/>
        </w:rPr>
        <w:t xml:space="preserve"> edge detecting filter such as</w:t>
      </w:r>
      <w:r w:rsidR="3394903E" w:rsidRPr="3F85E0FF">
        <w:rPr>
          <w:rFonts w:eastAsia="Times New Roman" w:cs="Times"/>
          <w:color w:val="000000" w:themeColor="text1"/>
        </w:rPr>
        <w:t xml:space="preserve"> a </w:t>
      </w:r>
      <w:proofErr w:type="spellStart"/>
      <w:r w:rsidR="3394903E" w:rsidRPr="3F85E0FF">
        <w:rPr>
          <w:rFonts w:eastAsia="Times New Roman" w:cs="Times"/>
          <w:color w:val="000000" w:themeColor="text1"/>
        </w:rPr>
        <w:t>sobel</w:t>
      </w:r>
      <w:proofErr w:type="spellEnd"/>
      <w:r w:rsidR="3394903E" w:rsidRPr="3F85E0FF">
        <w:rPr>
          <w:rFonts w:eastAsia="Times New Roman" w:cs="Times"/>
          <w:color w:val="000000" w:themeColor="text1"/>
        </w:rPr>
        <w:t xml:space="preserve"> operator to </w:t>
      </w:r>
      <w:r w:rsidR="6BF80906" w:rsidRPr="3F85E0FF">
        <w:rPr>
          <w:rFonts w:eastAsia="Times New Roman" w:cs="Times"/>
          <w:color w:val="000000" w:themeColor="text1"/>
        </w:rPr>
        <w:t>detect</w:t>
      </w:r>
      <w:r w:rsidR="075E20CC" w:rsidRPr="3F85E0FF">
        <w:rPr>
          <w:rFonts w:eastAsia="Times New Roman" w:cs="Times"/>
          <w:color w:val="000000" w:themeColor="text1"/>
        </w:rPr>
        <w:t xml:space="preserve"> </w:t>
      </w:r>
      <w:r w:rsidR="04AD08F9" w:rsidRPr="3F85E0FF">
        <w:rPr>
          <w:rFonts w:eastAsia="Times New Roman" w:cs="Times"/>
          <w:color w:val="000000" w:themeColor="text1"/>
        </w:rPr>
        <w:t xml:space="preserve">edges first on a grayscale </w:t>
      </w:r>
      <w:r w:rsidR="533A3759" w:rsidRPr="3F85E0FF">
        <w:rPr>
          <w:rFonts w:eastAsia="Times New Roman" w:cs="Times"/>
          <w:color w:val="000000" w:themeColor="text1"/>
        </w:rPr>
        <w:t>version of the image.</w:t>
      </w:r>
      <w:r w:rsidR="007270AF">
        <w:rPr>
          <w:rFonts w:eastAsia="Times New Roman" w:cs="Times"/>
          <w:color w:val="000000" w:themeColor="text1"/>
        </w:rPr>
        <w:t xml:space="preserve"> </w:t>
      </w:r>
      <w:r w:rsidR="00453542" w:rsidRPr="006F19A9">
        <w:rPr>
          <w:rFonts w:eastAsia="Times New Roman" w:cs="Times"/>
          <w:color w:val="000000" w:themeColor="text1"/>
        </w:rPr>
        <w:t>Those features will then be stored in the feature map, which is passed on to the next layer. Each unit in a layer only receives only restricted input from the previous layer.</w:t>
      </w:r>
      <w:r w:rsidR="00BD34B0" w:rsidRPr="006F19A9">
        <w:rPr>
          <w:rFonts w:eastAsia="Times New Roman" w:cs="Times"/>
          <w:color w:val="000000" w:themeColor="text1"/>
        </w:rPr>
        <w:t xml:space="preserve"> </w:t>
      </w:r>
      <w:r w:rsidR="00FC5E3C" w:rsidRPr="006F19A9">
        <w:rPr>
          <w:rFonts w:eastAsia="Times New Roman" w:cs="Times"/>
          <w:color w:val="000000" w:themeColor="text1"/>
        </w:rPr>
        <w:t xml:space="preserve">The </w:t>
      </w:r>
      <w:r w:rsidR="00CB1869" w:rsidRPr="006F19A9">
        <w:rPr>
          <w:rFonts w:eastAsia="Times New Roman" w:cs="Times"/>
          <w:color w:val="000000" w:themeColor="text1"/>
        </w:rPr>
        <w:t>subsequence</w:t>
      </w:r>
      <w:r w:rsidR="00FC5E3C" w:rsidRPr="006F19A9">
        <w:rPr>
          <w:rFonts w:eastAsia="Times New Roman" w:cs="Times"/>
          <w:color w:val="000000" w:themeColor="text1"/>
        </w:rPr>
        <w:t xml:space="preserve"> layers then combine </w:t>
      </w:r>
      <w:r w:rsidR="00FC5E3C" w:rsidRPr="006F19A9">
        <w:rPr>
          <w:rFonts w:eastAsia="Times New Roman" w:cs="Times"/>
          <w:color w:val="000000" w:themeColor="text1"/>
        </w:rPr>
        <w:lastRenderedPageBreak/>
        <w:t xml:space="preserve">these features to </w:t>
      </w:r>
      <w:r w:rsidR="00AB2144" w:rsidRPr="006F19A9">
        <w:rPr>
          <w:rFonts w:eastAsia="Times New Roman" w:cs="Times"/>
          <w:color w:val="000000" w:themeColor="text1"/>
        </w:rPr>
        <w:t>extract</w:t>
      </w:r>
      <w:r w:rsidR="00FC5E3C" w:rsidRPr="006F19A9">
        <w:rPr>
          <w:rFonts w:eastAsia="Times New Roman" w:cs="Times"/>
          <w:color w:val="000000" w:themeColor="text1"/>
        </w:rPr>
        <w:t xml:space="preserve"> more complex features or higher-level features, like corners or combinational edges</w:t>
      </w:r>
      <w:r w:rsidR="00AB2144" w:rsidRPr="006F19A9">
        <w:rPr>
          <w:rFonts w:eastAsia="Times New Roman" w:cs="Times"/>
          <w:color w:val="000000" w:themeColor="text1"/>
        </w:rPr>
        <w:t>, from the inpu</w:t>
      </w:r>
      <w:r w:rsidR="00904FBD" w:rsidRPr="006F19A9">
        <w:rPr>
          <w:rFonts w:eastAsia="Times New Roman" w:cs="Times"/>
          <w:color w:val="000000" w:themeColor="text1"/>
        </w:rPr>
        <w:t>t.</w:t>
      </w:r>
    </w:p>
    <w:p w14:paraId="5C7A03FA" w14:textId="1967BDEA" w:rsidR="1CF9FA2A" w:rsidRDefault="14DEFCB5" w:rsidP="1CF9FA2A">
      <w:pPr>
        <w:ind w:firstLine="225"/>
      </w:pPr>
      <w:proofErr w:type="spellStart"/>
      <w:r w:rsidRPr="1BCE37F4">
        <w:rPr>
          <w:rFonts w:eastAsia="Times New Roman" w:cs="Times"/>
        </w:rPr>
        <w:t>LeCun’s</w:t>
      </w:r>
      <w:proofErr w:type="spellEnd"/>
      <w:r w:rsidRPr="1BCE37F4">
        <w:rPr>
          <w:rFonts w:eastAsia="Times New Roman" w:cs="Times"/>
        </w:rPr>
        <w:t xml:space="preserve"> research, published in IEEE’s 1998 proceedings, demonstrated that a multi-layer network trained with backpropagation could be used commercially to identify handwritten characters (</w:t>
      </w:r>
      <w:proofErr w:type="spellStart"/>
      <w:r w:rsidRPr="1BCE37F4">
        <w:rPr>
          <w:rFonts w:eastAsia="Times New Roman" w:cs="Times"/>
        </w:rPr>
        <w:t>LeCun</w:t>
      </w:r>
      <w:proofErr w:type="spellEnd"/>
      <w:r w:rsidRPr="1BCE37F4">
        <w:rPr>
          <w:rFonts w:eastAsia="Times New Roman" w:cs="Times"/>
        </w:rPr>
        <w:t xml:space="preserve"> et al., 1998). They trained a Convolutional Neural Network (CNN) to recognize a complete set of ASCII characters. The data original data set came from the National Institute of Standard and Technology’s (NIST) database. From this collection of handwritten numbers, the researchers modified it to suit their machine learning needs creating the well-known MNIST dataset. M for modified and NIST denoting where they got the data. The technology they developed for Bell Labs was used to process checks in the financial industry. What </w:t>
      </w:r>
      <w:proofErr w:type="spellStart"/>
      <w:r w:rsidRPr="1BCE37F4">
        <w:rPr>
          <w:rFonts w:eastAsia="Times New Roman" w:cs="Times"/>
        </w:rPr>
        <w:t>LeCun</w:t>
      </w:r>
      <w:proofErr w:type="spellEnd"/>
      <w:r w:rsidRPr="1BCE37F4">
        <w:rPr>
          <w:rFonts w:eastAsia="Times New Roman" w:cs="Times"/>
        </w:rPr>
        <w:t xml:space="preserve"> and his fellow researcher </w:t>
      </w:r>
      <w:proofErr w:type="spellStart"/>
      <w:r w:rsidRPr="1BCE37F4">
        <w:rPr>
          <w:rFonts w:eastAsia="Times New Roman" w:cs="Times"/>
        </w:rPr>
        <w:t>Yoshua</w:t>
      </w:r>
      <w:proofErr w:type="spellEnd"/>
      <w:r w:rsidRPr="1BCE37F4">
        <w:rPr>
          <w:rFonts w:eastAsia="Times New Roman" w:cs="Times"/>
        </w:rPr>
        <w:t xml:space="preserve"> </w:t>
      </w:r>
      <w:proofErr w:type="spellStart"/>
      <w:r w:rsidRPr="1BCE37F4">
        <w:rPr>
          <w:rFonts w:eastAsia="Times New Roman" w:cs="Times"/>
        </w:rPr>
        <w:t>Bengio</w:t>
      </w:r>
      <w:proofErr w:type="spellEnd"/>
      <w:r w:rsidRPr="1BCE37F4">
        <w:rPr>
          <w:rFonts w:eastAsia="Times New Roman" w:cs="Times"/>
        </w:rPr>
        <w:t xml:space="preserve"> showed in their 1998 paper was that algorithmically derived pattern recognition systems could outperform those constructed by humans using what they called Graph Transformer Networks (GTNs).  </w:t>
      </w:r>
    </w:p>
    <w:p w14:paraId="194A9717" w14:textId="32FBA424" w:rsidR="4E553F94" w:rsidRDefault="4E553F94" w:rsidP="4E553F94">
      <w:pPr>
        <w:rPr>
          <w:b/>
          <w:bCs/>
        </w:rPr>
      </w:pPr>
    </w:p>
    <w:p w14:paraId="607E5EFE" w14:textId="41905710" w:rsidR="06340229" w:rsidRDefault="06340229" w:rsidP="01535751">
      <w:pPr>
        <w:ind w:firstLine="0"/>
        <w:rPr>
          <w:b/>
          <w:bCs/>
        </w:rPr>
      </w:pPr>
      <w:r w:rsidRPr="06340229">
        <w:rPr>
          <w:b/>
          <w:bCs/>
        </w:rPr>
        <w:t>2.</w:t>
      </w:r>
      <w:r w:rsidR="00714663">
        <w:rPr>
          <w:b/>
          <w:bCs/>
        </w:rPr>
        <w:t>4</w:t>
      </w:r>
      <w:r w:rsidRPr="06340229">
        <w:rPr>
          <w:b/>
          <w:bCs/>
        </w:rPr>
        <w:t xml:space="preserve"> Hierarchical </w:t>
      </w:r>
      <w:r w:rsidR="009C4A54">
        <w:rPr>
          <w:b/>
          <w:bCs/>
        </w:rPr>
        <w:t xml:space="preserve">Neural </w:t>
      </w:r>
      <w:r w:rsidR="00EB5891">
        <w:rPr>
          <w:b/>
          <w:bCs/>
        </w:rPr>
        <w:t>Networks</w:t>
      </w:r>
    </w:p>
    <w:p w14:paraId="7E8BFD0D" w14:textId="77777777" w:rsidR="00B642E9" w:rsidRDefault="00B642E9" w:rsidP="6FC88F21"/>
    <w:p w14:paraId="61F976A2" w14:textId="5D5982F3" w:rsidR="06340229" w:rsidRDefault="35DBE45A" w:rsidP="6FC88F21">
      <w:r>
        <w:t>By</w:t>
      </w:r>
      <w:r w:rsidR="32759942">
        <w:t xml:space="preserve"> </w:t>
      </w:r>
      <w:r w:rsidR="00695EED">
        <w:t xml:space="preserve">the </w:t>
      </w:r>
      <w:r w:rsidR="32759942">
        <w:t>2010s</w:t>
      </w:r>
      <w:r>
        <w:t xml:space="preserve"> the</w:t>
      </w:r>
      <w:r w:rsidR="32759942">
        <w:t xml:space="preserve"> internet is ubiquitous, the cost of data storage is much </w:t>
      </w:r>
      <w:r w:rsidR="07E831E7">
        <w:t>lower,</w:t>
      </w:r>
      <w:r w:rsidR="32759942">
        <w:t xml:space="preserve"> and GPUs are beginning to find their way into scientific computing, which helped make deep learning feasible. This spaw</w:t>
      </w:r>
      <w:r w:rsidR="001A7347">
        <w:t>ned</w:t>
      </w:r>
      <w:r w:rsidR="32759942">
        <w:t xml:space="preserve"> a resurgence in</w:t>
      </w:r>
      <w:r w:rsidR="001A7347">
        <w:t xml:space="preserve"> </w:t>
      </w:r>
      <w:r w:rsidR="32759942">
        <w:t>research in the field of deep learning</w:t>
      </w:r>
      <w:r w:rsidR="00286924">
        <w:t>.</w:t>
      </w:r>
      <w:r w:rsidR="32759942">
        <w:t xml:space="preserve"> Amongst the field are a few researchers thinking about the structure of neural networks</w:t>
      </w:r>
      <w:r w:rsidR="7AE85E80">
        <w:t xml:space="preserve">. </w:t>
      </w:r>
      <w:r w:rsidR="32759942">
        <w:t>They are finding benefits in engineering the structures of the networks.</w:t>
      </w:r>
    </w:p>
    <w:p w14:paraId="16463423" w14:textId="759A56CC" w:rsidR="00F823E4" w:rsidRDefault="50715BA8" w:rsidP="00F823E4">
      <w:r>
        <w:t xml:space="preserve">Neural networks today are commonly composed of three </w:t>
      </w:r>
      <w:r w:rsidR="0D13012A">
        <w:t>main components</w:t>
      </w:r>
      <w:r>
        <w:t xml:space="preserve"> the input layer, hidden layer(s), and output layers. In a flat architecture</w:t>
      </w:r>
      <w:r w:rsidR="2F518108">
        <w:t>,</w:t>
      </w:r>
      <w:r>
        <w:t xml:space="preserve"> all the subnetworks are interconnected. The weights for all inputs are distributed throughout one extensive network. In HNN, subnetworks are used to classify in stages.</w:t>
      </w:r>
    </w:p>
    <w:p w14:paraId="2A49927D" w14:textId="4F90DDE1" w:rsidR="008E4572" w:rsidRDefault="302D3C32" w:rsidP="005055B8">
      <w:r>
        <w:t>The Hierarchical Deep Convolutional Neural Networks (HD-CNN) model was proposed in 2014</w:t>
      </w:r>
      <w:r w:rsidR="6DECFF6C">
        <w:t xml:space="preserve">. </w:t>
      </w:r>
      <w:r>
        <w:t xml:space="preserve">The HD-CNN follows the classification strategy of </w:t>
      </w:r>
      <w:proofErr w:type="gramStart"/>
      <w:r>
        <w:t>coarse</w:t>
      </w:r>
      <w:proofErr w:type="gramEnd"/>
      <w:r>
        <w:t xml:space="preserve">-to-fine classes and modular design </w:t>
      </w:r>
      <w:r w:rsidR="78460B2D">
        <w:t>principles</w:t>
      </w:r>
      <w:r w:rsidR="5C993C25">
        <w:t xml:space="preserve"> (Yan et al., 2014)</w:t>
      </w:r>
      <w:r>
        <w:t xml:space="preserve">. It begins with primary CNN coarse classifier utilization to define the coarse class separations, which are easily captured, then </w:t>
      </w:r>
      <w:r w:rsidR="78460B2D">
        <w:t>moves</w:t>
      </w:r>
      <w:r>
        <w:t xml:space="preserve"> to the next finer classes</w:t>
      </w:r>
      <w:r w:rsidR="5C993C25">
        <w:t>.</w:t>
      </w:r>
      <w:r w:rsidR="5DE5F259">
        <w:t xml:space="preserve"> Each </w:t>
      </w:r>
      <w:r w:rsidR="2BFE93FE">
        <w:t>subdivided</w:t>
      </w:r>
      <w:r w:rsidR="4FB6A508">
        <w:t xml:space="preserve"> </w:t>
      </w:r>
      <w:r w:rsidR="53184279">
        <w:t>element</w:t>
      </w:r>
      <w:r w:rsidR="5DE5F259">
        <w:t xml:space="preserve"> of HD-CNN </w:t>
      </w:r>
      <w:r w:rsidR="220A4393">
        <w:t>deals with</w:t>
      </w:r>
      <w:r w:rsidR="003B1028">
        <w:t xml:space="preserve"> distinctive subsets of categories.</w:t>
      </w:r>
      <w:r w:rsidR="281C5B9C">
        <w:t xml:space="preserve"> </w:t>
      </w:r>
      <w:r w:rsidR="003B1028">
        <w:t>T</w:t>
      </w:r>
      <w:r w:rsidR="71C9092C">
        <w:t xml:space="preserve">hroughout the HD-CNN training, </w:t>
      </w:r>
      <w:r w:rsidR="08354038">
        <w:t xml:space="preserve">the subdivided element </w:t>
      </w:r>
      <w:r w:rsidR="2E2493C5">
        <w:t>pre-training is done</w:t>
      </w:r>
      <w:r w:rsidR="0A90B301">
        <w:t xml:space="preserve">, </w:t>
      </w:r>
      <w:r w:rsidR="5000368C">
        <w:t xml:space="preserve">then </w:t>
      </w:r>
      <w:r w:rsidR="0A90B301">
        <w:t xml:space="preserve">the </w:t>
      </w:r>
      <w:r w:rsidR="5000368C">
        <w:t>global finetuning</w:t>
      </w:r>
      <w:r w:rsidR="6629683C">
        <w:t xml:space="preserve"> using the multinomial logistic loss</w:t>
      </w:r>
      <w:r w:rsidR="4C7FE8B7">
        <w:t xml:space="preserve"> is done. </w:t>
      </w:r>
      <w:r w:rsidR="434BD675">
        <w:t>The HD-CN</w:t>
      </w:r>
      <w:r w:rsidR="3CAAD17F">
        <w:t>N architect</w:t>
      </w:r>
      <w:r w:rsidR="025185FC">
        <w:t xml:space="preserve">ure </w:t>
      </w:r>
      <w:r w:rsidR="42ADCFC2">
        <w:t>can</w:t>
      </w:r>
      <w:r w:rsidR="528BCF34">
        <w:t xml:space="preserve"> be</w:t>
      </w:r>
      <w:r w:rsidR="42ADCFC2">
        <w:t xml:space="preserve"> defined</w:t>
      </w:r>
      <w:r w:rsidR="0B959CFE">
        <w:t xml:space="preserve"> by a </w:t>
      </w:r>
      <w:r w:rsidR="025185FC">
        <w:t>designer, while</w:t>
      </w:r>
      <w:r w:rsidR="722B5CBD">
        <w:t xml:space="preserve"> each </w:t>
      </w:r>
      <w:r w:rsidR="79BEDBA6">
        <w:t>layer element</w:t>
      </w:r>
      <w:r w:rsidR="722B5CBD">
        <w:t xml:space="preserve"> of the CNN</w:t>
      </w:r>
      <w:r w:rsidR="080DC451">
        <w:t xml:space="preserve"> may be defined</w:t>
      </w:r>
      <w:r w:rsidR="236F9F9B">
        <w:t xml:space="preserve"> </w:t>
      </w:r>
      <w:r w:rsidR="649A3F6F">
        <w:t xml:space="preserve">over its training. </w:t>
      </w:r>
      <w:r w:rsidR="4C7FE8B7">
        <w:t>This study show</w:t>
      </w:r>
      <w:r w:rsidR="47AAFAFC">
        <w:t>ed</w:t>
      </w:r>
      <w:r w:rsidR="4C7FE8B7">
        <w:t xml:space="preserve"> that the HD-CNN </w:t>
      </w:r>
      <w:r w:rsidR="2A6E47E6">
        <w:t>model</w:t>
      </w:r>
      <w:r w:rsidR="441B4F0E">
        <w:t xml:space="preserve"> performance </w:t>
      </w:r>
      <w:r w:rsidR="2D4DC275">
        <w:t>overcome</w:t>
      </w:r>
      <w:r w:rsidR="36407BA4">
        <w:t>s</w:t>
      </w:r>
      <w:r w:rsidR="2D4DC275">
        <w:t xml:space="preserve"> the</w:t>
      </w:r>
      <w:r w:rsidR="5FB62DDC">
        <w:t xml:space="preserve"> </w:t>
      </w:r>
      <w:r w:rsidR="03ADEA0A">
        <w:t xml:space="preserve">standard </w:t>
      </w:r>
      <w:r w:rsidR="5FB62DDC">
        <w:t>CNN</w:t>
      </w:r>
      <w:r w:rsidR="5899B016">
        <w:t>.</w:t>
      </w:r>
    </w:p>
    <w:p w14:paraId="7768DEAE" w14:textId="6F6EE6D7" w:rsidR="00BD089A" w:rsidRDefault="50715BA8" w:rsidP="000F090F">
      <w:r>
        <w:t>Three different two-level HD-CNN</w:t>
      </w:r>
      <w:r w:rsidR="13D293F0">
        <w:t xml:space="preserve"> mo</w:t>
      </w:r>
      <w:r w:rsidR="24CB15C3">
        <w:t>dels with different layer combinations</w:t>
      </w:r>
      <w:r>
        <w:t xml:space="preserve"> were built to compare </w:t>
      </w:r>
      <w:r w:rsidR="4EC02CF0">
        <w:t>th</w:t>
      </w:r>
      <w:r w:rsidR="24CB15C3">
        <w:t xml:space="preserve">e classification performance </w:t>
      </w:r>
      <w:r>
        <w:t>(Yan et al., 2015).</w:t>
      </w:r>
      <w:r w:rsidR="332C87A2">
        <w:t xml:space="preserve"> </w:t>
      </w:r>
      <w:r w:rsidR="2723A95C">
        <w:t>The r</w:t>
      </w:r>
      <w:r w:rsidR="57F8F9E8">
        <w:t>e</w:t>
      </w:r>
      <w:r w:rsidR="2723A95C">
        <w:t>s</w:t>
      </w:r>
      <w:r w:rsidR="57F8F9E8">
        <w:t>earch</w:t>
      </w:r>
      <w:r w:rsidR="2723A95C">
        <w:t xml:space="preserve"> evaluated HD-CNN on CIFAR</w:t>
      </w:r>
      <w:r w:rsidR="437FBE34">
        <w:t>-</w:t>
      </w:r>
      <w:r w:rsidR="2723A95C">
        <w:t xml:space="preserve">100 and ImageNet </w:t>
      </w:r>
      <w:r w:rsidR="6430079E">
        <w:t xml:space="preserve">Large Scale </w:t>
      </w:r>
      <w:r w:rsidR="2723A95C">
        <w:t>1000-class benchmark datasets</w:t>
      </w:r>
      <w:r w:rsidR="7FF7C648">
        <w:t xml:space="preserve"> and reve</w:t>
      </w:r>
      <w:r w:rsidR="6824283D">
        <w:t xml:space="preserve">aled that </w:t>
      </w:r>
      <w:r w:rsidR="056FFC79">
        <w:t xml:space="preserve">HD-CNN, in fact, is </w:t>
      </w:r>
      <w:r w:rsidR="7CCD6DCA">
        <w:t>a</w:t>
      </w:r>
      <w:r w:rsidR="34ACD26C">
        <w:t xml:space="preserve"> flexib</w:t>
      </w:r>
      <w:r w:rsidR="6D10CF1C">
        <w:t xml:space="preserve">le </w:t>
      </w:r>
      <w:r w:rsidR="0D258533">
        <w:t>deep</w:t>
      </w:r>
      <w:r w:rsidR="056FFC79">
        <w:t xml:space="preserve"> CNN structure</w:t>
      </w:r>
      <w:r w:rsidR="50682FAA">
        <w:t xml:space="preserve">. </w:t>
      </w:r>
      <w:r w:rsidR="2723A95C">
        <w:t>The team published promising results using their HD-CNN. (Yan et al., 2015).</w:t>
      </w:r>
    </w:p>
    <w:p w14:paraId="12D75C9C" w14:textId="0E2C19C6" w:rsidR="00914888" w:rsidRPr="00EA2DB7" w:rsidRDefault="1CF9FA2A" w:rsidP="004F0E1E">
      <w:pPr>
        <w:ind w:firstLine="225"/>
        <w:rPr>
          <w:rFonts w:eastAsia="Times" w:cs="Times"/>
        </w:rPr>
      </w:pPr>
      <w:r w:rsidRPr="00EA2DB7">
        <w:rPr>
          <w:rFonts w:eastAsia="Times" w:cs="Times"/>
        </w:rPr>
        <w:t xml:space="preserve">A research team from Shanghai Jiao Tong University, in collaboration with the University of New South Wales, introduced a variant of </w:t>
      </w:r>
      <w:r w:rsidR="004561E2">
        <w:rPr>
          <w:rFonts w:eastAsia="Times" w:cs="Times"/>
        </w:rPr>
        <w:t>CNN</w:t>
      </w:r>
      <w:r w:rsidRPr="00EA2DB7">
        <w:rPr>
          <w:rFonts w:eastAsia="Times" w:cs="Times"/>
        </w:rPr>
        <w:t xml:space="preserve"> called, Branch Convolutional Neural Networks or B-CNN</w:t>
      </w:r>
      <w:r w:rsidR="0046393E">
        <w:rPr>
          <w:rFonts w:eastAsia="Times" w:cs="Times"/>
        </w:rPr>
        <w:t>.</w:t>
      </w:r>
      <w:r w:rsidR="00D20AF2">
        <w:rPr>
          <w:rFonts w:eastAsia="Times" w:cs="Times"/>
        </w:rPr>
        <w:t xml:space="preserve"> The</w:t>
      </w:r>
      <w:r w:rsidR="00FE5A0C">
        <w:rPr>
          <w:rFonts w:eastAsia="Times" w:cs="Times"/>
        </w:rPr>
        <w:t xml:space="preserve"> B-CNN model</w:t>
      </w:r>
      <w:r w:rsidR="0066647F">
        <w:rPr>
          <w:rFonts w:eastAsia="Times" w:cs="Times"/>
        </w:rPr>
        <w:t>s</w:t>
      </w:r>
      <w:r w:rsidR="002C3E45">
        <w:rPr>
          <w:rFonts w:eastAsia="Times" w:cs="Times"/>
        </w:rPr>
        <w:t xml:space="preserve"> establish </w:t>
      </w:r>
      <w:r w:rsidR="0021530D">
        <w:rPr>
          <w:rFonts w:eastAsia="Times" w:cs="Times"/>
        </w:rPr>
        <w:t>branches</w:t>
      </w:r>
      <w:r w:rsidR="002C3E45">
        <w:rPr>
          <w:rFonts w:eastAsia="Times" w:cs="Times"/>
        </w:rPr>
        <w:t xml:space="preserve"> along</w:t>
      </w:r>
      <w:r w:rsidR="00B00AAC">
        <w:rPr>
          <w:rFonts w:eastAsia="Times" w:cs="Times"/>
        </w:rPr>
        <w:t xml:space="preserve"> with</w:t>
      </w:r>
      <w:r w:rsidR="002C3E45">
        <w:rPr>
          <w:rFonts w:eastAsia="Times" w:cs="Times"/>
        </w:rPr>
        <w:t xml:space="preserve"> the main CNN </w:t>
      </w:r>
      <w:proofErr w:type="gramStart"/>
      <w:r w:rsidR="007F0C7F">
        <w:rPr>
          <w:rFonts w:eastAsia="Times" w:cs="Times"/>
        </w:rPr>
        <w:t>in order to</w:t>
      </w:r>
      <w:proofErr w:type="gramEnd"/>
      <w:r w:rsidR="007F0C7F">
        <w:rPr>
          <w:rFonts w:eastAsia="Times" w:cs="Times"/>
        </w:rPr>
        <w:t xml:space="preserve"> make </w:t>
      </w:r>
      <w:r w:rsidR="002C3E45" w:rsidRPr="00EA2DB7">
        <w:rPr>
          <w:rFonts w:eastAsia="Times" w:cs="Times"/>
        </w:rPr>
        <w:t>multiple predictions ordered from coarse to fine</w:t>
      </w:r>
      <w:r w:rsidR="00A42315">
        <w:rPr>
          <w:rFonts w:eastAsia="Times" w:cs="Times"/>
        </w:rPr>
        <w:t xml:space="preserve"> </w:t>
      </w:r>
      <w:r w:rsidR="00B3020B" w:rsidRPr="00B3020B">
        <w:rPr>
          <w:rFonts w:eastAsia="Times" w:cs="Times"/>
        </w:rPr>
        <w:t>hierarchically.</w:t>
      </w:r>
      <w:r w:rsidR="0034276A">
        <w:rPr>
          <w:rFonts w:eastAsia="Times" w:cs="Times"/>
        </w:rPr>
        <w:t xml:space="preserve"> </w:t>
      </w:r>
      <w:r w:rsidRPr="00EA2DB7">
        <w:rPr>
          <w:rFonts w:eastAsia="Times" w:cs="Times"/>
        </w:rPr>
        <w:t xml:space="preserve">The research team introduces the Branch Training strategy </w:t>
      </w:r>
      <w:r w:rsidR="004A687F">
        <w:rPr>
          <w:rFonts w:eastAsia="Times" w:cs="Times"/>
        </w:rPr>
        <w:t>(</w:t>
      </w:r>
      <w:r w:rsidRPr="00EA2DB7">
        <w:rPr>
          <w:rFonts w:eastAsia="Times" w:cs="Times"/>
        </w:rPr>
        <w:t>BT strategy) to train their model.</w:t>
      </w:r>
      <w:r w:rsidR="004A5CF5">
        <w:rPr>
          <w:rFonts w:eastAsia="Times" w:cs="Times"/>
        </w:rPr>
        <w:t xml:space="preserve"> The BT strategy</w:t>
      </w:r>
      <w:r w:rsidR="007067EA">
        <w:rPr>
          <w:rFonts w:eastAsia="Times" w:cs="Times"/>
        </w:rPr>
        <w:t xml:space="preserve"> leverages the</w:t>
      </w:r>
      <w:r w:rsidR="00CF3288">
        <w:rPr>
          <w:rFonts w:eastAsia="Times" w:cs="Times"/>
        </w:rPr>
        <w:t xml:space="preserve"> flexibility of </w:t>
      </w:r>
      <w:r w:rsidR="00850246" w:rsidRPr="00EA2DB7">
        <w:rPr>
          <w:rFonts w:eastAsia="Times" w:cs="Times"/>
        </w:rPr>
        <w:t xml:space="preserve">output layers </w:t>
      </w:r>
      <w:r w:rsidR="00850246">
        <w:rPr>
          <w:rFonts w:eastAsia="Times" w:cs="Times"/>
        </w:rPr>
        <w:lastRenderedPageBreak/>
        <w:t xml:space="preserve">parameter </w:t>
      </w:r>
      <w:r w:rsidR="00B00AAC">
        <w:rPr>
          <w:rFonts w:eastAsia="Times" w:cs="Times"/>
        </w:rPr>
        <w:t>adjusting</w:t>
      </w:r>
      <w:r w:rsidR="00850246">
        <w:rPr>
          <w:rFonts w:eastAsia="Times" w:cs="Times"/>
        </w:rPr>
        <w:t xml:space="preserve"> </w:t>
      </w:r>
      <w:r w:rsidR="00850246" w:rsidRPr="00EA2DB7">
        <w:rPr>
          <w:rFonts w:eastAsia="Times" w:cs="Times"/>
        </w:rPr>
        <w:t>to minimize the loss</w:t>
      </w:r>
      <w:r w:rsidR="00850246">
        <w:rPr>
          <w:rFonts w:eastAsia="Times" w:cs="Times"/>
        </w:rPr>
        <w:t>.</w:t>
      </w:r>
      <w:r w:rsidRPr="00EA2DB7">
        <w:rPr>
          <w:rFonts w:eastAsia="Times" w:cs="Times"/>
        </w:rPr>
        <w:t xml:space="preserve"> The data sets used to evaluate their models are MNIST, CIFAR-10, and CIFAR-100. The experiments they ran compared the B-CNN model to CNN Models on the previously mentioned datasets.</w:t>
      </w:r>
      <w:r w:rsidR="00694E46">
        <w:rPr>
          <w:rFonts w:eastAsia="Times" w:cs="Times"/>
        </w:rPr>
        <w:t xml:space="preserve"> </w:t>
      </w:r>
      <w:r w:rsidRPr="00EA2DB7">
        <w:rPr>
          <w:rFonts w:eastAsia="Times" w:cs="Times"/>
        </w:rPr>
        <w:t xml:space="preserve">They </w:t>
      </w:r>
      <w:r w:rsidR="00CD5813">
        <w:rPr>
          <w:rFonts w:eastAsia="Times" w:cs="Times"/>
        </w:rPr>
        <w:t xml:space="preserve">demonstrated that the </w:t>
      </w:r>
      <w:r w:rsidR="00B76C7B">
        <w:rPr>
          <w:rFonts w:eastAsia="Times" w:cs="Times"/>
        </w:rPr>
        <w:t xml:space="preserve">CNN models can be </w:t>
      </w:r>
      <w:r w:rsidR="00B76C7B" w:rsidRPr="00EA2DB7">
        <w:rPr>
          <w:rFonts w:eastAsia="Times" w:cs="Times"/>
        </w:rPr>
        <w:t xml:space="preserve">forced to </w:t>
      </w:r>
      <w:r w:rsidR="00270E69">
        <w:rPr>
          <w:rFonts w:eastAsia="Times" w:cs="Times"/>
        </w:rPr>
        <w:t xml:space="preserve">hierarchical </w:t>
      </w:r>
      <w:r w:rsidR="005C43C6">
        <w:rPr>
          <w:rFonts w:eastAsia="Times" w:cs="Times"/>
        </w:rPr>
        <w:t>classification concepts</w:t>
      </w:r>
      <w:r w:rsidRPr="00EA2DB7">
        <w:rPr>
          <w:rFonts w:eastAsia="Times" w:cs="Times"/>
        </w:rPr>
        <w:t>, and</w:t>
      </w:r>
      <w:r w:rsidR="00863CE1">
        <w:rPr>
          <w:rFonts w:eastAsia="Times" w:cs="Times"/>
        </w:rPr>
        <w:t xml:space="preserve"> </w:t>
      </w:r>
      <w:r w:rsidR="001556AE">
        <w:rPr>
          <w:rFonts w:eastAsia="Times" w:cs="Times"/>
        </w:rPr>
        <w:t xml:space="preserve">the model </w:t>
      </w:r>
      <w:r w:rsidR="004561E2">
        <w:rPr>
          <w:rFonts w:eastAsia="Times" w:cs="Times"/>
        </w:rPr>
        <w:t>performance</w:t>
      </w:r>
      <w:r w:rsidR="001556AE">
        <w:rPr>
          <w:rFonts w:eastAsia="Times" w:cs="Times"/>
        </w:rPr>
        <w:t xml:space="preserve"> can be improved </w:t>
      </w:r>
      <w:r w:rsidR="00863CE1">
        <w:rPr>
          <w:rFonts w:eastAsia="Times" w:cs="Times"/>
        </w:rPr>
        <w:t>with the</w:t>
      </w:r>
      <w:r w:rsidRPr="00EA2DB7">
        <w:rPr>
          <w:rFonts w:eastAsia="Times" w:cs="Times"/>
        </w:rPr>
        <w:t xml:space="preserve"> prior knowledge</w:t>
      </w:r>
      <w:r w:rsidR="00863CE1">
        <w:rPr>
          <w:rFonts w:eastAsia="Times" w:cs="Times"/>
        </w:rPr>
        <w:t xml:space="preserve"> of hie</w:t>
      </w:r>
      <w:r w:rsidR="003F7EBC">
        <w:rPr>
          <w:rFonts w:eastAsia="Times" w:cs="Times"/>
        </w:rPr>
        <w:t>rarchy</w:t>
      </w:r>
      <w:r w:rsidRPr="00EA2DB7">
        <w:rPr>
          <w:rFonts w:eastAsia="Times" w:cs="Times"/>
        </w:rPr>
        <w:t xml:space="preserve"> (Zhu &amp; Bain, 2017).</w:t>
      </w:r>
    </w:p>
    <w:p w14:paraId="6A798DE9" w14:textId="778B887A" w:rsidR="00D46E2D" w:rsidRPr="00DA5592" w:rsidRDefault="105E3F58" w:rsidP="00DA5592">
      <w:pPr>
        <w:ind w:firstLine="225"/>
        <w:rPr>
          <w:rFonts w:eastAsia="Times" w:cs="Times"/>
          <w:color w:val="000000" w:themeColor="text1"/>
        </w:rPr>
      </w:pPr>
      <w:r>
        <w:t>In 2018, a</w:t>
      </w:r>
      <w:r w:rsidR="2E7AE9F8">
        <w:t xml:space="preserve"> research team from the University of Michigan introduced Dynamic Deep Neural Networks (D</w:t>
      </w:r>
      <w:r w:rsidR="2E7AE9F8" w:rsidRPr="27444587">
        <w:rPr>
          <w:vertAlign w:val="superscript"/>
        </w:rPr>
        <w:t>2</w:t>
      </w:r>
      <w:r w:rsidR="2E7AE9F8">
        <w:t xml:space="preserve">NN) to predict images from the Labeled Faces in the Wild dataset </w:t>
      </w:r>
      <w:r w:rsidR="5AB5A5A6">
        <w:t xml:space="preserve">and ILSVRC-10 dataset </w:t>
      </w:r>
      <w:r w:rsidR="2E7AE9F8">
        <w:t xml:space="preserve">(Liu &amp; Deng, 2018). </w:t>
      </w:r>
      <w:r w:rsidR="7671736E">
        <w:t xml:space="preserve">The </w:t>
      </w:r>
      <w:r w:rsidR="3B033F6D">
        <w:t>D</w:t>
      </w:r>
      <w:r w:rsidR="3B033F6D" w:rsidRPr="27444587">
        <w:rPr>
          <w:vertAlign w:val="superscript"/>
        </w:rPr>
        <w:t>2</w:t>
      </w:r>
      <w:r w:rsidR="3B033F6D">
        <w:t>NN</w:t>
      </w:r>
      <w:r w:rsidR="5C1992E7">
        <w:t xml:space="preserve"> enha</w:t>
      </w:r>
      <w:r w:rsidR="3EDF0C2C">
        <w:t>n</w:t>
      </w:r>
      <w:r w:rsidR="5C1992E7">
        <w:t>ce</w:t>
      </w:r>
      <w:r w:rsidR="3EDF0C2C">
        <w:t>s</w:t>
      </w:r>
      <w:r w:rsidR="2259950F">
        <w:t xml:space="preserve"> </w:t>
      </w:r>
      <w:r w:rsidR="088F9A03">
        <w:t>original n</w:t>
      </w:r>
      <w:r w:rsidR="2259950F">
        <w:t>eural networks by</w:t>
      </w:r>
      <w:r w:rsidR="088F9A03">
        <w:t xml:space="preserve"> adding more</w:t>
      </w:r>
      <w:r w:rsidR="103DFBE1">
        <w:t xml:space="preserve"> </w:t>
      </w:r>
      <w:r w:rsidR="1585BC96">
        <w:t>dynamic</w:t>
      </w:r>
      <w:r w:rsidR="103DFBE1">
        <w:t xml:space="preserve"> decision algorithms</w:t>
      </w:r>
      <w:r w:rsidR="3EDF0C2C">
        <w:t xml:space="preserve"> resulting in better </w:t>
      </w:r>
      <w:r w:rsidR="0BC19010">
        <w:t xml:space="preserve">quality </w:t>
      </w:r>
      <w:r w:rsidR="3EDF0C2C">
        <w:t>output</w:t>
      </w:r>
      <w:r w:rsidR="0BC19010">
        <w:t>s</w:t>
      </w:r>
      <w:r w:rsidR="7D77A545">
        <w:t>.</w:t>
      </w:r>
      <w:r w:rsidR="1C569268">
        <w:t xml:space="preserve"> </w:t>
      </w:r>
      <w:r w:rsidR="711DFD64">
        <w:t xml:space="preserve">It can be described as a directed acyclic graph (DAG) without replicated edges. </w:t>
      </w:r>
      <w:r w:rsidR="19484427">
        <w:t xml:space="preserve">There are three </w:t>
      </w:r>
      <w:r w:rsidR="030DCDDD">
        <w:t>types</w:t>
      </w:r>
      <w:r w:rsidR="19484427">
        <w:t xml:space="preserve"> of nodes in D</w:t>
      </w:r>
      <w:r w:rsidR="19484427" w:rsidRPr="27444587">
        <w:rPr>
          <w:vertAlign w:val="superscript"/>
        </w:rPr>
        <w:t>2</w:t>
      </w:r>
      <w:r w:rsidR="19484427">
        <w:t xml:space="preserve">NN: inputs, output, and functional nodes. </w:t>
      </w:r>
      <w:r w:rsidR="0E5B5B66">
        <w:t>Its architecture is</w:t>
      </w:r>
      <w:r w:rsidR="5A011A4D">
        <w:t xml:space="preserve"> </w:t>
      </w:r>
      <w:proofErr w:type="gramStart"/>
      <w:r w:rsidR="5A011A4D">
        <w:t>similar to</w:t>
      </w:r>
      <w:proofErr w:type="gramEnd"/>
      <w:r w:rsidR="5A011A4D">
        <w:t xml:space="preserve"> the conventional DNN,</w:t>
      </w:r>
      <w:r w:rsidR="4E4C21A2">
        <w:t xml:space="preserve"> but the </w:t>
      </w:r>
      <w:r w:rsidR="4DC5D38A">
        <w:t xml:space="preserve">control nodes, a special type of function node, </w:t>
      </w:r>
      <w:r w:rsidR="5CC5F9BA">
        <w:t>c</w:t>
      </w:r>
      <w:r w:rsidR="3F8F3377">
        <w:t xml:space="preserve">an </w:t>
      </w:r>
      <w:r w:rsidR="0A922789">
        <w:t xml:space="preserve">control </w:t>
      </w:r>
      <w:r w:rsidR="66DCD505">
        <w:t xml:space="preserve">the computation </w:t>
      </w:r>
      <w:r w:rsidR="1585BC96">
        <w:t>to</w:t>
      </w:r>
      <w:r w:rsidR="66DCD505">
        <w:t xml:space="preserve"> </w:t>
      </w:r>
      <w:r w:rsidR="1585BC96">
        <w:t>skip in some nodes.</w:t>
      </w:r>
      <w:r w:rsidR="19484427">
        <w:t xml:space="preserve"> In this study, t</w:t>
      </w:r>
      <w:r w:rsidR="2E7AE9F8">
        <w:t>he researchers conducted experiments using four different D</w:t>
      </w:r>
      <w:r w:rsidR="2E7AE9F8" w:rsidRPr="27444587">
        <w:rPr>
          <w:vertAlign w:val="superscript"/>
        </w:rPr>
        <w:t>2</w:t>
      </w:r>
      <w:r w:rsidR="2E7AE9F8">
        <w:t>NN structures</w:t>
      </w:r>
      <w:r w:rsidR="12D9332D">
        <w:t>: a) High-Low, b) Cascade, c) Chain</w:t>
      </w:r>
      <w:r w:rsidR="7E2C72B7">
        <w:t>,</w:t>
      </w:r>
      <w:r w:rsidR="12D9332D">
        <w:t xml:space="preserve"> and d) Hierarchy, as</w:t>
      </w:r>
      <w:r w:rsidR="2E7AE9F8">
        <w:t xml:space="preserve"> shown in Figure </w:t>
      </w:r>
      <w:r w:rsidR="5BE87BFD">
        <w:t>1</w:t>
      </w:r>
      <w:r w:rsidR="2E7AE9F8">
        <w:t>.</w:t>
      </w:r>
      <w:r w:rsidR="7750CCD7">
        <w:t xml:space="preserve"> </w:t>
      </w:r>
      <w:r w:rsidR="7750CCD7" w:rsidRPr="27444587">
        <w:rPr>
          <w:rFonts w:eastAsia="Times" w:cs="Times"/>
          <w:color w:val="000000" w:themeColor="text1"/>
        </w:rPr>
        <w:t xml:space="preserve">Specifically, this research is interested in the structure and findings associated with structure d) </w:t>
      </w:r>
      <w:r w:rsidR="3DD3143E" w:rsidRPr="27444587">
        <w:rPr>
          <w:rFonts w:eastAsia="Times" w:cs="Times"/>
          <w:color w:val="000000" w:themeColor="text1"/>
        </w:rPr>
        <w:t>H</w:t>
      </w:r>
      <w:r w:rsidR="7750CCD7" w:rsidRPr="27444587">
        <w:rPr>
          <w:rFonts w:eastAsia="Times" w:cs="Times"/>
          <w:color w:val="000000" w:themeColor="text1"/>
        </w:rPr>
        <w:t>ierarchy implementation.</w:t>
      </w:r>
    </w:p>
    <w:p w14:paraId="67D97AE9" w14:textId="77777777" w:rsidR="0022586F" w:rsidRDefault="0022586F" w:rsidP="008F3758">
      <w:pPr>
        <w:ind w:firstLine="225"/>
        <w:rPr>
          <w:rFonts w:eastAsia="Times" w:cs="Times"/>
          <w:color w:val="000000" w:themeColor="text1"/>
        </w:rPr>
      </w:pPr>
    </w:p>
    <w:p w14:paraId="7C3918DC" w14:textId="1F22B3CC" w:rsidR="004301C5" w:rsidRDefault="00790AE3" w:rsidP="00EF31A1">
      <w:pPr>
        <w:jc w:val="center"/>
        <w:rPr>
          <w:rFonts w:eastAsia="Times" w:cs="Times"/>
        </w:rPr>
      </w:pPr>
      <w:r>
        <w:rPr>
          <w:noProof/>
          <w:color w:val="2B579A"/>
          <w:shd w:val="clear" w:color="auto" w:fill="E6E6E6"/>
          <w:lang w:eastAsia="en-US"/>
        </w:rPr>
        <w:drawing>
          <wp:inline distT="0" distB="0" distL="0" distR="0" wp14:anchorId="4F7E7978" wp14:editId="0EC6E250">
            <wp:extent cx="4119327" cy="1123035"/>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rotWithShape="1">
                    <a:blip r:embed="rId11">
                      <a:extLst>
                        <a:ext uri="{28A0092B-C50C-407E-A947-70E740481C1C}">
                          <a14:useLocalDpi xmlns:a14="http://schemas.microsoft.com/office/drawing/2010/main" val="0"/>
                        </a:ext>
                      </a:extLst>
                    </a:blip>
                    <a:srcRect r="2839" b="12150"/>
                    <a:stretch/>
                  </pic:blipFill>
                  <pic:spPr bwMode="auto">
                    <a:xfrm>
                      <a:off x="0" y="0"/>
                      <a:ext cx="4127663" cy="1125308"/>
                    </a:xfrm>
                    <a:prstGeom prst="rect">
                      <a:avLst/>
                    </a:prstGeom>
                    <a:ln>
                      <a:noFill/>
                    </a:ln>
                    <a:effectLst/>
                    <a:extLst>
                      <a:ext uri="{53640926-AAD7-44D8-BBD7-CCE9431645EC}">
                        <a14:shadowObscured xmlns:a14="http://schemas.microsoft.com/office/drawing/2010/main"/>
                      </a:ext>
                    </a:extLst>
                  </pic:spPr>
                </pic:pic>
              </a:graphicData>
            </a:graphic>
          </wp:inline>
        </w:drawing>
      </w:r>
    </w:p>
    <w:p w14:paraId="69A2010E" w14:textId="3BED8576" w:rsidR="00E865F3" w:rsidRDefault="00790AE3" w:rsidP="00E865F3">
      <w:pPr>
        <w:ind w:firstLine="0"/>
        <w:jc w:val="center"/>
        <w:rPr>
          <w:rFonts w:eastAsia="Times New Roman"/>
          <w:color w:val="000000"/>
          <w:sz w:val="18"/>
          <w:szCs w:val="18"/>
          <w:shd w:val="clear" w:color="auto" w:fill="FFFFFF"/>
          <w:lang w:eastAsia="en-US"/>
        </w:rPr>
      </w:pPr>
      <w:r w:rsidRPr="00962825">
        <w:rPr>
          <w:rFonts w:eastAsia="Times New Roman"/>
          <w:b/>
          <w:bCs/>
          <w:color w:val="000000"/>
          <w:sz w:val="18"/>
          <w:szCs w:val="18"/>
          <w:shd w:val="clear" w:color="auto" w:fill="FFFFFF"/>
          <w:lang w:eastAsia="en-US"/>
        </w:rPr>
        <w:t xml:space="preserve">Fig. </w:t>
      </w:r>
      <w:r w:rsidR="00AA6BB0">
        <w:rPr>
          <w:rFonts w:eastAsia="Times New Roman"/>
          <w:b/>
          <w:bCs/>
          <w:color w:val="000000"/>
          <w:sz w:val="18"/>
          <w:szCs w:val="18"/>
          <w:shd w:val="clear" w:color="auto" w:fill="FFFFFF"/>
          <w:lang w:eastAsia="en-US"/>
        </w:rPr>
        <w:t>1</w:t>
      </w:r>
      <w:r w:rsidRPr="00962825">
        <w:rPr>
          <w:rFonts w:eastAsia="Times New Roman"/>
          <w:b/>
          <w:bCs/>
          <w:color w:val="000000"/>
          <w:sz w:val="18"/>
          <w:szCs w:val="18"/>
          <w:shd w:val="clear" w:color="auto" w:fill="FFFFFF"/>
          <w:lang w:eastAsia="en-US"/>
        </w:rPr>
        <w:t>.</w:t>
      </w:r>
      <w:r w:rsidRPr="00962825">
        <w:rPr>
          <w:rFonts w:eastAsia="Times New Roman"/>
          <w:color w:val="000000"/>
          <w:sz w:val="18"/>
          <w:szCs w:val="18"/>
          <w:shd w:val="clear" w:color="auto" w:fill="FFFFFF"/>
          <w:lang w:eastAsia="en-US"/>
        </w:rPr>
        <w:t xml:space="preserve"> Four different D</w:t>
      </w:r>
      <w:r w:rsidRPr="00962825">
        <w:rPr>
          <w:rFonts w:eastAsia="Times New Roman"/>
          <w:color w:val="000000"/>
          <w:sz w:val="18"/>
          <w:szCs w:val="18"/>
          <w:shd w:val="clear" w:color="auto" w:fill="FFFFFF"/>
          <w:vertAlign w:val="superscript"/>
          <w:lang w:eastAsia="en-US"/>
        </w:rPr>
        <w:t>2</w:t>
      </w:r>
      <w:r w:rsidRPr="00962825">
        <w:rPr>
          <w:rFonts w:eastAsia="Times New Roman"/>
          <w:color w:val="000000"/>
          <w:sz w:val="18"/>
          <w:szCs w:val="18"/>
          <w:shd w:val="clear" w:color="auto" w:fill="FFFFFF"/>
          <w:lang w:eastAsia="en-US"/>
        </w:rPr>
        <w:t xml:space="preserve">NN </w:t>
      </w:r>
      <w:r w:rsidR="0093479F">
        <w:rPr>
          <w:rFonts w:eastAsia="Times New Roman"/>
          <w:color w:val="000000"/>
          <w:sz w:val="18"/>
          <w:szCs w:val="18"/>
          <w:shd w:val="clear" w:color="auto" w:fill="FFFFFF"/>
          <w:lang w:eastAsia="en-US"/>
        </w:rPr>
        <w:t>A</w:t>
      </w:r>
      <w:r w:rsidRPr="00962825">
        <w:rPr>
          <w:rFonts w:eastAsia="Times New Roman"/>
          <w:color w:val="000000"/>
          <w:sz w:val="18"/>
          <w:szCs w:val="18"/>
          <w:shd w:val="clear" w:color="auto" w:fill="FFFFFF"/>
          <w:lang w:eastAsia="en-US"/>
        </w:rPr>
        <w:t>rchitectures</w:t>
      </w:r>
      <w:r w:rsidR="00224EFD">
        <w:rPr>
          <w:rFonts w:eastAsia="Times New Roman"/>
          <w:color w:val="000000"/>
          <w:sz w:val="18"/>
          <w:szCs w:val="18"/>
          <w:shd w:val="clear" w:color="auto" w:fill="FFFFFF"/>
          <w:lang w:eastAsia="en-US"/>
        </w:rPr>
        <w:t xml:space="preserve"> (</w:t>
      </w:r>
      <w:r w:rsidR="006165D3" w:rsidRPr="006165D3">
        <w:rPr>
          <w:rFonts w:eastAsia="Times New Roman"/>
          <w:color w:val="000000"/>
          <w:sz w:val="18"/>
          <w:szCs w:val="18"/>
          <w:shd w:val="clear" w:color="auto" w:fill="FFFFFF"/>
          <w:lang w:eastAsia="en-US"/>
        </w:rPr>
        <w:t>Liu &amp; Deng, 2018</w:t>
      </w:r>
      <w:r w:rsidR="00224EFD">
        <w:rPr>
          <w:rFonts w:eastAsia="Times New Roman"/>
          <w:color w:val="000000"/>
          <w:sz w:val="18"/>
          <w:szCs w:val="18"/>
          <w:shd w:val="clear" w:color="auto" w:fill="FFFFFF"/>
          <w:lang w:eastAsia="en-US"/>
        </w:rPr>
        <w:t>)</w:t>
      </w:r>
      <w:r w:rsidRPr="00962825">
        <w:rPr>
          <w:rFonts w:eastAsia="Times New Roman"/>
          <w:color w:val="000000"/>
          <w:sz w:val="18"/>
          <w:szCs w:val="18"/>
          <w:shd w:val="clear" w:color="auto" w:fill="FFFFFF"/>
          <w:lang w:eastAsia="en-US"/>
        </w:rPr>
        <w:t>.</w:t>
      </w:r>
    </w:p>
    <w:p w14:paraId="287A75FB" w14:textId="77777777" w:rsidR="00EF31A1" w:rsidRPr="008F3758" w:rsidRDefault="00EF31A1" w:rsidP="00E865F3">
      <w:pPr>
        <w:ind w:firstLine="0"/>
        <w:jc w:val="center"/>
        <w:rPr>
          <w:rFonts w:ascii="Times New Roman" w:eastAsia="Times New Roman" w:hAnsi="Times New Roman"/>
          <w:lang w:eastAsia="en-US"/>
        </w:rPr>
      </w:pPr>
    </w:p>
    <w:p w14:paraId="0E4CC994" w14:textId="77777777" w:rsidR="00CB7CA4" w:rsidRPr="008F3758" w:rsidRDefault="00CB7CA4" w:rsidP="00E865F3">
      <w:pPr>
        <w:ind w:firstLine="0"/>
        <w:jc w:val="center"/>
        <w:rPr>
          <w:rFonts w:ascii="Times New Roman" w:eastAsia="Times New Roman" w:hAnsi="Times New Roman"/>
          <w:lang w:eastAsia="en-US"/>
        </w:rPr>
      </w:pPr>
    </w:p>
    <w:p w14:paraId="5CB900E9" w14:textId="24F5E246" w:rsidR="00B908D0" w:rsidRDefault="00B908D0" w:rsidP="00F303D3">
      <w:pPr>
        <w:rPr>
          <w:rFonts w:eastAsia="Times" w:cs="Times"/>
          <w:color w:val="000000" w:themeColor="text1"/>
        </w:rPr>
      </w:pPr>
      <w:r w:rsidRPr="00224EFD">
        <w:t>The ILSVRC</w:t>
      </w:r>
      <w:r>
        <w:t>-10 dataset used in the h</w:t>
      </w:r>
      <w:r w:rsidRPr="00DA47E8">
        <w:t>ierarchy implementation</w:t>
      </w:r>
      <w:r>
        <w:t xml:space="preserve"> contains</w:t>
      </w:r>
      <w:r w:rsidR="00C34B35">
        <w:t xml:space="preserve"> 10 </w:t>
      </w:r>
      <w:r w:rsidR="00347B94">
        <w:t xml:space="preserve">different </w:t>
      </w:r>
      <w:proofErr w:type="gramStart"/>
      <w:r w:rsidR="00C34B35">
        <w:t>classes</w:t>
      </w:r>
      <w:r w:rsidR="00D469C5">
        <w:t>;</w:t>
      </w:r>
      <w:proofErr w:type="gramEnd"/>
      <w:r w:rsidR="00D469C5">
        <w:t xml:space="preserve"> fire</w:t>
      </w:r>
      <w:r w:rsidR="000D5C51">
        <w:t xml:space="preserve">boat, </w:t>
      </w:r>
      <w:r w:rsidR="00247264">
        <w:t>gond</w:t>
      </w:r>
      <w:r w:rsidR="00347B94">
        <w:t>ola</w:t>
      </w:r>
      <w:r w:rsidR="00247264">
        <w:t>, ambulance, jeep</w:t>
      </w:r>
      <w:r w:rsidR="00347B94">
        <w:t xml:space="preserve">, Egyptian cat, Persian cat, Great Dane </w:t>
      </w:r>
      <w:r w:rsidR="00142033">
        <w:t>dog, Deerhoun</w:t>
      </w:r>
      <w:r w:rsidR="009A3E97">
        <w:t>d dog, black grouse, and p</w:t>
      </w:r>
      <w:r w:rsidR="005966D8">
        <w:t>tarmigan.</w:t>
      </w:r>
      <w:r w:rsidR="00A3432A">
        <w:t xml:space="preserve"> Each class has </w:t>
      </w:r>
      <w:r w:rsidR="00CC0B47">
        <w:t>700 images split into 500</w:t>
      </w:r>
      <w:r w:rsidR="00CB7CA4">
        <w:t xml:space="preserve"> images for the</w:t>
      </w:r>
      <w:r w:rsidR="00CC0B47">
        <w:t xml:space="preserve"> train</w:t>
      </w:r>
      <w:r w:rsidR="00DA660C">
        <w:t xml:space="preserve"> </w:t>
      </w:r>
      <w:r w:rsidR="00CC0B47">
        <w:t xml:space="preserve">set, 150 </w:t>
      </w:r>
      <w:r w:rsidR="00CB7CA4">
        <w:t xml:space="preserve">images for the </w:t>
      </w:r>
      <w:r w:rsidR="00CC0B47">
        <w:t xml:space="preserve">test set, and another 50 </w:t>
      </w:r>
      <w:r w:rsidR="00CB7CA4">
        <w:t xml:space="preserve">images for the </w:t>
      </w:r>
      <w:r w:rsidR="00CC0B47">
        <w:t>validation set.</w:t>
      </w:r>
      <w:r w:rsidR="00CB7CA4">
        <w:t xml:space="preserve"> One label is assigned to each image.</w:t>
      </w:r>
      <w:r w:rsidR="0086754D">
        <w:t xml:space="preserve"> The 10 classes have been categorized into </w:t>
      </w:r>
      <w:r w:rsidR="007D1911">
        <w:t>a 3-l</w:t>
      </w:r>
      <w:r w:rsidR="00B62864">
        <w:t>ev</w:t>
      </w:r>
      <w:r w:rsidR="00B66E66">
        <w:t>el hierarchy</w:t>
      </w:r>
      <w:r w:rsidR="00826AD3">
        <w:t xml:space="preserve"> with </w:t>
      </w:r>
      <w:r w:rsidR="00911D29">
        <w:t>2 coarse-level</w:t>
      </w:r>
      <w:r w:rsidR="00EB75B3">
        <w:t xml:space="preserve"> classes</w:t>
      </w:r>
      <w:r w:rsidR="00911D29">
        <w:t>,</w:t>
      </w:r>
      <w:r w:rsidR="00F303D3">
        <w:t xml:space="preserve"> 5 medium-level </w:t>
      </w:r>
      <w:r w:rsidR="00EB75B3">
        <w:t>classes</w:t>
      </w:r>
      <w:r w:rsidR="0065662D">
        <w:t>,</w:t>
      </w:r>
      <w:r w:rsidR="00EB75B3">
        <w:t xml:space="preserve"> </w:t>
      </w:r>
      <w:r w:rsidR="00F303D3">
        <w:t>and 10 fine-level</w:t>
      </w:r>
      <w:r w:rsidR="00EB75B3">
        <w:t xml:space="preserve"> classes</w:t>
      </w:r>
      <w:r w:rsidR="00F303D3">
        <w:t>, as shown in Figure 2.</w:t>
      </w:r>
    </w:p>
    <w:p w14:paraId="0F85D0E7" w14:textId="77777777" w:rsidR="0022586F" w:rsidRDefault="0022586F" w:rsidP="00DA5592">
      <w:pPr>
        <w:ind w:firstLine="0"/>
        <w:rPr>
          <w:rFonts w:eastAsia="Times" w:cs="Times"/>
          <w:color w:val="000000" w:themeColor="text1"/>
        </w:rPr>
      </w:pPr>
    </w:p>
    <w:p w14:paraId="7426D439" w14:textId="7D3B9D3A" w:rsidR="00790AE3" w:rsidRDefault="2EA7D1A8" w:rsidP="03D44546">
      <w:r>
        <w:rPr>
          <w:noProof/>
        </w:rPr>
        <w:drawing>
          <wp:inline distT="0" distB="0" distL="0" distR="0" wp14:anchorId="442E2C2E" wp14:editId="62F42BF0">
            <wp:extent cx="4391025" cy="1111250"/>
            <wp:effectExtent l="0" t="0" r="9525" b="0"/>
            <wp:docPr id="1789462824" name="Picture 178946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462824"/>
                    <pic:cNvPicPr/>
                  </pic:nvPicPr>
                  <pic:blipFill>
                    <a:blip r:embed="rId12">
                      <a:extLst>
                        <a:ext uri="{28A0092B-C50C-407E-A947-70E740481C1C}">
                          <a14:useLocalDpi xmlns:a14="http://schemas.microsoft.com/office/drawing/2010/main" val="0"/>
                        </a:ext>
                      </a:extLst>
                    </a:blip>
                    <a:srcRect b="19540"/>
                    <a:stretch>
                      <a:fillRect/>
                    </a:stretch>
                  </pic:blipFill>
                  <pic:spPr>
                    <a:xfrm>
                      <a:off x="0" y="0"/>
                      <a:ext cx="4391025" cy="1111250"/>
                    </a:xfrm>
                    <a:prstGeom prst="rect">
                      <a:avLst/>
                    </a:prstGeom>
                  </pic:spPr>
                </pic:pic>
              </a:graphicData>
            </a:graphic>
          </wp:inline>
        </w:drawing>
      </w:r>
    </w:p>
    <w:p w14:paraId="38051DCD" w14:textId="63D9A07C" w:rsidR="0089527C" w:rsidRDefault="3AB63D65" w:rsidP="0089527C">
      <w:pPr>
        <w:ind w:firstLine="0"/>
        <w:jc w:val="center"/>
        <w:rPr>
          <w:rFonts w:eastAsia="Times New Roman"/>
          <w:color w:val="000000"/>
          <w:sz w:val="18"/>
          <w:szCs w:val="18"/>
          <w:shd w:val="clear" w:color="auto" w:fill="FFFFFF"/>
          <w:lang w:eastAsia="en-US"/>
        </w:rPr>
      </w:pPr>
      <w:r w:rsidRPr="00962825">
        <w:rPr>
          <w:rFonts w:eastAsia="Times New Roman"/>
          <w:b/>
          <w:bCs/>
          <w:color w:val="000000"/>
          <w:sz w:val="18"/>
          <w:szCs w:val="18"/>
          <w:shd w:val="clear" w:color="auto" w:fill="FFFFFF"/>
          <w:lang w:eastAsia="en-US"/>
        </w:rPr>
        <w:t xml:space="preserve">Fig. </w:t>
      </w:r>
      <w:r w:rsidR="00AA6BB0">
        <w:rPr>
          <w:rFonts w:eastAsia="Times New Roman"/>
          <w:b/>
          <w:bCs/>
          <w:color w:val="000000"/>
          <w:sz w:val="18"/>
          <w:szCs w:val="18"/>
          <w:shd w:val="clear" w:color="auto" w:fill="FFFFFF"/>
          <w:lang w:eastAsia="en-US"/>
        </w:rPr>
        <w:t>2</w:t>
      </w:r>
      <w:r w:rsidRPr="00962825">
        <w:rPr>
          <w:rFonts w:eastAsia="Times New Roman"/>
          <w:b/>
          <w:bCs/>
          <w:color w:val="000000"/>
          <w:sz w:val="18"/>
          <w:szCs w:val="18"/>
          <w:shd w:val="clear" w:color="auto" w:fill="FFFFFF"/>
          <w:lang w:eastAsia="en-US"/>
        </w:rPr>
        <w:t>.</w:t>
      </w:r>
      <w:r w:rsidRPr="00962825">
        <w:rPr>
          <w:rFonts w:eastAsia="Times New Roman"/>
          <w:color w:val="000000"/>
          <w:sz w:val="18"/>
          <w:szCs w:val="18"/>
          <w:shd w:val="clear" w:color="auto" w:fill="FFFFFF"/>
          <w:lang w:eastAsia="en-US"/>
        </w:rPr>
        <w:t xml:space="preserve"> </w:t>
      </w:r>
      <w:r>
        <w:rPr>
          <w:rFonts w:eastAsia="Times New Roman"/>
          <w:color w:val="000000"/>
          <w:sz w:val="18"/>
          <w:szCs w:val="18"/>
          <w:shd w:val="clear" w:color="auto" w:fill="FFFFFF"/>
          <w:lang w:eastAsia="en-US"/>
        </w:rPr>
        <w:t xml:space="preserve">The </w:t>
      </w:r>
      <w:r w:rsidR="13610296">
        <w:rPr>
          <w:rFonts w:eastAsia="Times New Roman"/>
          <w:color w:val="000000"/>
          <w:sz w:val="18"/>
          <w:szCs w:val="18"/>
          <w:shd w:val="clear" w:color="auto" w:fill="FFFFFF"/>
          <w:lang w:eastAsia="en-US"/>
        </w:rPr>
        <w:t xml:space="preserve">ILSVRC-10 </w:t>
      </w:r>
      <w:r w:rsidR="00F44DD2">
        <w:rPr>
          <w:rFonts w:eastAsia="Times New Roman"/>
          <w:color w:val="000000"/>
          <w:sz w:val="18"/>
          <w:szCs w:val="18"/>
          <w:shd w:val="clear" w:color="auto" w:fill="FFFFFF"/>
          <w:lang w:eastAsia="en-US"/>
        </w:rPr>
        <w:t xml:space="preserve">semantic class hierarchy </w:t>
      </w:r>
      <w:r w:rsidR="00224EFD">
        <w:rPr>
          <w:rFonts w:eastAsia="Times New Roman"/>
          <w:color w:val="000000"/>
          <w:sz w:val="18"/>
          <w:szCs w:val="18"/>
          <w:shd w:val="clear" w:color="auto" w:fill="FFFFFF"/>
          <w:lang w:eastAsia="en-US"/>
        </w:rPr>
        <w:t>(</w:t>
      </w:r>
      <w:r w:rsidR="0082336B" w:rsidRPr="006165D3">
        <w:rPr>
          <w:rFonts w:eastAsia="Times New Roman"/>
          <w:color w:val="000000"/>
          <w:sz w:val="18"/>
          <w:szCs w:val="18"/>
          <w:shd w:val="clear" w:color="auto" w:fill="FFFFFF"/>
          <w:lang w:eastAsia="en-US"/>
        </w:rPr>
        <w:t>Liu &amp; Deng, 2018</w:t>
      </w:r>
      <w:r w:rsidR="00224EFD">
        <w:rPr>
          <w:rFonts w:eastAsia="Times New Roman"/>
          <w:color w:val="000000"/>
          <w:sz w:val="18"/>
          <w:szCs w:val="18"/>
          <w:shd w:val="clear" w:color="auto" w:fill="FFFFFF"/>
          <w:lang w:eastAsia="en-US"/>
        </w:rPr>
        <w:t>)</w:t>
      </w:r>
      <w:r w:rsidRPr="00962825">
        <w:rPr>
          <w:rFonts w:eastAsia="Times New Roman"/>
          <w:color w:val="000000"/>
          <w:sz w:val="18"/>
          <w:szCs w:val="18"/>
          <w:shd w:val="clear" w:color="auto" w:fill="FFFFFF"/>
          <w:lang w:eastAsia="en-US"/>
        </w:rPr>
        <w:t>.</w:t>
      </w:r>
    </w:p>
    <w:p w14:paraId="28AAB597" w14:textId="245C32DC" w:rsidR="0089527C" w:rsidRDefault="0089527C" w:rsidP="00790AE3">
      <w:pPr>
        <w:rPr>
          <w:rFonts w:eastAsia="Times" w:cs="Times"/>
          <w:color w:val="000000" w:themeColor="text1"/>
        </w:rPr>
      </w:pPr>
    </w:p>
    <w:p w14:paraId="65B04DC3" w14:textId="77777777" w:rsidR="00CB7CA4" w:rsidRDefault="00CB7CA4" w:rsidP="00790AE3">
      <w:pPr>
        <w:rPr>
          <w:rFonts w:eastAsia="Times" w:cs="Times"/>
          <w:color w:val="000000" w:themeColor="text1"/>
        </w:rPr>
      </w:pPr>
    </w:p>
    <w:p w14:paraId="3A68678E" w14:textId="05FA936C" w:rsidR="00790AE3" w:rsidRPr="006F19A9" w:rsidRDefault="007868B2" w:rsidP="008F3758">
      <w:pPr>
        <w:ind w:firstLine="225"/>
        <w:rPr>
          <w:rFonts w:eastAsia="Times"/>
        </w:rPr>
      </w:pPr>
      <w:r>
        <w:t>With the h</w:t>
      </w:r>
      <w:r w:rsidRPr="00DA47E8">
        <w:t>ierarchy implementation</w:t>
      </w:r>
      <w:r w:rsidR="00C86A51">
        <w:t xml:space="preserve"> in Figure 1 d)</w:t>
      </w:r>
      <w:r>
        <w:t>, an</w:t>
      </w:r>
      <w:r w:rsidR="00E77D2A">
        <w:t xml:space="preserve"> input</w:t>
      </w:r>
      <w:r>
        <w:t xml:space="preserve"> </w:t>
      </w:r>
      <w:r w:rsidR="00047992">
        <w:t>image start</w:t>
      </w:r>
      <w:r w:rsidR="00C86A51">
        <w:t>s</w:t>
      </w:r>
      <w:r w:rsidR="00047992">
        <w:t xml:space="preserve"> from </w:t>
      </w:r>
      <w:r w:rsidR="00DA660C">
        <w:t xml:space="preserve">the </w:t>
      </w:r>
      <w:r w:rsidR="00047992">
        <w:t>N1 root</w:t>
      </w:r>
      <w:r w:rsidR="00F77E5F">
        <w:t xml:space="preserve">. </w:t>
      </w:r>
      <w:r w:rsidR="00AB076E">
        <w:t>Then Q1 determin</w:t>
      </w:r>
      <w:r w:rsidR="00264E4D">
        <w:t>es</w:t>
      </w:r>
      <w:r w:rsidR="00AB076E">
        <w:t xml:space="preserve"> </w:t>
      </w:r>
      <w:r w:rsidR="00264E4D">
        <w:t xml:space="preserve">if it should </w:t>
      </w:r>
      <w:r w:rsidR="00A36BBB">
        <w:t xml:space="preserve">move downward to </w:t>
      </w:r>
      <w:r w:rsidR="00B11AE5">
        <w:t>N2</w:t>
      </w:r>
      <w:r w:rsidR="00EB6A79">
        <w:t xml:space="preserve"> and its children or</w:t>
      </w:r>
      <w:r w:rsidR="003F7C60">
        <w:t xml:space="preserve"> the</w:t>
      </w:r>
      <w:r w:rsidR="00EB6A79">
        <w:t xml:space="preserve"> left branch</w:t>
      </w:r>
      <w:r w:rsidR="007720EF">
        <w:t>, while</w:t>
      </w:r>
      <w:r w:rsidR="00B11AE5">
        <w:t xml:space="preserve"> </w:t>
      </w:r>
      <w:r w:rsidR="00AB076E">
        <w:t>Q2</w:t>
      </w:r>
      <w:r w:rsidR="007720EF">
        <w:t xml:space="preserve"> </w:t>
      </w:r>
      <w:r w:rsidR="0078167E">
        <w:t xml:space="preserve">does </w:t>
      </w:r>
      <w:r w:rsidR="003F7C60">
        <w:t>similar things for N3 and its children or the right branch.</w:t>
      </w:r>
      <w:r w:rsidR="00332825">
        <w:t xml:space="preserve"> </w:t>
      </w:r>
      <w:r w:rsidR="00142D6F">
        <w:t xml:space="preserve">The </w:t>
      </w:r>
      <w:r w:rsidR="005B1D2C">
        <w:t>Q1 and Q2 make</w:t>
      </w:r>
      <w:r w:rsidR="00221DF5">
        <w:t xml:space="preserve"> decisions</w:t>
      </w:r>
      <w:r w:rsidR="00F648C1">
        <w:t xml:space="preserve"> independently</w:t>
      </w:r>
      <w:r w:rsidR="00221DF5">
        <w:t xml:space="preserve">, which </w:t>
      </w:r>
      <w:r w:rsidR="00DA660C">
        <w:t>means</w:t>
      </w:r>
      <w:r w:rsidR="00221DF5">
        <w:t xml:space="preserve"> that a</w:t>
      </w:r>
      <w:r w:rsidR="00E77D2A">
        <w:t xml:space="preserve">n input image can </w:t>
      </w:r>
      <w:r w:rsidR="007F1C0D">
        <w:t xml:space="preserve">descend </w:t>
      </w:r>
      <w:r w:rsidR="00574513">
        <w:t xml:space="preserve">parallel to </w:t>
      </w:r>
      <w:r w:rsidR="005B1D2C">
        <w:t>both left and right branche</w:t>
      </w:r>
      <w:r w:rsidR="009B3380">
        <w:t>s</w:t>
      </w:r>
      <w:r w:rsidR="00B664C6">
        <w:t>.</w:t>
      </w:r>
      <w:r w:rsidR="00BE672D">
        <w:t xml:space="preserve"> </w:t>
      </w:r>
      <w:r w:rsidR="00EC2F0D">
        <w:t>This multi-threading</w:t>
      </w:r>
      <w:r w:rsidR="00531280">
        <w:t xml:space="preserve"> </w:t>
      </w:r>
      <w:r w:rsidR="00340D3F">
        <w:t xml:space="preserve">method </w:t>
      </w:r>
      <w:r w:rsidR="00531280">
        <w:t xml:space="preserve">prevents the network </w:t>
      </w:r>
      <w:r w:rsidR="00A7057F">
        <w:t>from</w:t>
      </w:r>
      <w:r w:rsidR="00531280">
        <w:t xml:space="preserve"> </w:t>
      </w:r>
      <w:r w:rsidR="00FC59CD" w:rsidRPr="03D44546">
        <w:rPr>
          <w:rFonts w:eastAsia="Times" w:cs="Times"/>
          <w:color w:val="000000" w:themeColor="text1"/>
        </w:rPr>
        <w:t>prematurely</w:t>
      </w:r>
      <w:r w:rsidR="00FC59CD">
        <w:t xml:space="preserve"> </w:t>
      </w:r>
      <w:r w:rsidR="00A7057F">
        <w:t>committing</w:t>
      </w:r>
      <w:r w:rsidR="00A57FDD">
        <w:t xml:space="preserve"> </w:t>
      </w:r>
      <w:r w:rsidR="00E63D14">
        <w:t xml:space="preserve">to </w:t>
      </w:r>
      <w:r w:rsidR="00FC59CD">
        <w:t>a</w:t>
      </w:r>
      <w:r w:rsidR="00E63D14">
        <w:t xml:space="preserve"> single path </w:t>
      </w:r>
      <w:r w:rsidR="00FC59CD">
        <w:t xml:space="preserve">when </w:t>
      </w:r>
      <w:r w:rsidR="00FC59CD">
        <w:rPr>
          <w:rFonts w:eastAsia="Times" w:cs="Times"/>
          <w:color w:val="000000" w:themeColor="text1"/>
        </w:rPr>
        <w:t>the</w:t>
      </w:r>
      <w:r w:rsidR="00FC59CD" w:rsidRPr="03D44546">
        <w:rPr>
          <w:rFonts w:eastAsia="Times" w:cs="Times"/>
          <w:color w:val="000000" w:themeColor="text1"/>
        </w:rPr>
        <w:t xml:space="preserve"> input image is ambiguous</w:t>
      </w:r>
      <w:r w:rsidR="001B3407">
        <w:rPr>
          <w:rFonts w:eastAsia="Times" w:cs="Times"/>
          <w:color w:val="000000" w:themeColor="text1"/>
        </w:rPr>
        <w:t>.</w:t>
      </w:r>
      <w:r w:rsidR="00F71400">
        <w:rPr>
          <w:rFonts w:eastAsia="Times" w:cs="Times"/>
          <w:color w:val="000000" w:themeColor="text1"/>
        </w:rPr>
        <w:t xml:space="preserve"> The</w:t>
      </w:r>
      <w:r w:rsidR="00595588">
        <w:rPr>
          <w:rFonts w:eastAsia="Times" w:cs="Times"/>
          <w:color w:val="000000" w:themeColor="text1"/>
        </w:rPr>
        <w:t xml:space="preserve"> input image then </w:t>
      </w:r>
      <w:r w:rsidR="00A30D35">
        <w:rPr>
          <w:rFonts w:eastAsia="Times" w:cs="Times"/>
          <w:color w:val="000000" w:themeColor="text1"/>
        </w:rPr>
        <w:t>move</w:t>
      </w:r>
      <w:r w:rsidR="005E7013" w:rsidRPr="00DA5592">
        <w:rPr>
          <w:rFonts w:eastAsia="Times" w:cs="Times"/>
          <w:color w:val="000000" w:themeColor="text1"/>
        </w:rPr>
        <w:t>s</w:t>
      </w:r>
      <w:r w:rsidR="00A30D35">
        <w:rPr>
          <w:rFonts w:eastAsia="Times" w:cs="Times"/>
          <w:color w:val="000000" w:themeColor="text1"/>
        </w:rPr>
        <w:t xml:space="preserve"> </w:t>
      </w:r>
      <w:r w:rsidR="00A7057F">
        <w:rPr>
          <w:rFonts w:eastAsia="Times" w:cs="Times"/>
          <w:color w:val="000000" w:themeColor="text1"/>
        </w:rPr>
        <w:t>down</w:t>
      </w:r>
      <w:r w:rsidR="00A30D35">
        <w:rPr>
          <w:rFonts w:eastAsia="Times" w:cs="Times"/>
          <w:color w:val="000000" w:themeColor="text1"/>
        </w:rPr>
        <w:t xml:space="preserve"> to </w:t>
      </w:r>
      <w:r w:rsidR="00CE272A">
        <w:rPr>
          <w:rFonts w:eastAsia="Times" w:cs="Times"/>
          <w:color w:val="000000" w:themeColor="text1"/>
        </w:rPr>
        <w:t>a branch of Q3 to Q7.</w:t>
      </w:r>
      <w:r w:rsidR="001B3407">
        <w:rPr>
          <w:rFonts w:eastAsia="Times" w:cs="Times"/>
          <w:color w:val="000000" w:themeColor="text1"/>
        </w:rPr>
        <w:t xml:space="preserve"> </w:t>
      </w:r>
      <w:r w:rsidR="00CE272A">
        <w:rPr>
          <w:rFonts w:eastAsia="Times" w:cs="Times"/>
          <w:color w:val="000000" w:themeColor="text1"/>
        </w:rPr>
        <w:t>At the end of the network,</w:t>
      </w:r>
      <w:r w:rsidR="00232AB9">
        <w:rPr>
          <w:rFonts w:eastAsia="Times" w:cs="Times"/>
          <w:color w:val="000000" w:themeColor="text1"/>
        </w:rPr>
        <w:t xml:space="preserve"> N4 to N</w:t>
      </w:r>
      <w:r w:rsidR="00F13AF8">
        <w:rPr>
          <w:rFonts w:eastAsia="Times" w:cs="Times"/>
          <w:color w:val="000000" w:themeColor="text1"/>
        </w:rPr>
        <w:t xml:space="preserve">8 nodes </w:t>
      </w:r>
      <w:proofErr w:type="gramStart"/>
      <w:r w:rsidR="00F13AF8">
        <w:rPr>
          <w:rFonts w:eastAsia="Times" w:cs="Times"/>
          <w:color w:val="000000" w:themeColor="text1"/>
        </w:rPr>
        <w:t>are in</w:t>
      </w:r>
      <w:r w:rsidR="005E7013">
        <w:rPr>
          <w:rFonts w:eastAsia="Times" w:cs="Times"/>
          <w:color w:val="000000" w:themeColor="text1"/>
        </w:rPr>
        <w:t xml:space="preserve"> </w:t>
      </w:r>
      <w:r w:rsidR="00F13AF8">
        <w:rPr>
          <w:rFonts w:eastAsia="Times" w:cs="Times"/>
          <w:color w:val="000000" w:themeColor="text1"/>
        </w:rPr>
        <w:t>char</w:t>
      </w:r>
      <w:r w:rsidR="00CE272A">
        <w:rPr>
          <w:rFonts w:eastAsia="Times" w:cs="Times"/>
          <w:color w:val="000000" w:themeColor="text1"/>
        </w:rPr>
        <w:t>g</w:t>
      </w:r>
      <w:r w:rsidR="00F13AF8">
        <w:rPr>
          <w:rFonts w:eastAsia="Times" w:cs="Times"/>
          <w:color w:val="000000" w:themeColor="text1"/>
        </w:rPr>
        <w:t>e of</w:t>
      </w:r>
      <w:proofErr w:type="gramEnd"/>
      <w:r w:rsidR="00F13AF8">
        <w:rPr>
          <w:rFonts w:eastAsia="Times" w:cs="Times"/>
          <w:color w:val="000000" w:themeColor="text1"/>
        </w:rPr>
        <w:t xml:space="preserve"> </w:t>
      </w:r>
      <w:r w:rsidR="00B22683">
        <w:rPr>
          <w:rFonts w:eastAsia="Times" w:cs="Times"/>
          <w:color w:val="000000" w:themeColor="text1"/>
        </w:rPr>
        <w:t>fine-leve</w:t>
      </w:r>
      <w:r w:rsidR="00EE17BD">
        <w:rPr>
          <w:rFonts w:eastAsia="Times" w:cs="Times"/>
          <w:color w:val="000000" w:themeColor="text1"/>
        </w:rPr>
        <w:t>l</w:t>
      </w:r>
      <w:r w:rsidR="00B22683">
        <w:rPr>
          <w:rFonts w:eastAsia="Times" w:cs="Times"/>
          <w:color w:val="000000" w:themeColor="text1"/>
        </w:rPr>
        <w:t xml:space="preserve"> </w:t>
      </w:r>
      <w:r w:rsidR="00A7057F">
        <w:rPr>
          <w:rFonts w:eastAsia="Times" w:cs="Times"/>
          <w:color w:val="000000" w:themeColor="text1"/>
        </w:rPr>
        <w:t>class</w:t>
      </w:r>
      <w:r w:rsidR="00B738BC">
        <w:rPr>
          <w:rFonts w:eastAsia="Times" w:cs="Times"/>
          <w:color w:val="000000" w:themeColor="text1"/>
        </w:rPr>
        <w:t xml:space="preserve"> </w:t>
      </w:r>
      <w:r w:rsidR="00B22683">
        <w:rPr>
          <w:rFonts w:eastAsia="Times" w:cs="Times"/>
          <w:color w:val="000000" w:themeColor="text1"/>
        </w:rPr>
        <w:t>classifi</w:t>
      </w:r>
      <w:r w:rsidR="00B738BC">
        <w:rPr>
          <w:rFonts w:eastAsia="Times" w:cs="Times"/>
          <w:color w:val="000000" w:themeColor="text1"/>
        </w:rPr>
        <w:t>cation.</w:t>
      </w:r>
      <w:r w:rsidR="00FA6A3F">
        <w:t xml:space="preserve"> </w:t>
      </w:r>
      <w:r w:rsidR="001839B3">
        <w:rPr>
          <w:rFonts w:eastAsia="Times" w:cs="Times"/>
          <w:color w:val="000000" w:themeColor="text1"/>
        </w:rPr>
        <w:t>The study</w:t>
      </w:r>
      <w:r w:rsidR="009F59B4">
        <w:rPr>
          <w:rFonts w:eastAsia="Times" w:cs="Times"/>
          <w:color w:val="000000" w:themeColor="text1"/>
        </w:rPr>
        <w:t xml:space="preserve"> measure</w:t>
      </w:r>
      <w:r w:rsidR="00A81CF9">
        <w:rPr>
          <w:rFonts w:eastAsia="Times" w:cs="Times"/>
          <w:color w:val="000000" w:themeColor="text1"/>
        </w:rPr>
        <w:t>d the 4</w:t>
      </w:r>
      <w:r w:rsidR="00A81CF9" w:rsidRPr="00A81CF9">
        <w:rPr>
          <w:rFonts w:eastAsia="Times" w:cs="Times"/>
          <w:color w:val="000000" w:themeColor="text1"/>
        </w:rPr>
        <w:t xml:space="preserve"> different D</w:t>
      </w:r>
      <w:r w:rsidR="00A81CF9" w:rsidRPr="00156EF6">
        <w:rPr>
          <w:rFonts w:eastAsia="Times" w:cs="Times"/>
          <w:color w:val="000000" w:themeColor="text1"/>
          <w:vertAlign w:val="superscript"/>
        </w:rPr>
        <w:t>2</w:t>
      </w:r>
      <w:r w:rsidR="00A81CF9" w:rsidRPr="00A81CF9">
        <w:rPr>
          <w:rFonts w:eastAsia="Times" w:cs="Times"/>
          <w:color w:val="000000" w:themeColor="text1"/>
        </w:rPr>
        <w:t xml:space="preserve">NN </w:t>
      </w:r>
      <w:r w:rsidR="00B178BA">
        <w:rPr>
          <w:rFonts w:eastAsia="Times" w:cs="Times"/>
          <w:color w:val="000000" w:themeColor="text1"/>
        </w:rPr>
        <w:t>architectures'</w:t>
      </w:r>
      <w:r w:rsidR="002A5800">
        <w:rPr>
          <w:rFonts w:eastAsia="Times" w:cs="Times"/>
          <w:color w:val="000000" w:themeColor="text1"/>
        </w:rPr>
        <w:t xml:space="preserve"> performance </w:t>
      </w:r>
      <w:r w:rsidR="004B3D52">
        <w:rPr>
          <w:rFonts w:eastAsia="Times" w:cs="Times"/>
          <w:color w:val="000000" w:themeColor="text1"/>
        </w:rPr>
        <w:t xml:space="preserve">using </w:t>
      </w:r>
      <w:r w:rsidR="007C6765">
        <w:rPr>
          <w:rFonts w:eastAsia="Times" w:cs="Times"/>
          <w:color w:val="000000" w:themeColor="text1"/>
        </w:rPr>
        <w:t xml:space="preserve">F1 </w:t>
      </w:r>
      <w:r w:rsidR="0035169D">
        <w:rPr>
          <w:rFonts w:eastAsia="Times" w:cs="Times"/>
          <w:color w:val="000000" w:themeColor="text1"/>
        </w:rPr>
        <w:t>accuracy</w:t>
      </w:r>
      <w:r w:rsidR="007C6765">
        <w:rPr>
          <w:rFonts w:eastAsia="Times" w:cs="Times"/>
          <w:color w:val="000000" w:themeColor="text1"/>
        </w:rPr>
        <w:t>-</w:t>
      </w:r>
      <w:r w:rsidR="00F76F6B">
        <w:rPr>
          <w:rFonts w:eastAsia="Times" w:cs="Times"/>
          <w:color w:val="000000" w:themeColor="text1"/>
        </w:rPr>
        <w:t>cost</w:t>
      </w:r>
      <w:r w:rsidR="007C6765">
        <w:rPr>
          <w:rFonts w:eastAsia="Times" w:cs="Times"/>
          <w:color w:val="000000" w:themeColor="text1"/>
        </w:rPr>
        <w:t>.</w:t>
      </w:r>
      <w:r w:rsidR="00236687">
        <w:rPr>
          <w:rFonts w:eastAsia="Times" w:cs="Times"/>
          <w:color w:val="000000" w:themeColor="text1"/>
        </w:rPr>
        <w:t xml:space="preserve"> The results showed that </w:t>
      </w:r>
      <w:r w:rsidR="0060232A">
        <w:rPr>
          <w:rFonts w:eastAsia="Times" w:cs="Times"/>
          <w:color w:val="000000" w:themeColor="text1"/>
        </w:rPr>
        <w:t xml:space="preserve">using </w:t>
      </w:r>
      <w:r w:rsidR="00334B31">
        <w:t>h</w:t>
      </w:r>
      <w:r w:rsidR="00334B31" w:rsidRPr="00DA47E8">
        <w:t>ierarch</w:t>
      </w:r>
      <w:r w:rsidR="00987862">
        <w:t>ical D</w:t>
      </w:r>
      <w:r w:rsidR="00987862" w:rsidRPr="00156EF6">
        <w:rPr>
          <w:vertAlign w:val="superscript"/>
        </w:rPr>
        <w:t>2</w:t>
      </w:r>
      <w:r w:rsidR="00987862">
        <w:t>NN</w:t>
      </w:r>
      <w:r w:rsidR="0060232A">
        <w:t xml:space="preserve"> </w:t>
      </w:r>
      <w:r w:rsidR="00E261C7">
        <w:t>reduce</w:t>
      </w:r>
      <w:r w:rsidR="00434454">
        <w:t xml:space="preserve">d </w:t>
      </w:r>
      <w:r w:rsidR="00481690">
        <w:t>half of the computational cost while maintaining the same model accuracy.</w:t>
      </w:r>
    </w:p>
    <w:p w14:paraId="22DABCAD" w14:textId="1A79C824" w:rsidR="004F0E1E" w:rsidRPr="00EA2DB7" w:rsidRDefault="004F0E1E" w:rsidP="004F0E1E">
      <w:pPr>
        <w:ind w:firstLine="225"/>
        <w:rPr>
          <w:rFonts w:eastAsia="Times" w:cs="Times"/>
        </w:rPr>
      </w:pPr>
      <w:r w:rsidRPr="00EA2DB7">
        <w:rPr>
          <w:rFonts w:eastAsia="Times" w:cs="Times"/>
        </w:rPr>
        <w:t xml:space="preserve">In 2019, Researchers </w:t>
      </w:r>
      <w:proofErr w:type="spellStart"/>
      <w:r w:rsidRPr="00EA2DB7">
        <w:rPr>
          <w:rFonts w:eastAsia="Times" w:cs="Times"/>
        </w:rPr>
        <w:t>Seo</w:t>
      </w:r>
      <w:proofErr w:type="spellEnd"/>
      <w:r w:rsidRPr="00EA2DB7">
        <w:rPr>
          <w:rFonts w:eastAsia="Times" w:cs="Times"/>
        </w:rPr>
        <w:t xml:space="preserve"> and Shin implemented</w:t>
      </w:r>
      <w:r>
        <w:rPr>
          <w:rFonts w:eastAsia="Times" w:cs="Times"/>
        </w:rPr>
        <w:t xml:space="preserve"> </w:t>
      </w:r>
      <w:r w:rsidRPr="00EA2DB7">
        <w:rPr>
          <w:rFonts w:eastAsia="Times" w:cs="Times"/>
        </w:rPr>
        <w:t>Hierarchical Convolutional Neural Networks (H–CNN) using VGGNet</w:t>
      </w:r>
      <w:r w:rsidR="00126174">
        <w:rPr>
          <w:rFonts w:eastAsia="Times" w:cs="Times"/>
        </w:rPr>
        <w:t>-16 and VGGNet-19</w:t>
      </w:r>
      <w:r w:rsidRPr="00EA2DB7">
        <w:rPr>
          <w:rFonts w:eastAsia="Times" w:cs="Times"/>
        </w:rPr>
        <w:t>, a CNN architecture (</w:t>
      </w:r>
      <w:proofErr w:type="spellStart"/>
      <w:r w:rsidRPr="00EA2DB7">
        <w:rPr>
          <w:rFonts w:eastAsia="Times" w:cs="Times"/>
        </w:rPr>
        <w:t>Simonyan</w:t>
      </w:r>
      <w:proofErr w:type="spellEnd"/>
      <w:r w:rsidRPr="00EA2DB7">
        <w:rPr>
          <w:rFonts w:eastAsia="Times" w:cs="Times"/>
        </w:rPr>
        <w:t xml:space="preserve"> &amp; Zisserman, 2014), on the Fashion-MNIST dataset (</w:t>
      </w:r>
      <w:proofErr w:type="spellStart"/>
      <w:r w:rsidRPr="00EA2DB7">
        <w:rPr>
          <w:rFonts w:eastAsia="Times" w:cs="Times"/>
        </w:rPr>
        <w:t>Seo</w:t>
      </w:r>
      <w:proofErr w:type="spellEnd"/>
      <w:r w:rsidRPr="00EA2DB7">
        <w:rPr>
          <w:rFonts w:eastAsia="Times" w:cs="Times"/>
        </w:rPr>
        <w:t xml:space="preserve"> and Shin, 2019). </w:t>
      </w:r>
      <w:r>
        <w:rPr>
          <w:rFonts w:eastAsia="Times" w:cs="Times"/>
        </w:rPr>
        <w:t xml:space="preserve">The study aims to solve the </w:t>
      </w:r>
      <w:r w:rsidRPr="1CF9FA2A">
        <w:rPr>
          <w:rFonts w:eastAsia="Times" w:cs="Times"/>
        </w:rPr>
        <w:t xml:space="preserve">difficulties in apparel </w:t>
      </w:r>
      <w:r>
        <w:rPr>
          <w:rFonts w:eastAsia="Times" w:cs="Times"/>
        </w:rPr>
        <w:t>image</w:t>
      </w:r>
      <w:r w:rsidRPr="1CF9FA2A">
        <w:rPr>
          <w:rFonts w:eastAsia="Times" w:cs="Times"/>
        </w:rPr>
        <w:t xml:space="preserve"> </w:t>
      </w:r>
      <w:r>
        <w:rPr>
          <w:rFonts w:eastAsia="Times" w:cs="Times"/>
        </w:rPr>
        <w:t>classification by using the</w:t>
      </w:r>
      <w:r w:rsidRPr="1CF9FA2A">
        <w:rPr>
          <w:rFonts w:eastAsia="Times" w:cs="Times"/>
        </w:rPr>
        <w:t xml:space="preserve"> hierarchical structure on CNN.</w:t>
      </w:r>
      <w:r>
        <w:rPr>
          <w:rFonts w:eastAsia="Times" w:cs="Times"/>
        </w:rPr>
        <w:t xml:space="preserve"> </w:t>
      </w:r>
      <w:r w:rsidRPr="00EA2DB7">
        <w:rPr>
          <w:rFonts w:eastAsia="Times" w:cs="Times"/>
        </w:rPr>
        <w:t xml:space="preserve">The </w:t>
      </w:r>
      <w:r>
        <w:rPr>
          <w:rFonts w:eastAsia="Times" w:cs="Times"/>
        </w:rPr>
        <w:t xml:space="preserve">way that the </w:t>
      </w:r>
      <w:r w:rsidRPr="00EA2DB7">
        <w:rPr>
          <w:rFonts w:eastAsia="Times" w:cs="Times"/>
        </w:rPr>
        <w:t xml:space="preserve">researchers organized their </w:t>
      </w:r>
      <w:r>
        <w:rPr>
          <w:rFonts w:eastAsia="Times" w:cs="Times"/>
        </w:rPr>
        <w:t>H-CNN based</w:t>
      </w:r>
      <w:r w:rsidRPr="00EA2DB7">
        <w:rPr>
          <w:rFonts w:eastAsia="Times" w:cs="Times"/>
        </w:rPr>
        <w:t xml:space="preserve"> Fashion-MNIS</w:t>
      </w:r>
      <w:r>
        <w:rPr>
          <w:rFonts w:eastAsia="Times" w:cs="Times"/>
        </w:rPr>
        <w:t>T is that the top</w:t>
      </w:r>
      <w:r w:rsidRPr="00EA2DB7">
        <w:rPr>
          <w:rFonts w:eastAsia="Times" w:cs="Times"/>
        </w:rPr>
        <w:t xml:space="preserve"> of </w:t>
      </w:r>
      <w:r>
        <w:rPr>
          <w:rFonts w:eastAsia="Times" w:cs="Times"/>
        </w:rPr>
        <w:t xml:space="preserve">the </w:t>
      </w:r>
      <w:r w:rsidRPr="00EA2DB7">
        <w:rPr>
          <w:rFonts w:eastAsia="Times" w:cs="Times"/>
        </w:rPr>
        <w:t xml:space="preserve">hierarchy is the coarse level consisting of goods and clothes. </w:t>
      </w:r>
      <w:r>
        <w:rPr>
          <w:rFonts w:eastAsia="Times" w:cs="Times"/>
        </w:rPr>
        <w:t>The medium</w:t>
      </w:r>
      <w:r w:rsidRPr="00EA2DB7">
        <w:rPr>
          <w:rFonts w:eastAsia="Times" w:cs="Times"/>
        </w:rPr>
        <w:t xml:space="preserve"> layer assigns labels </w:t>
      </w:r>
      <w:r>
        <w:rPr>
          <w:rFonts w:eastAsia="Times" w:cs="Times"/>
        </w:rPr>
        <w:t>to</w:t>
      </w:r>
      <w:r w:rsidRPr="00EA2DB7">
        <w:rPr>
          <w:rFonts w:eastAsia="Times" w:cs="Times"/>
        </w:rPr>
        <w:t xml:space="preserve"> some of the classes and passes the rest to a third a final layer. Their H-CNN hierarchy is depicted in </w:t>
      </w:r>
      <w:r>
        <w:rPr>
          <w:rFonts w:eastAsia="Times" w:cs="Times"/>
        </w:rPr>
        <w:t xml:space="preserve">Figure </w:t>
      </w:r>
      <w:r w:rsidR="00D46E2D">
        <w:rPr>
          <w:rFonts w:eastAsia="Times" w:cs="Times"/>
        </w:rPr>
        <w:t>3</w:t>
      </w:r>
      <w:r w:rsidR="00126174">
        <w:rPr>
          <w:rFonts w:eastAsia="Times" w:cs="Times"/>
        </w:rPr>
        <w:t>.</w:t>
      </w:r>
    </w:p>
    <w:p w14:paraId="24282BCB" w14:textId="77777777" w:rsidR="00FA6A3F" w:rsidRDefault="00FA6A3F" w:rsidP="004F0E1E">
      <w:pPr>
        <w:ind w:firstLine="225"/>
        <w:rPr>
          <w:rFonts w:eastAsia="Times" w:cs="Times"/>
        </w:rPr>
      </w:pPr>
    </w:p>
    <w:p w14:paraId="58C4A6D1" w14:textId="77777777" w:rsidR="004F0E1E" w:rsidRDefault="004F0E1E" w:rsidP="004F0E1E">
      <w:pPr>
        <w:ind w:firstLine="225"/>
        <w:rPr>
          <w:rFonts w:eastAsia="Times" w:cs="Times"/>
        </w:rPr>
      </w:pPr>
    </w:p>
    <w:p w14:paraId="5339F483" w14:textId="77777777" w:rsidR="004F0E1E" w:rsidRDefault="004F0E1E" w:rsidP="004F0E1E">
      <w:pPr>
        <w:jc w:val="center"/>
        <w:rPr>
          <w:rFonts w:eastAsia="Times" w:cs="Times"/>
        </w:rPr>
      </w:pPr>
      <w:r>
        <w:rPr>
          <w:noProof/>
          <w:color w:val="2B579A"/>
          <w:shd w:val="clear" w:color="auto" w:fill="E6E6E6"/>
          <w:lang w:eastAsia="en-US"/>
        </w:rPr>
        <w:drawing>
          <wp:inline distT="0" distB="0" distL="0" distR="0" wp14:anchorId="5D0B3607" wp14:editId="12248330">
            <wp:extent cx="2079413" cy="1779216"/>
            <wp:effectExtent l="0" t="0" r="3810" b="0"/>
            <wp:docPr id="11"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079413" cy="1779216"/>
                    </a:xfrm>
                    <a:prstGeom prst="rect">
                      <a:avLst/>
                    </a:prstGeom>
                  </pic:spPr>
                </pic:pic>
              </a:graphicData>
            </a:graphic>
          </wp:inline>
        </w:drawing>
      </w:r>
    </w:p>
    <w:p w14:paraId="7166292B" w14:textId="77777777" w:rsidR="004F0E1E" w:rsidRDefault="004F0E1E" w:rsidP="004F0E1E">
      <w:pPr>
        <w:jc w:val="center"/>
        <w:rPr>
          <w:rFonts w:eastAsia="Times" w:cs="Times"/>
        </w:rPr>
      </w:pPr>
    </w:p>
    <w:p w14:paraId="77463FD1" w14:textId="209C6C3F" w:rsidR="004F0E1E" w:rsidRPr="00962825" w:rsidRDefault="004F0E1E" w:rsidP="004F0E1E">
      <w:pPr>
        <w:jc w:val="center"/>
        <w:rPr>
          <w:rFonts w:eastAsia="Times" w:cs="Times"/>
        </w:rPr>
      </w:pPr>
      <w:r w:rsidRPr="1CF9FA2A">
        <w:rPr>
          <w:rFonts w:eastAsia="Times" w:cs="Times"/>
          <w:b/>
          <w:sz w:val="18"/>
          <w:szCs w:val="18"/>
        </w:rPr>
        <w:t xml:space="preserve">Fig. </w:t>
      </w:r>
      <w:r w:rsidR="00FA6A3F">
        <w:rPr>
          <w:rFonts w:eastAsia="Times" w:cs="Times"/>
          <w:b/>
          <w:sz w:val="18"/>
          <w:szCs w:val="18"/>
        </w:rPr>
        <w:t>3</w:t>
      </w:r>
      <w:r w:rsidR="00AA6BB0">
        <w:rPr>
          <w:rFonts w:eastAsia="Times" w:cs="Times"/>
          <w:b/>
          <w:sz w:val="18"/>
          <w:szCs w:val="18"/>
        </w:rPr>
        <w:t>.</w:t>
      </w:r>
      <w:r w:rsidRPr="1CF9FA2A">
        <w:rPr>
          <w:rFonts w:eastAsia="Times" w:cs="Times"/>
          <w:sz w:val="18"/>
          <w:szCs w:val="18"/>
        </w:rPr>
        <w:t xml:space="preserve"> Hierarchical </w:t>
      </w:r>
      <w:r w:rsidR="00480BF3">
        <w:rPr>
          <w:rFonts w:eastAsia="Times" w:cs="Times"/>
          <w:sz w:val="18"/>
          <w:szCs w:val="18"/>
        </w:rPr>
        <w:t>C</w:t>
      </w:r>
      <w:r w:rsidRPr="1CF9FA2A">
        <w:rPr>
          <w:rFonts w:eastAsia="Times" w:cs="Times"/>
          <w:sz w:val="18"/>
          <w:szCs w:val="18"/>
        </w:rPr>
        <w:t xml:space="preserve">lasses of Fashion-MNIST </w:t>
      </w:r>
      <w:r w:rsidR="00480BF3">
        <w:rPr>
          <w:rFonts w:eastAsia="Times" w:cs="Times"/>
          <w:sz w:val="18"/>
          <w:szCs w:val="18"/>
        </w:rPr>
        <w:t>D</w:t>
      </w:r>
      <w:r w:rsidRPr="1CF9FA2A">
        <w:rPr>
          <w:rFonts w:eastAsia="Times" w:cs="Times"/>
          <w:sz w:val="18"/>
          <w:szCs w:val="18"/>
        </w:rPr>
        <w:t>ataset</w:t>
      </w:r>
      <w:r>
        <w:rPr>
          <w:rFonts w:eastAsia="Times" w:cs="Times"/>
          <w:sz w:val="18"/>
          <w:szCs w:val="18"/>
        </w:rPr>
        <w:t xml:space="preserve"> </w:t>
      </w:r>
      <w:r w:rsidR="00FA6A3F">
        <w:rPr>
          <w:rFonts w:eastAsia="Times" w:cs="Times"/>
          <w:sz w:val="18"/>
          <w:szCs w:val="18"/>
        </w:rPr>
        <w:t>(</w:t>
      </w:r>
      <w:proofErr w:type="spellStart"/>
      <w:r w:rsidRPr="00317062">
        <w:rPr>
          <w:rFonts w:eastAsia="Times" w:cs="Times"/>
          <w:sz w:val="18"/>
          <w:szCs w:val="18"/>
        </w:rPr>
        <w:t>Seo</w:t>
      </w:r>
      <w:proofErr w:type="spellEnd"/>
      <w:r w:rsidRPr="00317062">
        <w:rPr>
          <w:rFonts w:eastAsia="Times" w:cs="Times"/>
          <w:sz w:val="18"/>
          <w:szCs w:val="18"/>
        </w:rPr>
        <w:t xml:space="preserve"> and Shin, 2019</w:t>
      </w:r>
      <w:r w:rsidR="00FA6A3F">
        <w:rPr>
          <w:rFonts w:eastAsia="Times" w:cs="Times"/>
          <w:sz w:val="18"/>
          <w:szCs w:val="18"/>
        </w:rPr>
        <w:t>)</w:t>
      </w:r>
      <w:r>
        <w:rPr>
          <w:rFonts w:eastAsia="Times" w:cs="Times"/>
          <w:sz w:val="18"/>
          <w:szCs w:val="18"/>
        </w:rPr>
        <w:t>.</w:t>
      </w:r>
    </w:p>
    <w:p w14:paraId="0BB20CAF" w14:textId="77777777" w:rsidR="004F0E1E" w:rsidRDefault="004F0E1E" w:rsidP="03D44546">
      <w:pPr>
        <w:rPr>
          <w:rFonts w:eastAsia="Times" w:cs="Times"/>
          <w:color w:val="000000" w:themeColor="text1"/>
        </w:rPr>
      </w:pPr>
    </w:p>
    <w:p w14:paraId="29E52182" w14:textId="77777777" w:rsidR="00FA6A3F" w:rsidRDefault="00FA6A3F" w:rsidP="03D44546">
      <w:pPr>
        <w:rPr>
          <w:rFonts w:eastAsia="Times" w:cs="Times"/>
          <w:color w:val="000000" w:themeColor="text1"/>
        </w:rPr>
      </w:pPr>
    </w:p>
    <w:p w14:paraId="3EA89E6D" w14:textId="77777777" w:rsidR="00CC4869" w:rsidRDefault="00CC4869" w:rsidP="00CC4869">
      <w:pPr>
        <w:ind w:firstLine="225"/>
        <w:rPr>
          <w:rFonts w:eastAsia="Times" w:cs="Times"/>
        </w:rPr>
      </w:pPr>
      <w:r w:rsidRPr="1CF9FA2A">
        <w:rPr>
          <w:rFonts w:eastAsia="Times" w:cs="Times"/>
        </w:rPr>
        <w:t>The researchers conducted two experiments. First</w:t>
      </w:r>
      <w:r>
        <w:rPr>
          <w:rFonts w:eastAsia="Times" w:cs="Times"/>
        </w:rPr>
        <w:t>,</w:t>
      </w:r>
      <w:r w:rsidRPr="1CF9FA2A">
        <w:rPr>
          <w:rFonts w:eastAsia="Times" w:cs="Times"/>
        </w:rPr>
        <w:t xml:space="preserve"> they compared the VGG16 H–CNN model with the VGG16 base </w:t>
      </w:r>
      <w:r>
        <w:rPr>
          <w:rFonts w:eastAsia="Times" w:cs="Times"/>
        </w:rPr>
        <w:t>m</w:t>
      </w:r>
      <w:r w:rsidRPr="1CF9FA2A">
        <w:rPr>
          <w:rFonts w:eastAsia="Times" w:cs="Times"/>
        </w:rPr>
        <w:t xml:space="preserve">odel. </w:t>
      </w:r>
      <w:r>
        <w:rPr>
          <w:rFonts w:eastAsia="Times" w:cs="Times"/>
        </w:rPr>
        <w:t>In the</w:t>
      </w:r>
      <w:r w:rsidRPr="1CF9FA2A">
        <w:rPr>
          <w:rFonts w:eastAsia="Times" w:cs="Times"/>
        </w:rPr>
        <w:t xml:space="preserve"> second experiment</w:t>
      </w:r>
      <w:r>
        <w:rPr>
          <w:rFonts w:eastAsia="Times" w:cs="Times"/>
        </w:rPr>
        <w:t>,</w:t>
      </w:r>
      <w:r w:rsidRPr="1CF9FA2A">
        <w:rPr>
          <w:rFonts w:eastAsia="Times" w:cs="Times"/>
        </w:rPr>
        <w:t xml:space="preserve"> the </w:t>
      </w:r>
      <w:r>
        <w:rPr>
          <w:rFonts w:eastAsia="Times" w:cs="Times"/>
        </w:rPr>
        <w:t>researchers</w:t>
      </w:r>
      <w:r w:rsidRPr="1CF9FA2A">
        <w:rPr>
          <w:rFonts w:eastAsia="Times" w:cs="Times"/>
        </w:rPr>
        <w:t xml:space="preserve"> compared the</w:t>
      </w:r>
      <w:r>
        <w:rPr>
          <w:rFonts w:eastAsia="Times" w:cs="Times"/>
        </w:rPr>
        <w:t xml:space="preserve"> </w:t>
      </w:r>
      <w:r w:rsidRPr="1CF9FA2A">
        <w:rPr>
          <w:rFonts w:eastAsia="Times" w:cs="Times"/>
        </w:rPr>
        <w:t>VGG19 H–CNN model with the VGG19 base model</w:t>
      </w:r>
      <w:r>
        <w:rPr>
          <w:rFonts w:eastAsia="Times" w:cs="Times"/>
        </w:rPr>
        <w:t>. Their results have shown that the H-CNN models outperform the base CNN models with higher accuracy and lower loss. In conclusion, the</w:t>
      </w:r>
      <w:r w:rsidRPr="1CF9FA2A">
        <w:rPr>
          <w:rFonts w:eastAsia="Times" w:cs="Times"/>
        </w:rPr>
        <w:t xml:space="preserve"> hierarchical structure </w:t>
      </w:r>
      <w:proofErr w:type="gramStart"/>
      <w:r w:rsidRPr="1CF9FA2A">
        <w:rPr>
          <w:rFonts w:eastAsia="Times" w:cs="Times"/>
        </w:rPr>
        <w:t>is able to</w:t>
      </w:r>
      <w:proofErr w:type="gramEnd"/>
      <w:r w:rsidRPr="1CF9FA2A">
        <w:rPr>
          <w:rFonts w:eastAsia="Times" w:cs="Times"/>
        </w:rPr>
        <w:t xml:space="preserve"> improve </w:t>
      </w:r>
      <w:r>
        <w:rPr>
          <w:rFonts w:eastAsia="Times" w:cs="Times"/>
        </w:rPr>
        <w:t>the image</w:t>
      </w:r>
      <w:r w:rsidRPr="1CF9FA2A">
        <w:rPr>
          <w:rFonts w:eastAsia="Times" w:cs="Times"/>
        </w:rPr>
        <w:t xml:space="preserve"> </w:t>
      </w:r>
      <w:r>
        <w:rPr>
          <w:rFonts w:eastAsia="Times" w:cs="Times"/>
        </w:rPr>
        <w:t xml:space="preserve">classification </w:t>
      </w:r>
      <w:r w:rsidRPr="1CF9FA2A">
        <w:rPr>
          <w:rFonts w:eastAsia="Times" w:cs="Times"/>
        </w:rPr>
        <w:t>upon the</w:t>
      </w:r>
      <w:r>
        <w:rPr>
          <w:rFonts w:eastAsia="Times" w:cs="Times"/>
        </w:rPr>
        <w:t xml:space="preserve"> </w:t>
      </w:r>
      <w:r w:rsidRPr="1CF9FA2A">
        <w:rPr>
          <w:rFonts w:eastAsia="Times" w:cs="Times"/>
        </w:rPr>
        <w:t>CNN base models.</w:t>
      </w:r>
    </w:p>
    <w:p w14:paraId="506B9D3B" w14:textId="288335C0" w:rsidR="004A34EE" w:rsidRPr="004A34EE" w:rsidRDefault="5FD3CBF3" w:rsidP="00322B8E">
      <w:pPr>
        <w:rPr>
          <w:rFonts w:eastAsia="Times" w:cs="Times"/>
          <w:color w:val="000000" w:themeColor="text1"/>
        </w:rPr>
      </w:pPr>
      <w:r w:rsidRPr="03D44546">
        <w:rPr>
          <w:rFonts w:eastAsia="Times" w:cs="Times"/>
          <w:color w:val="000000" w:themeColor="text1"/>
        </w:rPr>
        <w:t xml:space="preserve">In 2021, a Queen’s University, Ontario Canada research team </w:t>
      </w:r>
      <w:r w:rsidR="002379B7">
        <w:rPr>
          <w:rFonts w:eastAsia="Times" w:cs="Times"/>
          <w:color w:val="000000" w:themeColor="text1"/>
        </w:rPr>
        <w:t>implemented the use of</w:t>
      </w:r>
      <w:r w:rsidRPr="03D44546">
        <w:rPr>
          <w:rFonts w:eastAsia="Times" w:cs="Times"/>
          <w:color w:val="000000" w:themeColor="text1"/>
        </w:rPr>
        <w:t xml:space="preserve"> HNN to classify images from the Kaggle Fashion Dataset</w:t>
      </w:r>
      <w:r w:rsidR="002379B7">
        <w:rPr>
          <w:rFonts w:eastAsia="Times" w:cs="Times"/>
          <w:color w:val="000000" w:themeColor="text1"/>
        </w:rPr>
        <w:t xml:space="preserve"> by building</w:t>
      </w:r>
      <w:r w:rsidR="007E2DAD">
        <w:rPr>
          <w:rFonts w:eastAsia="Times" w:cs="Times"/>
          <w:color w:val="000000" w:themeColor="text1"/>
        </w:rPr>
        <w:t xml:space="preserve"> </w:t>
      </w:r>
      <w:r w:rsidRPr="03D44546">
        <w:rPr>
          <w:rFonts w:eastAsia="Times" w:cs="Times"/>
          <w:color w:val="000000" w:themeColor="text1"/>
        </w:rPr>
        <w:t>Condition-CNN on</w:t>
      </w:r>
      <w:r w:rsidR="002379B7">
        <w:rPr>
          <w:rFonts w:eastAsia="Times" w:cs="Times"/>
          <w:color w:val="000000" w:themeColor="text1"/>
        </w:rPr>
        <w:t xml:space="preserve"> top of the</w:t>
      </w:r>
      <w:r w:rsidRPr="03D44546">
        <w:rPr>
          <w:rFonts w:eastAsia="Times" w:cs="Times"/>
          <w:color w:val="000000" w:themeColor="text1"/>
        </w:rPr>
        <w:t xml:space="preserve"> </w:t>
      </w:r>
      <w:r w:rsidR="002379B7">
        <w:rPr>
          <w:rFonts w:eastAsia="Times" w:cs="Times"/>
          <w:color w:val="000000" w:themeColor="text1"/>
        </w:rPr>
        <w:t>B</w:t>
      </w:r>
      <w:r w:rsidRPr="03D44546">
        <w:rPr>
          <w:rFonts w:eastAsia="Times" w:cs="Times"/>
          <w:color w:val="000000" w:themeColor="text1"/>
        </w:rPr>
        <w:t>-CNN</w:t>
      </w:r>
      <w:r w:rsidR="002379B7">
        <w:rPr>
          <w:rFonts w:eastAsia="Times" w:cs="Times"/>
          <w:color w:val="000000" w:themeColor="text1"/>
        </w:rPr>
        <w:t>.</w:t>
      </w:r>
      <w:r w:rsidR="00A8221D">
        <w:rPr>
          <w:rFonts w:eastAsia="Times" w:cs="Times"/>
          <w:color w:val="000000" w:themeColor="text1"/>
        </w:rPr>
        <w:t xml:space="preserve"> </w:t>
      </w:r>
      <w:r w:rsidR="00575CC8">
        <w:rPr>
          <w:rFonts w:eastAsia="Times" w:cs="Times"/>
          <w:color w:val="000000" w:themeColor="text1"/>
        </w:rPr>
        <w:t>It begins with</w:t>
      </w:r>
      <w:r w:rsidR="002B114F">
        <w:rPr>
          <w:rFonts w:eastAsia="Times" w:cs="Times"/>
          <w:color w:val="000000" w:themeColor="text1"/>
        </w:rPr>
        <w:t xml:space="preserve"> </w:t>
      </w:r>
      <w:r w:rsidR="002F4B0B" w:rsidRPr="03D44546">
        <w:rPr>
          <w:rFonts w:eastAsia="Times" w:cs="Times"/>
          <w:color w:val="000000" w:themeColor="text1"/>
        </w:rPr>
        <w:t>a standard CNN base model</w:t>
      </w:r>
      <w:r w:rsidR="002F4B0B">
        <w:rPr>
          <w:rFonts w:eastAsia="Times" w:cs="Times"/>
          <w:color w:val="000000" w:themeColor="text1"/>
        </w:rPr>
        <w:t xml:space="preserve"> </w:t>
      </w:r>
      <w:r w:rsidR="002B114F">
        <w:rPr>
          <w:rFonts w:eastAsia="Times" w:cs="Times"/>
          <w:color w:val="000000" w:themeColor="text1"/>
        </w:rPr>
        <w:t xml:space="preserve">low-level feature </w:t>
      </w:r>
      <w:r w:rsidR="002B114F">
        <w:rPr>
          <w:rFonts w:eastAsia="Times" w:cs="Times"/>
          <w:color w:val="000000" w:themeColor="text1"/>
        </w:rPr>
        <w:lastRenderedPageBreak/>
        <w:t>learning</w:t>
      </w:r>
      <w:r w:rsidR="00452A7A">
        <w:rPr>
          <w:rFonts w:eastAsia="Times" w:cs="Times"/>
          <w:color w:val="000000" w:themeColor="text1"/>
        </w:rPr>
        <w:t xml:space="preserve"> </w:t>
      </w:r>
      <w:r w:rsidR="00452A7A" w:rsidRPr="03D44546">
        <w:rPr>
          <w:rFonts w:eastAsia="Times" w:cs="Times"/>
          <w:color w:val="000000" w:themeColor="text1"/>
        </w:rPr>
        <w:t>(coarse-grained features)</w:t>
      </w:r>
      <w:r w:rsidR="002B114F">
        <w:rPr>
          <w:rFonts w:eastAsia="Times" w:cs="Times"/>
          <w:color w:val="000000" w:themeColor="text1"/>
        </w:rPr>
        <w:t xml:space="preserve"> across all </w:t>
      </w:r>
      <w:r w:rsidR="00B178BA">
        <w:rPr>
          <w:rFonts w:eastAsia="Times" w:cs="Times"/>
          <w:color w:val="000000" w:themeColor="text1"/>
        </w:rPr>
        <w:t>levels</w:t>
      </w:r>
      <w:r w:rsidR="00A770DC">
        <w:rPr>
          <w:rFonts w:eastAsia="Times" w:cs="Times"/>
          <w:color w:val="000000" w:themeColor="text1"/>
        </w:rPr>
        <w:t xml:space="preserve"> in the </w:t>
      </w:r>
      <w:r w:rsidR="002B114F">
        <w:rPr>
          <w:rFonts w:eastAsia="Times" w:cs="Times"/>
          <w:color w:val="000000" w:themeColor="text1"/>
        </w:rPr>
        <w:t>class</w:t>
      </w:r>
      <w:r w:rsidR="00B878C1">
        <w:rPr>
          <w:rFonts w:eastAsia="Times" w:cs="Times"/>
          <w:color w:val="000000" w:themeColor="text1"/>
        </w:rPr>
        <w:t xml:space="preserve"> hierarchy</w:t>
      </w:r>
      <w:r w:rsidR="00A61889">
        <w:rPr>
          <w:rFonts w:eastAsia="Times" w:cs="Times"/>
          <w:color w:val="000000" w:themeColor="text1"/>
        </w:rPr>
        <w:t>.</w:t>
      </w:r>
      <w:r w:rsidR="001E31B9">
        <w:rPr>
          <w:rFonts w:eastAsia="Times" w:cs="Times"/>
          <w:color w:val="000000" w:themeColor="text1"/>
        </w:rPr>
        <w:t xml:space="preserve"> After that, </w:t>
      </w:r>
      <w:r w:rsidR="000642EE">
        <w:rPr>
          <w:rFonts w:eastAsia="Times" w:cs="Times"/>
          <w:color w:val="000000" w:themeColor="text1"/>
        </w:rPr>
        <w:t xml:space="preserve">the model </w:t>
      </w:r>
      <w:r w:rsidR="00BA3A9C">
        <w:rPr>
          <w:rFonts w:eastAsia="Times" w:cs="Times"/>
          <w:color w:val="000000" w:themeColor="text1"/>
        </w:rPr>
        <w:t>learns more specific</w:t>
      </w:r>
      <w:r w:rsidR="005C1CC2">
        <w:rPr>
          <w:rFonts w:eastAsia="Times" w:cs="Times"/>
          <w:color w:val="000000" w:themeColor="text1"/>
        </w:rPr>
        <w:t xml:space="preserve">, higher-level </w:t>
      </w:r>
      <w:r w:rsidR="00BA3A9C">
        <w:rPr>
          <w:rFonts w:eastAsia="Times" w:cs="Times"/>
          <w:color w:val="000000" w:themeColor="text1"/>
        </w:rPr>
        <w:t>features</w:t>
      </w:r>
      <w:r w:rsidR="005C1CC2">
        <w:rPr>
          <w:rFonts w:eastAsia="Times" w:cs="Times"/>
          <w:color w:val="000000" w:themeColor="text1"/>
        </w:rPr>
        <w:t xml:space="preserve"> </w:t>
      </w:r>
      <w:r w:rsidR="0090514A">
        <w:rPr>
          <w:rFonts w:eastAsia="Times" w:cs="Times"/>
          <w:color w:val="000000" w:themeColor="text1"/>
        </w:rPr>
        <w:t xml:space="preserve">at each level </w:t>
      </w:r>
      <w:r w:rsidR="00F832D2">
        <w:rPr>
          <w:rFonts w:eastAsia="Times" w:cs="Times"/>
          <w:color w:val="000000" w:themeColor="text1"/>
        </w:rPr>
        <w:t xml:space="preserve">in </w:t>
      </w:r>
      <w:r w:rsidR="004857D6">
        <w:rPr>
          <w:rFonts w:eastAsia="Times" w:cs="Times"/>
          <w:color w:val="000000" w:themeColor="text1"/>
        </w:rPr>
        <w:t>an individual CNN subnetwor</w:t>
      </w:r>
      <w:r w:rsidR="0080657C">
        <w:rPr>
          <w:rFonts w:eastAsia="Times" w:cs="Times"/>
          <w:color w:val="000000" w:themeColor="text1"/>
        </w:rPr>
        <w:t xml:space="preserve">k </w:t>
      </w:r>
      <w:r w:rsidR="0090514A">
        <w:rPr>
          <w:rFonts w:eastAsia="Times" w:cs="Times"/>
          <w:color w:val="000000" w:themeColor="text1"/>
        </w:rPr>
        <w:t>in parallel</w:t>
      </w:r>
      <w:r w:rsidR="0080657C">
        <w:rPr>
          <w:rFonts w:eastAsia="Times" w:cs="Times"/>
          <w:color w:val="000000" w:themeColor="text1"/>
        </w:rPr>
        <w:t>.</w:t>
      </w:r>
      <w:r w:rsidR="00BA3A9C">
        <w:rPr>
          <w:rFonts w:eastAsia="Times" w:cs="Times"/>
          <w:color w:val="000000" w:themeColor="text1"/>
        </w:rPr>
        <w:t xml:space="preserve"> </w:t>
      </w:r>
      <w:r w:rsidR="00037A9E">
        <w:rPr>
          <w:rFonts w:eastAsia="Times" w:cs="Times"/>
          <w:color w:val="000000" w:themeColor="text1"/>
        </w:rPr>
        <w:t xml:space="preserve">The </w:t>
      </w:r>
      <w:r w:rsidR="00037A9E" w:rsidRPr="03D44546">
        <w:rPr>
          <w:rFonts w:eastAsia="Times" w:cs="Times"/>
          <w:color w:val="000000" w:themeColor="text1"/>
        </w:rPr>
        <w:t>Condition-CNN</w:t>
      </w:r>
      <w:r w:rsidR="00987640">
        <w:rPr>
          <w:rFonts w:eastAsia="Times" w:cs="Times"/>
          <w:color w:val="000000" w:themeColor="text1"/>
        </w:rPr>
        <w:t xml:space="preserve"> </w:t>
      </w:r>
      <w:r w:rsidR="008F6402">
        <w:rPr>
          <w:rFonts w:eastAsia="Times" w:cs="Times"/>
          <w:color w:val="000000" w:themeColor="text1"/>
        </w:rPr>
        <w:t xml:space="preserve">accelerates </w:t>
      </w:r>
      <w:r w:rsidR="00B03EBF">
        <w:rPr>
          <w:rFonts w:eastAsia="Times" w:cs="Times"/>
          <w:color w:val="000000" w:themeColor="text1"/>
        </w:rPr>
        <w:t xml:space="preserve">training time and </w:t>
      </w:r>
      <w:r w:rsidR="00987640" w:rsidRPr="03D44546">
        <w:rPr>
          <w:rFonts w:eastAsia="Times" w:cs="Times"/>
          <w:color w:val="000000" w:themeColor="text1"/>
        </w:rPr>
        <w:t>improve</w:t>
      </w:r>
      <w:r w:rsidR="00B03EBF">
        <w:rPr>
          <w:rFonts w:eastAsia="Times" w:cs="Times"/>
          <w:color w:val="000000" w:themeColor="text1"/>
        </w:rPr>
        <w:t>s</w:t>
      </w:r>
      <w:r w:rsidR="00987640" w:rsidRPr="03D44546">
        <w:rPr>
          <w:rFonts w:eastAsia="Times" w:cs="Times"/>
          <w:color w:val="000000" w:themeColor="text1"/>
        </w:rPr>
        <w:t xml:space="preserve"> the fine-grained </w:t>
      </w:r>
      <w:r w:rsidR="0065662D">
        <w:rPr>
          <w:rFonts w:eastAsia="Times" w:cs="Times"/>
          <w:color w:val="000000" w:themeColor="text1"/>
        </w:rPr>
        <w:t>class</w:t>
      </w:r>
      <w:r w:rsidR="00987640" w:rsidRPr="03D44546">
        <w:rPr>
          <w:rFonts w:eastAsia="Times" w:cs="Times"/>
          <w:color w:val="000000" w:themeColor="text1"/>
        </w:rPr>
        <w:t xml:space="preserve"> </w:t>
      </w:r>
      <w:r w:rsidR="00E711E6">
        <w:rPr>
          <w:rFonts w:eastAsia="Times" w:cs="Times"/>
          <w:color w:val="000000" w:themeColor="text1"/>
        </w:rPr>
        <w:t xml:space="preserve">outcomes by </w:t>
      </w:r>
      <w:r w:rsidR="005A2E25">
        <w:rPr>
          <w:rFonts w:eastAsia="Times" w:cs="Times"/>
          <w:color w:val="000000" w:themeColor="text1"/>
        </w:rPr>
        <w:t>providing the</w:t>
      </w:r>
      <w:r w:rsidR="00B2036F">
        <w:rPr>
          <w:rFonts w:eastAsia="Times" w:cs="Times"/>
          <w:color w:val="000000" w:themeColor="text1"/>
        </w:rPr>
        <w:t xml:space="preserve"> </w:t>
      </w:r>
      <w:r w:rsidR="00322B8E">
        <w:rPr>
          <w:rFonts w:eastAsia="Times" w:cs="Times"/>
          <w:color w:val="000000" w:themeColor="text1"/>
        </w:rPr>
        <w:t>predictions</w:t>
      </w:r>
      <w:r w:rsidR="00322B8E" w:rsidRPr="03D44546">
        <w:rPr>
          <w:rFonts w:eastAsia="Times" w:cs="Times"/>
          <w:color w:val="000000" w:themeColor="text1"/>
        </w:rPr>
        <w:t xml:space="preserve"> priors to the lower level as input features</w:t>
      </w:r>
      <w:r w:rsidR="005A2E25">
        <w:rPr>
          <w:rFonts w:eastAsia="Times" w:cs="Times"/>
          <w:color w:val="000000" w:themeColor="text1"/>
        </w:rPr>
        <w:t xml:space="preserve"> </w:t>
      </w:r>
      <w:r w:rsidR="00987640" w:rsidRPr="03D44546">
        <w:rPr>
          <w:rFonts w:eastAsia="Times" w:cs="Times"/>
          <w:color w:val="000000" w:themeColor="text1"/>
        </w:rPr>
        <w:t>(</w:t>
      </w:r>
      <w:proofErr w:type="spellStart"/>
      <w:r w:rsidR="00987640" w:rsidRPr="03D44546">
        <w:rPr>
          <w:rFonts w:eastAsia="Times" w:cs="Times"/>
          <w:color w:val="000000" w:themeColor="text1"/>
        </w:rPr>
        <w:t>Kolisnik</w:t>
      </w:r>
      <w:proofErr w:type="spellEnd"/>
      <w:r w:rsidR="00987640" w:rsidRPr="03D44546">
        <w:rPr>
          <w:rFonts w:eastAsia="Times" w:cs="Times"/>
          <w:color w:val="000000" w:themeColor="text1"/>
        </w:rPr>
        <w:t xml:space="preserve"> et al., 2021).</w:t>
      </w:r>
      <w:r w:rsidR="00322B8E">
        <w:rPr>
          <w:rFonts w:eastAsia="Times" w:cs="Times"/>
          <w:color w:val="000000" w:themeColor="text1"/>
        </w:rPr>
        <w:t xml:space="preserve"> </w:t>
      </w:r>
      <w:r w:rsidRPr="03D44546">
        <w:rPr>
          <w:rFonts w:eastAsia="Times" w:cs="Times"/>
          <w:color w:val="000000" w:themeColor="text1"/>
        </w:rPr>
        <w:t xml:space="preserve">They found that a hierarchical structure is efficient because each </w:t>
      </w:r>
      <w:r w:rsidR="0010323F" w:rsidRPr="03D44546">
        <w:rPr>
          <w:rFonts w:eastAsia="Times" w:cs="Times"/>
          <w:color w:val="000000" w:themeColor="text1"/>
        </w:rPr>
        <w:t xml:space="preserve">fine-grained </w:t>
      </w:r>
      <w:r w:rsidR="00B178BA">
        <w:rPr>
          <w:rFonts w:eastAsia="Times" w:cs="Times"/>
          <w:color w:val="000000" w:themeColor="text1"/>
        </w:rPr>
        <w:t>class</w:t>
      </w:r>
      <w:r w:rsidR="0010323F">
        <w:rPr>
          <w:rFonts w:eastAsia="Times" w:cs="Times"/>
          <w:color w:val="000000" w:themeColor="text1"/>
        </w:rPr>
        <w:t xml:space="preserve"> </w:t>
      </w:r>
      <w:r w:rsidRPr="03D44546">
        <w:rPr>
          <w:rFonts w:eastAsia="Times" w:cs="Times"/>
          <w:color w:val="000000" w:themeColor="text1"/>
        </w:rPr>
        <w:t xml:space="preserve">has only a single </w:t>
      </w:r>
      <w:r w:rsidR="0010323F">
        <w:rPr>
          <w:rFonts w:eastAsia="Times" w:cs="Times"/>
          <w:color w:val="000000" w:themeColor="text1"/>
        </w:rPr>
        <w:t>coarse</w:t>
      </w:r>
      <w:r w:rsidR="0010323F" w:rsidRPr="03D44546">
        <w:rPr>
          <w:rFonts w:eastAsia="Times" w:cs="Times"/>
          <w:color w:val="000000" w:themeColor="text1"/>
        </w:rPr>
        <w:t>-grained class</w:t>
      </w:r>
      <w:r w:rsidRPr="03D44546">
        <w:rPr>
          <w:rFonts w:eastAsia="Times" w:cs="Times"/>
          <w:color w:val="000000" w:themeColor="text1"/>
        </w:rPr>
        <w:t xml:space="preserve">. The use of teacher force eliminates the need to use the Branch Train algorithm. Their research produced the following results. Their CNN achieved the following results on the Kaggle Fashion Dataset; 99.8% accuracy </w:t>
      </w:r>
      <w:r w:rsidR="009F1997">
        <w:rPr>
          <w:rFonts w:eastAsia="Times" w:cs="Times"/>
          <w:color w:val="000000" w:themeColor="text1"/>
        </w:rPr>
        <w:t>in</w:t>
      </w:r>
      <w:r w:rsidRPr="03D44546">
        <w:rPr>
          <w:rFonts w:eastAsia="Times" w:cs="Times"/>
          <w:color w:val="000000" w:themeColor="text1"/>
        </w:rPr>
        <w:t xml:space="preserve"> predicting </w:t>
      </w:r>
      <w:r w:rsidR="00490A67">
        <w:rPr>
          <w:rFonts w:eastAsia="Times" w:cs="Times"/>
          <w:color w:val="000000" w:themeColor="text1"/>
        </w:rPr>
        <w:t>coarse-</w:t>
      </w:r>
      <w:r w:rsidRPr="03D44546">
        <w:rPr>
          <w:rFonts w:eastAsia="Times" w:cs="Times"/>
          <w:color w:val="000000" w:themeColor="text1"/>
        </w:rPr>
        <w:t>level</w:t>
      </w:r>
      <w:r w:rsidR="00490A67">
        <w:rPr>
          <w:rFonts w:eastAsia="Times" w:cs="Times"/>
          <w:color w:val="000000" w:themeColor="text1"/>
        </w:rPr>
        <w:t xml:space="preserve"> </w:t>
      </w:r>
      <w:r w:rsidRPr="03D44546">
        <w:rPr>
          <w:rFonts w:eastAsia="Times" w:cs="Times"/>
          <w:color w:val="000000" w:themeColor="text1"/>
        </w:rPr>
        <w:t>class</w:t>
      </w:r>
      <w:r w:rsidR="00490A67">
        <w:rPr>
          <w:rFonts w:eastAsia="Times" w:cs="Times"/>
          <w:color w:val="000000" w:themeColor="text1"/>
        </w:rPr>
        <w:t>e</w:t>
      </w:r>
      <w:r w:rsidRPr="03D44546">
        <w:rPr>
          <w:rFonts w:eastAsia="Times" w:cs="Times"/>
          <w:color w:val="000000" w:themeColor="text1"/>
        </w:rPr>
        <w:t xml:space="preserve">s, 98.1% accuracy for </w:t>
      </w:r>
      <w:r w:rsidR="00490A67">
        <w:rPr>
          <w:rFonts w:eastAsia="Times" w:cs="Times"/>
          <w:color w:val="000000" w:themeColor="text1"/>
        </w:rPr>
        <w:t>medium-level classes</w:t>
      </w:r>
      <w:r w:rsidRPr="03D44546">
        <w:rPr>
          <w:rFonts w:eastAsia="Times" w:cs="Times"/>
          <w:color w:val="000000" w:themeColor="text1"/>
        </w:rPr>
        <w:t xml:space="preserve">, and 91.0% accuracy for </w:t>
      </w:r>
      <w:r w:rsidR="00490A67">
        <w:rPr>
          <w:rFonts w:eastAsia="Times" w:cs="Times"/>
          <w:color w:val="000000" w:themeColor="text1"/>
        </w:rPr>
        <w:t xml:space="preserve">fine-level </w:t>
      </w:r>
      <w:r w:rsidRPr="03D44546">
        <w:rPr>
          <w:rFonts w:eastAsia="Times" w:cs="Times"/>
          <w:color w:val="000000" w:themeColor="text1"/>
        </w:rPr>
        <w:t>class</w:t>
      </w:r>
      <w:r w:rsidR="00490A67">
        <w:rPr>
          <w:rFonts w:eastAsia="Times" w:cs="Times"/>
          <w:color w:val="000000" w:themeColor="text1"/>
        </w:rPr>
        <w:t>e</w:t>
      </w:r>
      <w:r w:rsidRPr="03D44546">
        <w:rPr>
          <w:rFonts w:eastAsia="Times" w:cs="Times"/>
          <w:color w:val="000000" w:themeColor="text1"/>
        </w:rPr>
        <w:t>s.</w:t>
      </w:r>
    </w:p>
    <w:p w14:paraId="6B2B74D7" w14:textId="339B5D20" w:rsidR="06340229" w:rsidRDefault="489C8E25" w:rsidP="06340229">
      <w:pPr>
        <w:rPr>
          <w:rFonts w:eastAsia="Times" w:cs="Times"/>
          <w:color w:val="000000" w:themeColor="text1"/>
        </w:rPr>
      </w:pPr>
      <w:r w:rsidRPr="004A34EE">
        <w:rPr>
          <w:rFonts w:eastAsia="Times" w:cs="Times"/>
          <w:color w:val="000000" w:themeColor="text1"/>
        </w:rPr>
        <w:t>The success of using HNN demonstrates the promise of using hierarchical architecture. Both for their accuracies and efficiency in training and re-training. One obstacle is the lack of a readily available tool in TensorFlow. Google’s TensorFlow is an open-source library that allows users to build neural networks easily. It uses a Python API for building applications and executes those in C++. The research is, in part, motivated to demonstrate how TensorFlow can be used to build HNN rather than</w:t>
      </w:r>
      <w:r w:rsidR="008F244B">
        <w:rPr>
          <w:rFonts w:eastAsia="Times" w:cs="Times"/>
          <w:color w:val="000000" w:themeColor="text1"/>
        </w:rPr>
        <w:t xml:space="preserve"> needing to build or acquire a separate proprietary tool.</w:t>
      </w:r>
    </w:p>
    <w:p w14:paraId="71DCF000" w14:textId="77777777" w:rsidR="00635087" w:rsidRDefault="00635087" w:rsidP="006F19A9">
      <w:pPr>
        <w:ind w:firstLine="0"/>
      </w:pPr>
    </w:p>
    <w:p w14:paraId="519C72BA" w14:textId="7654793E" w:rsidR="06340229" w:rsidRDefault="46E78C6E" w:rsidP="3F85E0FF">
      <w:pPr>
        <w:ind w:firstLine="0"/>
        <w:rPr>
          <w:b/>
          <w:bCs/>
        </w:rPr>
      </w:pPr>
      <w:r w:rsidRPr="1BCE37F4">
        <w:rPr>
          <w:b/>
          <w:bCs/>
        </w:rPr>
        <w:t>2.</w:t>
      </w:r>
      <w:r w:rsidR="212EBC52" w:rsidRPr="1BCE37F4">
        <w:rPr>
          <w:b/>
          <w:bCs/>
        </w:rPr>
        <w:t>5</w:t>
      </w:r>
      <w:r w:rsidRPr="1BCE37F4">
        <w:rPr>
          <w:b/>
          <w:bCs/>
        </w:rPr>
        <w:t xml:space="preserve"> Convolutional</w:t>
      </w:r>
      <w:r w:rsidR="0C01A69B" w:rsidRPr="1BCE37F4">
        <w:rPr>
          <w:b/>
          <w:bCs/>
        </w:rPr>
        <w:t xml:space="preserve"> Layer</w:t>
      </w:r>
      <w:r w:rsidR="1A659467" w:rsidRPr="1BCE37F4">
        <w:rPr>
          <w:b/>
          <w:bCs/>
        </w:rPr>
        <w:t>s</w:t>
      </w:r>
      <w:r w:rsidRPr="1BCE37F4">
        <w:rPr>
          <w:b/>
          <w:bCs/>
        </w:rPr>
        <w:t xml:space="preserve"> </w:t>
      </w:r>
      <w:r w:rsidR="30938A05" w:rsidRPr="1BCE37F4">
        <w:rPr>
          <w:b/>
          <w:bCs/>
        </w:rPr>
        <w:t xml:space="preserve">versus </w:t>
      </w:r>
      <w:r w:rsidRPr="1BCE37F4">
        <w:rPr>
          <w:b/>
          <w:bCs/>
        </w:rPr>
        <w:t>Dense Layer</w:t>
      </w:r>
      <w:r w:rsidR="1A659467" w:rsidRPr="1BCE37F4">
        <w:rPr>
          <w:b/>
          <w:bCs/>
        </w:rPr>
        <w:t>s</w:t>
      </w:r>
    </w:p>
    <w:p w14:paraId="352DF81D" w14:textId="58C97BF1" w:rsidR="06340229" w:rsidRDefault="06340229" w:rsidP="06340229">
      <w:pPr>
        <w:rPr>
          <w:b/>
          <w:bCs/>
        </w:rPr>
      </w:pPr>
    </w:p>
    <w:p w14:paraId="4AF1C674" w14:textId="01233F99" w:rsidR="009F1997" w:rsidRPr="00862565" w:rsidRDefault="009F1997" w:rsidP="005D697F">
      <w:pPr>
        <w:ind w:firstLine="225"/>
        <w:textAlignment w:val="baseline"/>
        <w:rPr>
          <w:rFonts w:ascii="Segoe UI" w:eastAsia="Times New Roman" w:hAnsi="Segoe UI" w:cs="Segoe UI"/>
          <w:sz w:val="18"/>
          <w:szCs w:val="18"/>
        </w:rPr>
      </w:pPr>
      <w:r>
        <w:rPr>
          <w:rFonts w:eastAsia="Times New Roman" w:cs="Times"/>
        </w:rPr>
        <w:t xml:space="preserve">In </w:t>
      </w:r>
      <w:r w:rsidR="0065662D">
        <w:rPr>
          <w:rFonts w:eastAsia="Times New Roman" w:cs="Times"/>
        </w:rPr>
        <w:t xml:space="preserve">an </w:t>
      </w:r>
      <w:r>
        <w:rPr>
          <w:rFonts w:eastAsia="Times New Roman" w:cs="Times"/>
        </w:rPr>
        <w:t>image classification problem, c</w:t>
      </w:r>
      <w:r w:rsidR="005D697F" w:rsidRPr="00862565">
        <w:rPr>
          <w:rFonts w:eastAsia="Times New Roman" w:cs="Times"/>
        </w:rPr>
        <w:t xml:space="preserve">onvolution </w:t>
      </w:r>
      <w:r w:rsidR="000944C8">
        <w:rPr>
          <w:rFonts w:eastAsia="Times New Roman" w:cs="Times"/>
        </w:rPr>
        <w:t>layers</w:t>
      </w:r>
      <w:r w:rsidR="005D697F" w:rsidRPr="00862565">
        <w:rPr>
          <w:rFonts w:eastAsia="Times New Roman" w:cs="Times"/>
        </w:rPr>
        <w:t xml:space="preserve"> </w:t>
      </w:r>
      <w:r w:rsidR="00CD3BF8">
        <w:rPr>
          <w:rFonts w:eastAsia="Times New Roman" w:cs="Times"/>
        </w:rPr>
        <w:t xml:space="preserve">apply </w:t>
      </w:r>
      <w:r w:rsidR="005D697F" w:rsidRPr="00862565">
        <w:rPr>
          <w:rFonts w:eastAsia="Times New Roman" w:cs="Times"/>
        </w:rPr>
        <w:t>a set of filters</w:t>
      </w:r>
      <w:r w:rsidR="00E3766E">
        <w:rPr>
          <w:rFonts w:eastAsia="Times New Roman" w:cs="Times"/>
        </w:rPr>
        <w:t xml:space="preserve"> to</w:t>
      </w:r>
      <w:r w:rsidR="007A2146">
        <w:rPr>
          <w:rFonts w:eastAsia="Times New Roman" w:cs="Times"/>
        </w:rPr>
        <w:t xml:space="preserve"> an image</w:t>
      </w:r>
      <w:r w:rsidR="004344AC">
        <w:rPr>
          <w:rFonts w:eastAsia="Times New Roman" w:cs="Times"/>
        </w:rPr>
        <w:t>.</w:t>
      </w:r>
      <w:r w:rsidR="00866022">
        <w:rPr>
          <w:rFonts w:eastAsia="Times New Roman" w:cs="Times"/>
        </w:rPr>
        <w:t xml:space="preserve"> Filters are</w:t>
      </w:r>
      <w:r w:rsidR="00755466">
        <w:rPr>
          <w:rFonts w:eastAsia="Times New Roman" w:cs="Times"/>
        </w:rPr>
        <w:t xml:space="preserve"> </w:t>
      </w:r>
      <w:r w:rsidR="00E4436B">
        <w:rPr>
          <w:rFonts w:eastAsia="Times New Roman" w:cs="Times"/>
        </w:rPr>
        <w:t xml:space="preserve">relatively small </w:t>
      </w:r>
      <w:r w:rsidR="0065662D">
        <w:rPr>
          <w:rFonts w:eastAsia="Times New Roman" w:cs="Times"/>
        </w:rPr>
        <w:t>matrices</w:t>
      </w:r>
      <w:r w:rsidR="00296028">
        <w:rPr>
          <w:rFonts w:eastAsia="Times New Roman" w:cs="Times"/>
        </w:rPr>
        <w:t xml:space="preserve"> </w:t>
      </w:r>
      <w:r w:rsidR="004647CE">
        <w:rPr>
          <w:rFonts w:eastAsia="Times New Roman" w:cs="Times"/>
        </w:rPr>
        <w:t xml:space="preserve">containing numbers, the size and initialized values within the matrix depend on the type of filter. </w:t>
      </w:r>
      <w:r w:rsidR="008027C8">
        <w:rPr>
          <w:rFonts w:eastAsia="Times New Roman" w:cs="Times"/>
        </w:rPr>
        <w:t xml:space="preserve">The </w:t>
      </w:r>
      <w:r w:rsidR="00391B9C">
        <w:rPr>
          <w:rFonts w:eastAsia="Times New Roman" w:cs="Times"/>
        </w:rPr>
        <w:t xml:space="preserve">smaller filter matrix passes across the larger matrix </w:t>
      </w:r>
      <w:r w:rsidR="00B801C1">
        <w:rPr>
          <w:rFonts w:eastAsia="Times New Roman" w:cs="Times"/>
        </w:rPr>
        <w:t>of the inpu</w:t>
      </w:r>
      <w:r w:rsidR="00DC1502">
        <w:rPr>
          <w:rFonts w:eastAsia="Times New Roman" w:cs="Times"/>
        </w:rPr>
        <w:t xml:space="preserve">t image. </w:t>
      </w:r>
      <w:r w:rsidR="009D42E3">
        <w:rPr>
          <w:rFonts w:eastAsia="Times New Roman" w:cs="Times"/>
        </w:rPr>
        <w:t>T</w:t>
      </w:r>
      <w:r w:rsidR="00751EE4">
        <w:rPr>
          <w:rFonts w:eastAsia="Times New Roman" w:cs="Times"/>
        </w:rPr>
        <w:t>he</w:t>
      </w:r>
      <w:r w:rsidR="00B7099D">
        <w:rPr>
          <w:rFonts w:eastAsia="Times New Roman" w:cs="Times"/>
        </w:rPr>
        <w:t xml:space="preserve"> smaller filter</w:t>
      </w:r>
      <w:r w:rsidR="00751EE4">
        <w:rPr>
          <w:rFonts w:eastAsia="Times New Roman" w:cs="Times"/>
        </w:rPr>
        <w:t xml:space="preserve"> matrix </w:t>
      </w:r>
      <w:r w:rsidR="00964963">
        <w:rPr>
          <w:rFonts w:eastAsia="Times New Roman" w:cs="Times"/>
        </w:rPr>
        <w:t>‘</w:t>
      </w:r>
      <w:r w:rsidR="00751EE4">
        <w:rPr>
          <w:rFonts w:eastAsia="Times New Roman" w:cs="Times"/>
        </w:rPr>
        <w:t>convolve</w:t>
      </w:r>
      <w:r w:rsidR="00964963">
        <w:rPr>
          <w:rFonts w:eastAsia="Times New Roman" w:cs="Times"/>
        </w:rPr>
        <w:t>s’</w:t>
      </w:r>
      <w:r w:rsidR="00751EE4">
        <w:rPr>
          <w:rFonts w:eastAsia="Times New Roman" w:cs="Times"/>
        </w:rPr>
        <w:t xml:space="preserve"> across the</w:t>
      </w:r>
      <w:r w:rsidR="00B7099D">
        <w:rPr>
          <w:rFonts w:eastAsia="Times New Roman" w:cs="Times"/>
        </w:rPr>
        <w:t xml:space="preserve"> image matrix</w:t>
      </w:r>
      <w:r w:rsidR="00C966CA">
        <w:rPr>
          <w:rFonts w:eastAsia="Times New Roman" w:cs="Times"/>
        </w:rPr>
        <w:t xml:space="preserve">. The </w:t>
      </w:r>
      <w:r w:rsidR="00B34F59">
        <w:rPr>
          <w:rFonts w:eastAsia="Times New Roman" w:cs="Times"/>
        </w:rPr>
        <w:t>dot product of the</w:t>
      </w:r>
      <w:r w:rsidR="00864E77">
        <w:rPr>
          <w:rFonts w:eastAsia="Times New Roman" w:cs="Times"/>
        </w:rPr>
        <w:t xml:space="preserve"> filter</w:t>
      </w:r>
      <w:r w:rsidR="00B34F59">
        <w:rPr>
          <w:rFonts w:eastAsia="Times New Roman" w:cs="Times"/>
        </w:rPr>
        <w:t xml:space="preserve"> matrix</w:t>
      </w:r>
      <w:r w:rsidR="00864E77">
        <w:rPr>
          <w:rFonts w:eastAsia="Times New Roman" w:cs="Times"/>
        </w:rPr>
        <w:t xml:space="preserve"> is stored</w:t>
      </w:r>
      <w:r w:rsidR="000E37E9">
        <w:rPr>
          <w:rFonts w:eastAsia="Times New Roman" w:cs="Times"/>
        </w:rPr>
        <w:t xml:space="preserve"> </w:t>
      </w:r>
      <w:r w:rsidR="00AA525E">
        <w:rPr>
          <w:rFonts w:eastAsia="Times New Roman" w:cs="Times"/>
        </w:rPr>
        <w:t>as a convolutional filter of the image.</w:t>
      </w:r>
      <w:r w:rsidR="001719C2">
        <w:rPr>
          <w:rFonts w:eastAsia="Times New Roman" w:cs="Times"/>
        </w:rPr>
        <w:t xml:space="preserve"> </w:t>
      </w:r>
      <w:proofErr w:type="spellStart"/>
      <w:r w:rsidR="001719C2">
        <w:rPr>
          <w:rFonts w:eastAsia="Times New Roman" w:cs="Times"/>
        </w:rPr>
        <w:t>Maxpooling</w:t>
      </w:r>
      <w:proofErr w:type="spellEnd"/>
      <w:r w:rsidR="00882F92">
        <w:rPr>
          <w:rFonts w:eastAsia="Times New Roman" w:cs="Times"/>
        </w:rPr>
        <w:t xml:space="preserve"> is another kind of filter used in convolutional networks. </w:t>
      </w:r>
      <w:r w:rsidR="002F1EAC">
        <w:rPr>
          <w:rFonts w:eastAsia="Times New Roman" w:cs="Times"/>
        </w:rPr>
        <w:t xml:space="preserve">Same </w:t>
      </w:r>
      <w:r w:rsidR="00BD2219">
        <w:rPr>
          <w:rFonts w:eastAsia="Times New Roman" w:cs="Times"/>
        </w:rPr>
        <w:t>sliding</w:t>
      </w:r>
      <w:r w:rsidR="004A5F7B">
        <w:rPr>
          <w:rFonts w:eastAsia="Times New Roman" w:cs="Times"/>
        </w:rPr>
        <w:t xml:space="preserve"> matrix process </w:t>
      </w:r>
      <w:r w:rsidR="001A52FE">
        <w:rPr>
          <w:rFonts w:eastAsia="Times New Roman" w:cs="Times"/>
        </w:rPr>
        <w:t>as</w:t>
      </w:r>
      <w:r w:rsidR="004A5F7B">
        <w:rPr>
          <w:rFonts w:eastAsia="Times New Roman" w:cs="Times"/>
        </w:rPr>
        <w:t xml:space="preserve"> before</w:t>
      </w:r>
      <w:r w:rsidR="001A52FE">
        <w:rPr>
          <w:rFonts w:eastAsia="Times New Roman" w:cs="Times"/>
        </w:rPr>
        <w:t xml:space="preserve"> applied to convolutional dot product matrix </w:t>
      </w:r>
      <w:r w:rsidR="00DE2A98">
        <w:rPr>
          <w:rFonts w:eastAsia="Times New Roman" w:cs="Times"/>
        </w:rPr>
        <w:t>but</w:t>
      </w:r>
      <w:r w:rsidR="004A5F7B">
        <w:rPr>
          <w:rFonts w:eastAsia="Times New Roman" w:cs="Times"/>
        </w:rPr>
        <w:t xml:space="preserve"> </w:t>
      </w:r>
      <w:proofErr w:type="spellStart"/>
      <w:r w:rsidR="004A5F7B">
        <w:rPr>
          <w:rFonts w:eastAsia="Times New Roman" w:cs="Times"/>
        </w:rPr>
        <w:t>maxpooling</w:t>
      </w:r>
      <w:proofErr w:type="spellEnd"/>
      <w:r w:rsidR="004A5F7B">
        <w:rPr>
          <w:rFonts w:eastAsia="Times New Roman" w:cs="Times"/>
        </w:rPr>
        <w:t xml:space="preserve"> takes and stores the largest</w:t>
      </w:r>
      <w:r w:rsidR="000316C5">
        <w:rPr>
          <w:rFonts w:eastAsia="Times New Roman" w:cs="Times"/>
        </w:rPr>
        <w:t xml:space="preserve"> </w:t>
      </w:r>
      <w:r w:rsidR="0056350A">
        <w:rPr>
          <w:rFonts w:eastAsia="Times New Roman" w:cs="Times"/>
        </w:rPr>
        <w:t>value</w:t>
      </w:r>
      <w:r w:rsidR="000007BA">
        <w:rPr>
          <w:rFonts w:eastAsia="Times New Roman" w:cs="Times"/>
        </w:rPr>
        <w:t>. In this way</w:t>
      </w:r>
      <w:r w:rsidR="0065662D">
        <w:rPr>
          <w:rFonts w:eastAsia="Times New Roman" w:cs="Times"/>
        </w:rPr>
        <w:t>,</w:t>
      </w:r>
      <w:r w:rsidR="000007BA">
        <w:rPr>
          <w:rFonts w:eastAsia="Times New Roman" w:cs="Times"/>
        </w:rPr>
        <w:t xml:space="preserve"> </w:t>
      </w:r>
      <w:proofErr w:type="spellStart"/>
      <w:r w:rsidR="000007BA">
        <w:rPr>
          <w:rFonts w:eastAsia="Times New Roman" w:cs="Times"/>
        </w:rPr>
        <w:t>maxpooling</w:t>
      </w:r>
      <w:proofErr w:type="spellEnd"/>
      <w:r w:rsidR="000007BA">
        <w:rPr>
          <w:rFonts w:eastAsia="Times New Roman" w:cs="Times"/>
        </w:rPr>
        <w:t xml:space="preserve"> </w:t>
      </w:r>
      <w:r w:rsidR="00D231BB">
        <w:rPr>
          <w:rFonts w:eastAsia="Times New Roman" w:cs="Times"/>
        </w:rPr>
        <w:t>reduces the size of the matrix representing the image</w:t>
      </w:r>
      <w:r w:rsidR="008B6DA2">
        <w:rPr>
          <w:rFonts w:eastAsia="Times New Roman" w:cs="Times"/>
        </w:rPr>
        <w:t xml:space="preserve">. </w:t>
      </w:r>
      <w:r w:rsidR="00CF2E5A">
        <w:rPr>
          <w:rFonts w:eastAsia="Times New Roman" w:cs="Times"/>
        </w:rPr>
        <w:t xml:space="preserve">When </w:t>
      </w:r>
      <w:proofErr w:type="spellStart"/>
      <w:r w:rsidR="00677177">
        <w:rPr>
          <w:rFonts w:eastAsia="Times New Roman" w:cs="Times"/>
        </w:rPr>
        <w:t>maxpooling</w:t>
      </w:r>
      <w:proofErr w:type="spellEnd"/>
      <w:r w:rsidR="00677177">
        <w:rPr>
          <w:rFonts w:eastAsia="Times New Roman" w:cs="Times"/>
        </w:rPr>
        <w:t xml:space="preserve"> is applied</w:t>
      </w:r>
      <w:r w:rsidR="00021F00">
        <w:rPr>
          <w:rFonts w:eastAsia="Times New Roman" w:cs="Times"/>
        </w:rPr>
        <w:t xml:space="preserve">, sometimes other techniques of </w:t>
      </w:r>
      <w:proofErr w:type="spellStart"/>
      <w:r w:rsidR="009A4FA2">
        <w:rPr>
          <w:rFonts w:eastAsia="Times New Roman" w:cs="Times"/>
        </w:rPr>
        <w:t>downsampling</w:t>
      </w:r>
      <w:proofErr w:type="spellEnd"/>
      <w:r w:rsidR="009A4FA2">
        <w:rPr>
          <w:rFonts w:eastAsia="Times New Roman" w:cs="Times"/>
        </w:rPr>
        <w:t xml:space="preserve"> are used, the result</w:t>
      </w:r>
      <w:r w:rsidR="00D45E23">
        <w:rPr>
          <w:rFonts w:eastAsia="Times New Roman" w:cs="Times"/>
        </w:rPr>
        <w:t>ing</w:t>
      </w:r>
      <w:r w:rsidR="008B6DA2">
        <w:rPr>
          <w:rFonts w:eastAsia="Times New Roman" w:cs="Times"/>
        </w:rPr>
        <w:t xml:space="preserve"> </w:t>
      </w:r>
      <w:r w:rsidR="0092660A">
        <w:rPr>
          <w:rFonts w:eastAsia="Times New Roman" w:cs="Times"/>
        </w:rPr>
        <w:t>matrix</w:t>
      </w:r>
      <w:r w:rsidR="00FE3721">
        <w:rPr>
          <w:rFonts w:eastAsia="Times New Roman" w:cs="Times"/>
        </w:rPr>
        <w:t xml:space="preserve"> </w:t>
      </w:r>
      <w:r w:rsidR="00FD4F22">
        <w:rPr>
          <w:rFonts w:eastAsia="Times New Roman" w:cs="Times"/>
        </w:rPr>
        <w:t>stores the activations of the convolutional layer</w:t>
      </w:r>
      <w:r w:rsidR="00D45E23">
        <w:rPr>
          <w:rFonts w:eastAsia="Times New Roman" w:cs="Times"/>
        </w:rPr>
        <w:t>’s filters</w:t>
      </w:r>
      <w:r w:rsidR="00FD4F22">
        <w:rPr>
          <w:rFonts w:eastAsia="Times New Roman" w:cs="Times"/>
        </w:rPr>
        <w:t xml:space="preserve"> </w:t>
      </w:r>
      <w:r w:rsidR="004B68E6">
        <w:rPr>
          <w:rFonts w:eastAsia="Times New Roman" w:cs="Times"/>
        </w:rPr>
        <w:t xml:space="preserve">in </w:t>
      </w:r>
      <w:r w:rsidR="00185085">
        <w:rPr>
          <w:rFonts w:eastAsia="Times New Roman" w:cs="Times"/>
        </w:rPr>
        <w:t>what is called a feature graph or feature map</w:t>
      </w:r>
      <w:r w:rsidR="00DE1257">
        <w:rPr>
          <w:rFonts w:eastAsia="Times New Roman" w:cs="Times"/>
        </w:rPr>
        <w:t>.</w:t>
      </w:r>
      <w:r w:rsidR="0075085E">
        <w:rPr>
          <w:rFonts w:eastAsia="Times New Roman" w:cs="Times"/>
        </w:rPr>
        <w:t xml:space="preserve"> </w:t>
      </w:r>
      <w:r w:rsidR="005D697F" w:rsidRPr="00862565">
        <w:rPr>
          <w:rFonts w:eastAsia="Times New Roman" w:cs="Times"/>
        </w:rPr>
        <w:t xml:space="preserve">Repeatedly applying the same filter to an </w:t>
      </w:r>
      <w:r w:rsidR="00B178BA" w:rsidRPr="00862565">
        <w:rPr>
          <w:rFonts w:eastAsia="Times New Roman" w:cs="Times"/>
        </w:rPr>
        <w:t xml:space="preserve">input </w:t>
      </w:r>
      <w:r w:rsidR="0065662D">
        <w:rPr>
          <w:rFonts w:eastAsia="Times New Roman" w:cs="Times"/>
        </w:rPr>
        <w:t>result</w:t>
      </w:r>
      <w:r w:rsidR="005D697F" w:rsidRPr="00862565">
        <w:rPr>
          <w:rFonts w:eastAsia="Times New Roman" w:cs="Times"/>
        </w:rPr>
        <w:t xml:space="preserve"> in a map of activations called a feature map that indicates the locations and strength of a detected feature within an image (</w:t>
      </w:r>
      <w:proofErr w:type="spellStart"/>
      <w:r w:rsidR="005D697F" w:rsidRPr="00862565">
        <w:rPr>
          <w:rFonts w:eastAsia="Times New Roman" w:cs="Times"/>
        </w:rPr>
        <w:t>LeCun</w:t>
      </w:r>
      <w:proofErr w:type="spellEnd"/>
      <w:r w:rsidR="005D697F" w:rsidRPr="00862565">
        <w:rPr>
          <w:rFonts w:eastAsia="Times New Roman" w:cs="Times"/>
        </w:rPr>
        <w:t xml:space="preserve"> et al., 1998). Convolution is effectively a sliding dot product. The kernel shifts along with the input matrix and takes the dot product between the two as if they were vectors.</w:t>
      </w:r>
    </w:p>
    <w:p w14:paraId="198A344A" w14:textId="001B11A5" w:rsidR="00A90F81" w:rsidRDefault="26C0B80C" w:rsidP="00A90F81">
      <w:pPr>
        <w:ind w:firstLine="225"/>
        <w:textAlignment w:val="baseline"/>
        <w:rPr>
          <w:rFonts w:eastAsia="Times New Roman" w:cs="Times"/>
        </w:rPr>
      </w:pPr>
      <w:r w:rsidRPr="1BCE37F4">
        <w:rPr>
          <w:rFonts w:eastAsia="Times New Roman" w:cs="Times"/>
        </w:rPr>
        <w:t>Fully Connected (FC) layers, sometimes called Dense layers, apply a linear function to the input vector through a weight matrix. All possible connections layer to layer exists, hence the name fully connected or dense layers. In dense layer architecture, every input within the input vector influences every output on the output layer by having some effect on the weight matrix.</w:t>
      </w:r>
      <w:r w:rsidR="00B178BA" w:rsidRPr="1BCE37F4">
        <w:rPr>
          <w:rFonts w:eastAsia="Times New Roman" w:cs="Times"/>
        </w:rPr>
        <w:t xml:space="preserve"> </w:t>
      </w:r>
      <w:r w:rsidR="00B178BA">
        <w:rPr>
          <w:rFonts w:eastAsia="Times New Roman" w:cs="Times"/>
        </w:rPr>
        <w:t>D</w:t>
      </w:r>
      <w:r w:rsidR="07D45622" w:rsidRPr="1BCE37F4">
        <w:rPr>
          <w:rFonts w:eastAsia="Times New Roman" w:cs="Times"/>
        </w:rPr>
        <w:t xml:space="preserve">ense layers can be used in conjunction with convolutional layers. </w:t>
      </w:r>
      <w:r w:rsidR="3BD84334" w:rsidRPr="1BCE37F4">
        <w:rPr>
          <w:rFonts w:eastAsia="Times New Roman" w:cs="Times"/>
        </w:rPr>
        <w:t xml:space="preserve">Picking back up </w:t>
      </w:r>
      <w:r w:rsidR="272673DC" w:rsidRPr="1BCE37F4">
        <w:rPr>
          <w:rFonts w:eastAsia="Times New Roman" w:cs="Times"/>
        </w:rPr>
        <w:t xml:space="preserve">the explanation of </w:t>
      </w:r>
      <w:r w:rsidR="6BA1B690" w:rsidRPr="1BCE37F4">
        <w:rPr>
          <w:rFonts w:eastAsia="Times New Roman" w:cs="Times"/>
        </w:rPr>
        <w:t>convolutional layers</w:t>
      </w:r>
      <w:r w:rsidR="6F26253E" w:rsidRPr="1BCE37F4">
        <w:rPr>
          <w:rFonts w:eastAsia="Times New Roman" w:cs="Times"/>
        </w:rPr>
        <w:t xml:space="preserve">, the results of the </w:t>
      </w:r>
      <w:r w:rsidR="1F2C2282" w:rsidRPr="1BCE37F4">
        <w:rPr>
          <w:rFonts w:eastAsia="Times New Roman" w:cs="Times"/>
        </w:rPr>
        <w:t>convolutional</w:t>
      </w:r>
      <w:r w:rsidR="6F26253E" w:rsidRPr="1BCE37F4">
        <w:rPr>
          <w:rFonts w:eastAsia="Times New Roman" w:cs="Times"/>
        </w:rPr>
        <w:t xml:space="preserve"> filter</w:t>
      </w:r>
      <w:r w:rsidR="1F2C2282" w:rsidRPr="1BCE37F4">
        <w:rPr>
          <w:rFonts w:eastAsia="Times New Roman" w:cs="Times"/>
        </w:rPr>
        <w:t>s</w:t>
      </w:r>
      <w:r w:rsidR="6F26253E" w:rsidRPr="1BCE37F4">
        <w:rPr>
          <w:rFonts w:eastAsia="Times New Roman" w:cs="Times"/>
        </w:rPr>
        <w:t xml:space="preserve"> or feature map</w:t>
      </w:r>
      <w:r w:rsidR="0E483452" w:rsidRPr="1BCE37F4">
        <w:rPr>
          <w:rFonts w:eastAsia="Times New Roman" w:cs="Times"/>
        </w:rPr>
        <w:t xml:space="preserve"> </w:t>
      </w:r>
      <w:r w:rsidR="2C91BB5A" w:rsidRPr="1BCE37F4">
        <w:rPr>
          <w:rFonts w:eastAsia="Times New Roman" w:cs="Times"/>
        </w:rPr>
        <w:t xml:space="preserve">is mapped to the dense </w:t>
      </w:r>
      <w:r w:rsidR="00B178BA" w:rsidRPr="1BCE37F4">
        <w:rPr>
          <w:rFonts w:eastAsia="Times New Roman" w:cs="Times"/>
        </w:rPr>
        <w:t>layer.</w:t>
      </w:r>
      <w:r w:rsidR="1E525E60" w:rsidRPr="1BCE37F4">
        <w:rPr>
          <w:rFonts w:eastAsia="Times New Roman" w:cs="Times"/>
        </w:rPr>
        <w:t xml:space="preserve"> </w:t>
      </w:r>
      <w:r w:rsidR="25DB20EA" w:rsidRPr="1BCE37F4">
        <w:rPr>
          <w:rFonts w:eastAsia="Times New Roman" w:cs="Times"/>
        </w:rPr>
        <w:t>The sum product of the</w:t>
      </w:r>
      <w:r w:rsidR="28399E3B" w:rsidRPr="1BCE37F4">
        <w:rPr>
          <w:rFonts w:eastAsia="Times New Roman" w:cs="Times"/>
        </w:rPr>
        <w:t xml:space="preserve"> two matrices </w:t>
      </w:r>
      <w:r w:rsidR="1C706DD6" w:rsidRPr="1BCE37F4">
        <w:rPr>
          <w:rFonts w:eastAsia="Times New Roman" w:cs="Times"/>
        </w:rPr>
        <w:t xml:space="preserve">is </w:t>
      </w:r>
      <w:r w:rsidR="66F4C76D" w:rsidRPr="1BCE37F4">
        <w:rPr>
          <w:rFonts w:eastAsia="Times New Roman" w:cs="Times"/>
        </w:rPr>
        <w:t>called the dense layer activation.</w:t>
      </w:r>
      <w:r w:rsidR="73B678BF" w:rsidRPr="1BCE37F4">
        <w:rPr>
          <w:rFonts w:eastAsia="Times New Roman" w:cs="Times"/>
        </w:rPr>
        <w:t xml:space="preserve"> </w:t>
      </w:r>
    </w:p>
    <w:p w14:paraId="359C0B8F" w14:textId="41DCB983" w:rsidR="00946B76" w:rsidRDefault="5817FC5B" w:rsidP="00A90F81">
      <w:pPr>
        <w:ind w:firstLine="225"/>
        <w:textAlignment w:val="baseline"/>
        <w:rPr>
          <w:rFonts w:eastAsia="Times New Roman" w:cs="Times"/>
        </w:rPr>
      </w:pPr>
      <w:proofErr w:type="gramStart"/>
      <w:r w:rsidRPr="27444587">
        <w:rPr>
          <w:rFonts w:eastAsia="Times New Roman" w:cs="Times"/>
        </w:rPr>
        <w:t>In</w:t>
      </w:r>
      <w:r w:rsidR="00C1226E" w:rsidRPr="27444587">
        <w:rPr>
          <w:rFonts w:eastAsia="Times New Roman" w:cs="Times"/>
        </w:rPr>
        <w:t xml:space="preserve"> an effort to</w:t>
      </w:r>
      <w:proofErr w:type="gramEnd"/>
      <w:r w:rsidR="00C1226E" w:rsidRPr="27444587">
        <w:rPr>
          <w:rFonts w:eastAsia="Times New Roman" w:cs="Times"/>
        </w:rPr>
        <w:t xml:space="preserve"> understand </w:t>
      </w:r>
      <w:r w:rsidR="00565E82" w:rsidRPr="27444587">
        <w:rPr>
          <w:rFonts w:eastAsia="Times New Roman" w:cs="Times"/>
        </w:rPr>
        <w:t>the role of dense layers or fully connected layers (FC) researchers Basha et al.</w:t>
      </w:r>
      <w:r w:rsidR="004F63D2" w:rsidRPr="27444587">
        <w:rPr>
          <w:rFonts w:eastAsia="Times New Roman" w:cs="Times"/>
        </w:rPr>
        <w:t xml:space="preserve"> performed </w:t>
      </w:r>
      <w:r w:rsidR="00E20DE5" w:rsidRPr="27444587">
        <w:rPr>
          <w:rFonts w:eastAsia="Times New Roman" w:cs="Times"/>
        </w:rPr>
        <w:t>experiments on</w:t>
      </w:r>
      <w:r w:rsidR="00E37B7B" w:rsidRPr="27444587">
        <w:rPr>
          <w:rFonts w:eastAsia="Times New Roman" w:cs="Times"/>
        </w:rPr>
        <w:t xml:space="preserve"> 4</w:t>
      </w:r>
      <w:r w:rsidR="00590951" w:rsidRPr="27444587">
        <w:rPr>
          <w:rFonts w:eastAsia="Times New Roman" w:cs="Times"/>
        </w:rPr>
        <w:t xml:space="preserve"> different</w:t>
      </w:r>
      <w:r w:rsidR="007A4179" w:rsidRPr="27444587">
        <w:rPr>
          <w:rFonts w:eastAsia="Times New Roman" w:cs="Times"/>
        </w:rPr>
        <w:t xml:space="preserve"> CNN</w:t>
      </w:r>
      <w:r w:rsidR="009B64EE" w:rsidRPr="27444587">
        <w:rPr>
          <w:rFonts w:eastAsia="Times New Roman" w:cs="Times"/>
        </w:rPr>
        <w:t xml:space="preserve"> architectures</w:t>
      </w:r>
      <w:r w:rsidR="00E10E15" w:rsidRPr="27444587">
        <w:rPr>
          <w:rFonts w:eastAsia="Times New Roman" w:cs="Times"/>
        </w:rPr>
        <w:t xml:space="preserve"> using</w:t>
      </w:r>
      <w:r w:rsidR="00DF3539" w:rsidRPr="27444587">
        <w:rPr>
          <w:rFonts w:eastAsia="Times New Roman" w:cs="Times"/>
        </w:rPr>
        <w:t xml:space="preserve">; CIFAR-10, CIFAR-100, Tiny ImageNet, and </w:t>
      </w:r>
      <w:proofErr w:type="spellStart"/>
      <w:r w:rsidR="00DF3539" w:rsidRPr="27444587">
        <w:rPr>
          <w:rFonts w:eastAsia="Times New Roman" w:cs="Times"/>
        </w:rPr>
        <w:t>CRCHistoPhenotypes</w:t>
      </w:r>
      <w:proofErr w:type="spellEnd"/>
      <w:r w:rsidR="00D74419" w:rsidRPr="27444587">
        <w:rPr>
          <w:rFonts w:eastAsia="Times New Roman" w:cs="Times"/>
        </w:rPr>
        <w:t xml:space="preserve"> datasets</w:t>
      </w:r>
      <w:r w:rsidR="00D2317E" w:rsidRPr="27444587">
        <w:rPr>
          <w:rFonts w:eastAsia="Times New Roman" w:cs="Times"/>
        </w:rPr>
        <w:t xml:space="preserve"> </w:t>
      </w:r>
      <w:r w:rsidRPr="27444587">
        <w:rPr>
          <w:rFonts w:eastAsia="Times New Roman" w:cs="Times"/>
        </w:rPr>
        <w:t>(Basha et al., 2020). The result of the research</w:t>
      </w:r>
      <w:r w:rsidR="006A5EB1" w:rsidRPr="27444587">
        <w:rPr>
          <w:rFonts w:eastAsia="Times New Roman" w:cs="Times"/>
        </w:rPr>
        <w:t xml:space="preserve"> gives guidelines to help understand the tradeoffs </w:t>
      </w:r>
      <w:r w:rsidR="006A5EB1" w:rsidRPr="27444587">
        <w:rPr>
          <w:rFonts w:eastAsia="Times New Roman" w:cs="Times"/>
        </w:rPr>
        <w:lastRenderedPageBreak/>
        <w:t>between</w:t>
      </w:r>
      <w:r w:rsidR="008400F1" w:rsidRPr="27444587">
        <w:rPr>
          <w:rFonts w:eastAsia="Times New Roman" w:cs="Times"/>
        </w:rPr>
        <w:t xml:space="preserve"> shallow</w:t>
      </w:r>
      <w:r w:rsidR="006122FC" w:rsidRPr="27444587">
        <w:rPr>
          <w:rFonts w:eastAsia="Times New Roman" w:cs="Times"/>
        </w:rPr>
        <w:t xml:space="preserve"> and deep</w:t>
      </w:r>
      <w:r w:rsidR="00685DBC" w:rsidRPr="27444587">
        <w:rPr>
          <w:rFonts w:eastAsia="Times New Roman" w:cs="Times"/>
        </w:rPr>
        <w:t xml:space="preserve"> </w:t>
      </w:r>
      <w:r w:rsidR="002C276E" w:rsidRPr="27444587">
        <w:rPr>
          <w:rFonts w:eastAsia="Times New Roman" w:cs="Times"/>
        </w:rPr>
        <w:t xml:space="preserve">networks with regards to FC and </w:t>
      </w:r>
      <w:r w:rsidR="00B715D1" w:rsidRPr="27444587">
        <w:rPr>
          <w:rFonts w:eastAsia="Times New Roman" w:cs="Times"/>
        </w:rPr>
        <w:t xml:space="preserve">CNN layers and their performance </w:t>
      </w:r>
      <w:r w:rsidR="003F43CD" w:rsidRPr="27444587">
        <w:rPr>
          <w:rFonts w:eastAsia="Times New Roman" w:cs="Times"/>
        </w:rPr>
        <w:t>gains</w:t>
      </w:r>
      <w:r w:rsidR="00B715D1" w:rsidRPr="27444587">
        <w:rPr>
          <w:rFonts w:eastAsia="Times New Roman" w:cs="Times"/>
        </w:rPr>
        <w:t xml:space="preserve"> </w:t>
      </w:r>
      <w:r w:rsidR="003E440C" w:rsidRPr="27444587">
        <w:rPr>
          <w:rFonts w:eastAsia="Times New Roman" w:cs="Times"/>
        </w:rPr>
        <w:t xml:space="preserve">given </w:t>
      </w:r>
      <w:r w:rsidR="00174F47" w:rsidRPr="27444587">
        <w:rPr>
          <w:rFonts w:eastAsia="Times New Roman" w:cs="Times"/>
        </w:rPr>
        <w:t xml:space="preserve">deeper or wider datasets. </w:t>
      </w:r>
      <w:r w:rsidR="00CD695D" w:rsidRPr="27444587">
        <w:rPr>
          <w:rFonts w:eastAsia="Times New Roman" w:cs="Times"/>
        </w:rPr>
        <w:t>The deeper vs</w:t>
      </w:r>
      <w:r w:rsidR="00086C1F" w:rsidRPr="27444587">
        <w:rPr>
          <w:rFonts w:eastAsia="Times New Roman" w:cs="Times"/>
        </w:rPr>
        <w:t>.</w:t>
      </w:r>
      <w:r w:rsidR="00CD695D" w:rsidRPr="27444587">
        <w:rPr>
          <w:rFonts w:eastAsia="Times New Roman" w:cs="Times"/>
        </w:rPr>
        <w:t xml:space="preserve"> wider</w:t>
      </w:r>
      <w:r w:rsidR="00C010BE" w:rsidRPr="27444587">
        <w:rPr>
          <w:rFonts w:eastAsia="Times New Roman" w:cs="Times"/>
        </w:rPr>
        <w:t xml:space="preserve"> dat</w:t>
      </w:r>
      <w:r w:rsidR="007B7C72" w:rsidRPr="27444587">
        <w:rPr>
          <w:rFonts w:eastAsia="Times New Roman" w:cs="Times"/>
        </w:rPr>
        <w:t xml:space="preserve">a </w:t>
      </w:r>
      <w:r w:rsidR="00621554" w:rsidRPr="27444587">
        <w:rPr>
          <w:rFonts w:eastAsia="Times New Roman" w:cs="Times"/>
        </w:rPr>
        <w:t>is</w:t>
      </w:r>
      <w:r w:rsidR="007B7C72" w:rsidRPr="27444587">
        <w:rPr>
          <w:rFonts w:eastAsia="Times New Roman" w:cs="Times"/>
        </w:rPr>
        <w:t xml:space="preserve"> s</w:t>
      </w:r>
      <w:r w:rsidR="005B4CFC" w:rsidRPr="27444587">
        <w:rPr>
          <w:rFonts w:eastAsia="Times New Roman" w:cs="Times"/>
        </w:rPr>
        <w:t xml:space="preserve">ometimes referred </w:t>
      </w:r>
      <w:r w:rsidR="007B7C72" w:rsidRPr="27444587">
        <w:rPr>
          <w:rFonts w:eastAsia="Times New Roman" w:cs="Times"/>
        </w:rPr>
        <w:t>to as tall</w:t>
      </w:r>
      <w:r w:rsidR="004D439A" w:rsidRPr="27444587">
        <w:rPr>
          <w:rFonts w:eastAsia="Times New Roman" w:cs="Times"/>
        </w:rPr>
        <w:t>-</w:t>
      </w:r>
      <w:r w:rsidR="007B7C72" w:rsidRPr="27444587">
        <w:rPr>
          <w:rFonts w:eastAsia="Times New Roman" w:cs="Times"/>
        </w:rPr>
        <w:t>skinny</w:t>
      </w:r>
      <w:r w:rsidR="00EA6307" w:rsidRPr="27444587">
        <w:rPr>
          <w:rFonts w:eastAsia="Times New Roman" w:cs="Times"/>
        </w:rPr>
        <w:t xml:space="preserve"> vice</w:t>
      </w:r>
      <w:r w:rsidR="004D439A" w:rsidRPr="27444587">
        <w:rPr>
          <w:rFonts w:eastAsia="Times New Roman" w:cs="Times"/>
        </w:rPr>
        <w:t xml:space="preserve"> short-fat matrices. </w:t>
      </w:r>
      <w:r w:rsidR="003971B4" w:rsidRPr="27444587">
        <w:rPr>
          <w:rFonts w:eastAsia="Times New Roman" w:cs="Times"/>
        </w:rPr>
        <w:t xml:space="preserve">For </w:t>
      </w:r>
      <w:r w:rsidR="00621554" w:rsidRPr="27444587">
        <w:rPr>
          <w:rFonts w:eastAsia="Times New Roman" w:cs="Times"/>
        </w:rPr>
        <w:t>a</w:t>
      </w:r>
      <w:r w:rsidR="003971B4" w:rsidRPr="27444587">
        <w:rPr>
          <w:rFonts w:eastAsia="Times New Roman" w:cs="Times"/>
        </w:rPr>
        <w:t xml:space="preserve"> given dataset </w:t>
      </w:r>
      <w:r w:rsidR="00A505E3" w:rsidRPr="27444587">
        <w:rPr>
          <w:rFonts w:eastAsia="Times New Roman" w:cs="Times"/>
        </w:rPr>
        <w:t xml:space="preserve">with </w:t>
      </w:r>
      <w:r w:rsidR="009F1997" w:rsidRPr="27444587">
        <w:rPr>
          <w:rFonts w:eastAsia="Times New Roman" w:cs="Times"/>
        </w:rPr>
        <w:t>an</w:t>
      </w:r>
      <w:r w:rsidR="00A505E3" w:rsidRPr="27444587">
        <w:rPr>
          <w:rFonts w:eastAsia="Times New Roman" w:cs="Times"/>
        </w:rPr>
        <w:t xml:space="preserve"> </w:t>
      </w:r>
      <w:r w:rsidR="00624A7F" w:rsidRPr="27444587">
        <w:rPr>
          <w:rFonts w:eastAsia="Times New Roman" w:cs="Times"/>
        </w:rPr>
        <w:t>equal number of observations, a data</w:t>
      </w:r>
      <w:r w:rsidR="00A60B30" w:rsidRPr="27444587">
        <w:rPr>
          <w:rFonts w:eastAsia="Times New Roman" w:cs="Times"/>
        </w:rPr>
        <w:t xml:space="preserve">set is said to be </w:t>
      </w:r>
      <w:r w:rsidR="001A2C40" w:rsidRPr="27444587">
        <w:rPr>
          <w:rFonts w:eastAsia="Times New Roman" w:cs="Times"/>
        </w:rPr>
        <w:t>deeper</w:t>
      </w:r>
      <w:r w:rsidR="006B7FFB" w:rsidRPr="27444587">
        <w:rPr>
          <w:rFonts w:eastAsia="Times New Roman" w:cs="Times"/>
        </w:rPr>
        <w:t xml:space="preserve"> than another dataset if it has more </w:t>
      </w:r>
      <w:r w:rsidR="00A13163" w:rsidRPr="27444587">
        <w:rPr>
          <w:rFonts w:eastAsia="Times New Roman" w:cs="Times"/>
        </w:rPr>
        <w:t>representations per class in the training set</w:t>
      </w:r>
      <w:r w:rsidR="006654AC" w:rsidRPr="27444587">
        <w:rPr>
          <w:rFonts w:eastAsia="Times New Roman" w:cs="Times"/>
        </w:rPr>
        <w:t xml:space="preserve"> (</w:t>
      </w:r>
      <w:r w:rsidR="00054F32" w:rsidRPr="27444587">
        <w:rPr>
          <w:rFonts w:eastAsia="Times New Roman" w:cs="Times"/>
        </w:rPr>
        <w:t>Bansal</w:t>
      </w:r>
      <w:r w:rsidR="003845FF" w:rsidRPr="27444587">
        <w:rPr>
          <w:rFonts w:eastAsia="Times New Roman" w:cs="Times"/>
        </w:rPr>
        <w:t xml:space="preserve"> et al</w:t>
      </w:r>
      <w:r w:rsidR="009B647B" w:rsidRPr="27444587">
        <w:rPr>
          <w:rFonts w:eastAsia="Times New Roman" w:cs="Times"/>
        </w:rPr>
        <w:t>.</w:t>
      </w:r>
      <w:r w:rsidR="003845FF" w:rsidRPr="27444587">
        <w:rPr>
          <w:rFonts w:eastAsia="Times New Roman" w:cs="Times"/>
        </w:rPr>
        <w:t>,</w:t>
      </w:r>
      <w:r w:rsidR="005D54B3" w:rsidRPr="27444587">
        <w:rPr>
          <w:rFonts w:eastAsia="Times New Roman" w:cs="Times"/>
        </w:rPr>
        <w:t xml:space="preserve"> 2017).</w:t>
      </w:r>
      <w:r w:rsidR="0010229C" w:rsidRPr="27444587">
        <w:rPr>
          <w:rFonts w:eastAsia="Times New Roman" w:cs="Times"/>
        </w:rPr>
        <w:t xml:space="preserve"> </w:t>
      </w:r>
      <w:r w:rsidR="001501A3" w:rsidRPr="27444587">
        <w:rPr>
          <w:rFonts w:eastAsia="Times New Roman" w:cs="Times"/>
        </w:rPr>
        <w:t xml:space="preserve">Take for example CIFAR-10 &amp; 100. Both Datasets </w:t>
      </w:r>
      <w:r w:rsidR="00A15C78" w:rsidRPr="27444587">
        <w:rPr>
          <w:rFonts w:eastAsia="Times New Roman" w:cs="Times"/>
        </w:rPr>
        <w:t>contain</w:t>
      </w:r>
      <w:r w:rsidR="00A36D4D" w:rsidRPr="27444587">
        <w:rPr>
          <w:rFonts w:eastAsia="Times New Roman" w:cs="Times"/>
        </w:rPr>
        <w:t xml:space="preserve"> 50,000</w:t>
      </w:r>
      <w:r w:rsidR="007E2F43" w:rsidRPr="27444587">
        <w:rPr>
          <w:rFonts w:eastAsia="Times New Roman" w:cs="Times"/>
        </w:rPr>
        <w:t xml:space="preserve"> </w:t>
      </w:r>
      <w:r w:rsidR="00621554" w:rsidRPr="27444587">
        <w:rPr>
          <w:rFonts w:eastAsia="Times New Roman" w:cs="Times"/>
        </w:rPr>
        <w:t>images</w:t>
      </w:r>
      <w:r w:rsidR="00A15C78" w:rsidRPr="27444587">
        <w:rPr>
          <w:rFonts w:eastAsia="Times New Roman" w:cs="Times"/>
        </w:rPr>
        <w:t xml:space="preserve">. CIFAR-10 is </w:t>
      </w:r>
      <w:r w:rsidR="002A47AF" w:rsidRPr="27444587">
        <w:rPr>
          <w:rFonts w:eastAsia="Times New Roman" w:cs="Times"/>
        </w:rPr>
        <w:t>said to be d</w:t>
      </w:r>
      <w:r w:rsidR="00B5245F" w:rsidRPr="27444587">
        <w:rPr>
          <w:rFonts w:eastAsia="Times New Roman" w:cs="Times"/>
        </w:rPr>
        <w:t>ee</w:t>
      </w:r>
      <w:r w:rsidR="00FB55D1" w:rsidRPr="27444587">
        <w:rPr>
          <w:rFonts w:eastAsia="Times New Roman" w:cs="Times"/>
        </w:rPr>
        <w:t xml:space="preserve">per data set because it has 5000 images </w:t>
      </w:r>
      <w:r w:rsidR="00055ABE" w:rsidRPr="27444587">
        <w:rPr>
          <w:rFonts w:eastAsia="Times New Roman" w:cs="Times"/>
        </w:rPr>
        <w:t xml:space="preserve">for each </w:t>
      </w:r>
      <w:r w:rsidR="007B55DF" w:rsidRPr="27444587">
        <w:rPr>
          <w:rFonts w:eastAsia="Times New Roman" w:cs="Times"/>
        </w:rPr>
        <w:t xml:space="preserve">of its 10 </w:t>
      </w:r>
      <w:r w:rsidR="00055ABE" w:rsidRPr="27444587">
        <w:rPr>
          <w:rFonts w:eastAsia="Times New Roman" w:cs="Times"/>
        </w:rPr>
        <w:t>class</w:t>
      </w:r>
      <w:r w:rsidR="007B55DF" w:rsidRPr="27444587">
        <w:rPr>
          <w:rFonts w:eastAsia="Times New Roman" w:cs="Times"/>
        </w:rPr>
        <w:t>es</w:t>
      </w:r>
      <w:r w:rsidR="00055ABE" w:rsidRPr="27444587">
        <w:rPr>
          <w:rFonts w:eastAsia="Times New Roman" w:cs="Times"/>
        </w:rPr>
        <w:t xml:space="preserve"> within the training set.</w:t>
      </w:r>
      <w:r w:rsidR="00E30443" w:rsidRPr="27444587">
        <w:rPr>
          <w:rFonts w:eastAsia="Times New Roman" w:cs="Times"/>
        </w:rPr>
        <w:t xml:space="preserve"> Likewise, CIFAR-100</w:t>
      </w:r>
      <w:r w:rsidR="0004470B" w:rsidRPr="27444587">
        <w:rPr>
          <w:rFonts w:eastAsia="Times New Roman" w:cs="Times"/>
        </w:rPr>
        <w:t xml:space="preserve"> has </w:t>
      </w:r>
      <w:r w:rsidR="00E22EBA" w:rsidRPr="27444587">
        <w:rPr>
          <w:rFonts w:eastAsia="Times New Roman" w:cs="Times"/>
        </w:rPr>
        <w:t xml:space="preserve">100 classes each containing </w:t>
      </w:r>
      <w:r w:rsidR="00BD7886" w:rsidRPr="27444587">
        <w:rPr>
          <w:rFonts w:eastAsia="Times New Roman" w:cs="Times"/>
        </w:rPr>
        <w:t xml:space="preserve">500 </w:t>
      </w:r>
      <w:r w:rsidR="00EA585F" w:rsidRPr="27444587">
        <w:rPr>
          <w:rFonts w:eastAsia="Times New Roman" w:cs="Times"/>
        </w:rPr>
        <w:t>images and</w:t>
      </w:r>
      <w:r w:rsidR="0042765F" w:rsidRPr="27444587">
        <w:rPr>
          <w:rFonts w:eastAsia="Times New Roman" w:cs="Times"/>
        </w:rPr>
        <w:t xml:space="preserve"> is thus wider</w:t>
      </w:r>
      <w:r w:rsidR="00086C1F" w:rsidRPr="27444587">
        <w:rPr>
          <w:rFonts w:eastAsia="Times New Roman" w:cs="Times"/>
        </w:rPr>
        <w:t>.</w:t>
      </w:r>
    </w:p>
    <w:p w14:paraId="318C79A6" w14:textId="53FFC99E" w:rsidR="005D697F" w:rsidRDefault="00946B76" w:rsidP="00A90F81">
      <w:pPr>
        <w:ind w:firstLine="225"/>
        <w:textAlignment w:val="baseline"/>
        <w:rPr>
          <w:rFonts w:eastAsia="Times New Roman" w:cs="Times"/>
        </w:rPr>
      </w:pPr>
      <w:r w:rsidRPr="27444587">
        <w:rPr>
          <w:rFonts w:eastAsia="Times New Roman" w:cs="Times"/>
        </w:rPr>
        <w:t>To summarize the guidelines proposed by Basha</w:t>
      </w:r>
      <w:r w:rsidR="00A07B3F" w:rsidRPr="27444587">
        <w:rPr>
          <w:rFonts w:eastAsia="Times New Roman" w:cs="Times"/>
        </w:rPr>
        <w:t xml:space="preserve"> et al. </w:t>
      </w:r>
      <w:r w:rsidR="00372EDE" w:rsidRPr="27444587">
        <w:rPr>
          <w:rFonts w:eastAsia="Times New Roman" w:cs="Times"/>
        </w:rPr>
        <w:t>Deeper CNNs should be paired with deeper datasets</w:t>
      </w:r>
      <w:r w:rsidR="007461E6" w:rsidRPr="27444587">
        <w:rPr>
          <w:rFonts w:eastAsia="Times New Roman" w:cs="Times"/>
        </w:rPr>
        <w:t xml:space="preserve"> and vice </w:t>
      </w:r>
      <w:r w:rsidR="00621554" w:rsidRPr="27444587">
        <w:rPr>
          <w:rFonts w:eastAsia="Times New Roman" w:cs="Times"/>
        </w:rPr>
        <w:t>versa</w:t>
      </w:r>
      <w:r w:rsidR="00372EDE" w:rsidRPr="27444587">
        <w:rPr>
          <w:rFonts w:eastAsia="Times New Roman" w:cs="Times"/>
        </w:rPr>
        <w:t>.</w:t>
      </w:r>
      <w:r w:rsidR="009F348B" w:rsidRPr="27444587">
        <w:rPr>
          <w:rFonts w:eastAsia="Times New Roman" w:cs="Times"/>
        </w:rPr>
        <w:t xml:space="preserve"> Deep</w:t>
      </w:r>
      <w:r w:rsidR="00E654F4" w:rsidRPr="27444587">
        <w:rPr>
          <w:rFonts w:eastAsia="Times New Roman" w:cs="Times"/>
        </w:rPr>
        <w:t xml:space="preserve"> CNN network</w:t>
      </w:r>
      <w:r w:rsidR="009F348B" w:rsidRPr="27444587">
        <w:rPr>
          <w:rFonts w:eastAsia="Times New Roman" w:cs="Times"/>
        </w:rPr>
        <w:t xml:space="preserve">s will </w:t>
      </w:r>
      <w:r w:rsidR="007461E6" w:rsidRPr="27444587">
        <w:rPr>
          <w:rFonts w:eastAsia="Times New Roman" w:cs="Times"/>
        </w:rPr>
        <w:t xml:space="preserve">require </w:t>
      </w:r>
      <w:r w:rsidR="00EC65A6" w:rsidRPr="27444587">
        <w:rPr>
          <w:rFonts w:eastAsia="Times New Roman" w:cs="Times"/>
        </w:rPr>
        <w:t>fewer neurons in their</w:t>
      </w:r>
      <w:r w:rsidR="00B6574A" w:rsidRPr="27444587">
        <w:rPr>
          <w:rFonts w:eastAsia="Times New Roman" w:cs="Times"/>
        </w:rPr>
        <w:t xml:space="preserve"> FC/dense layer</w:t>
      </w:r>
      <w:r w:rsidR="006178AF" w:rsidRPr="27444587">
        <w:rPr>
          <w:rFonts w:eastAsia="Times New Roman" w:cs="Times"/>
        </w:rPr>
        <w:t>s</w:t>
      </w:r>
      <w:r w:rsidR="00B93581" w:rsidRPr="27444587">
        <w:rPr>
          <w:rFonts w:eastAsia="Times New Roman" w:cs="Times"/>
        </w:rPr>
        <w:t xml:space="preserve"> no matter the type of dataset (Basha et al., 2020).</w:t>
      </w:r>
    </w:p>
    <w:p w14:paraId="44E12A61" w14:textId="2F408D61" w:rsidR="0E24881D" w:rsidRDefault="0E24881D" w:rsidP="006F19A9">
      <w:pPr>
        <w:ind w:firstLine="0"/>
      </w:pPr>
    </w:p>
    <w:p w14:paraId="559D87FA" w14:textId="258A6814" w:rsidR="06340229" w:rsidRDefault="06340229" w:rsidP="002D11E3">
      <w:pPr>
        <w:ind w:firstLine="0"/>
        <w:rPr>
          <w:b/>
          <w:bCs/>
        </w:rPr>
      </w:pPr>
      <w:r w:rsidRPr="06340229">
        <w:rPr>
          <w:b/>
          <w:bCs/>
        </w:rPr>
        <w:t>2.</w:t>
      </w:r>
      <w:r w:rsidR="00714663">
        <w:rPr>
          <w:b/>
          <w:bCs/>
        </w:rPr>
        <w:t>6</w:t>
      </w:r>
      <w:r w:rsidRPr="06340229">
        <w:rPr>
          <w:b/>
          <w:bCs/>
        </w:rPr>
        <w:t xml:space="preserve"> </w:t>
      </w:r>
      <w:r w:rsidR="009C4A54">
        <w:rPr>
          <w:b/>
          <w:bCs/>
        </w:rPr>
        <w:t>Neural Networks</w:t>
      </w:r>
      <w:r w:rsidRPr="06340229">
        <w:rPr>
          <w:b/>
          <w:bCs/>
        </w:rPr>
        <w:t xml:space="preserve"> overfitting</w:t>
      </w:r>
      <w:r w:rsidR="0FEABC4A" w:rsidRPr="35716050">
        <w:rPr>
          <w:b/>
          <w:bCs/>
        </w:rPr>
        <w:t xml:space="preserve"> and regularization</w:t>
      </w:r>
    </w:p>
    <w:p w14:paraId="1F3EB528" w14:textId="77DADD36" w:rsidR="06340229" w:rsidRDefault="06340229" w:rsidP="06340229">
      <w:pPr>
        <w:rPr>
          <w:b/>
          <w:bCs/>
        </w:rPr>
      </w:pPr>
    </w:p>
    <w:p w14:paraId="6B7CFAF9" w14:textId="31DFD5F6" w:rsidR="4E553F94" w:rsidRDefault="4E553F94">
      <w:r>
        <w:t>Combining the weights from all the parameters can sometimes lead to overfitting.</w:t>
      </w:r>
      <w:r w:rsidR="00DE4C58">
        <w:t xml:space="preserve"> </w:t>
      </w:r>
      <w:r w:rsidR="550B7140">
        <w:t>Dropout</w:t>
      </w:r>
      <w:r>
        <w:t xml:space="preserve"> is </w:t>
      </w:r>
      <w:r w:rsidR="00F65292">
        <w:t xml:space="preserve">a </w:t>
      </w:r>
      <w:r>
        <w:t xml:space="preserve">technique </w:t>
      </w:r>
      <w:r w:rsidR="004B059B">
        <w:t xml:space="preserve">used to prevent </w:t>
      </w:r>
      <w:r>
        <w:t>overfitting.</w:t>
      </w:r>
      <w:r w:rsidR="00DE4C58">
        <w:t xml:space="preserve"> </w:t>
      </w:r>
      <w:r w:rsidR="00764B54">
        <w:t xml:space="preserve">Typically, an overfit model will not generalize well. </w:t>
      </w:r>
      <w:r>
        <w:t>During the training phase</w:t>
      </w:r>
      <w:r w:rsidR="00F65292">
        <w:t>,</w:t>
      </w:r>
      <w:r>
        <w:t xml:space="preserve"> </w:t>
      </w:r>
      <w:r w:rsidR="00752943">
        <w:t>specifically</w:t>
      </w:r>
      <w:r>
        <w:t xml:space="preserve"> selected neurons are ignored.</w:t>
      </w:r>
      <w:r w:rsidR="00DE4C58">
        <w:t xml:space="preserve"> </w:t>
      </w:r>
      <w:r>
        <w:t>They are</w:t>
      </w:r>
      <w:r w:rsidR="009254EB">
        <w:t>,</w:t>
      </w:r>
      <w:r>
        <w:t xml:space="preserve"> in a sense, </w:t>
      </w:r>
      <w:r w:rsidR="0041440D">
        <w:t>dropped out</w:t>
      </w:r>
      <w:r>
        <w:t xml:space="preserve"> randomly</w:t>
      </w:r>
      <w:r w:rsidR="00702F36">
        <w:t xml:space="preserve"> during training</w:t>
      </w:r>
      <w:r>
        <w:t>.</w:t>
      </w:r>
      <w:r w:rsidR="00DE4C58">
        <w:t xml:space="preserve"> </w:t>
      </w:r>
      <w:r>
        <w:t>This means their contributions to activation functions forward in the network and weights passed backward</w:t>
      </w:r>
      <w:r w:rsidR="00C950DE">
        <w:t xml:space="preserve"> through </w:t>
      </w:r>
      <w:r w:rsidR="00FD2E64">
        <w:t xml:space="preserve">the </w:t>
      </w:r>
      <w:r w:rsidR="009F67DC">
        <w:t>backpropagation</w:t>
      </w:r>
      <w:r w:rsidR="00FD2E64">
        <w:t xml:space="preserve"> algorithm</w:t>
      </w:r>
      <w:r>
        <w:t xml:space="preserve"> are not applied.</w:t>
      </w:r>
      <w:r w:rsidR="00DE4C58">
        <w:t xml:space="preserve"> </w:t>
      </w:r>
      <w:r>
        <w:t xml:space="preserve">Researchers from the University of Toronto published a paper on this topic, </w:t>
      </w:r>
      <w:r w:rsidR="00DF6F06">
        <w:t>“</w:t>
      </w:r>
      <w:r>
        <w:t xml:space="preserve">Dropout: </w:t>
      </w:r>
      <w:r w:rsidR="009F67DC">
        <w:t>A</w:t>
      </w:r>
      <w:r w:rsidR="550B7140">
        <w:t xml:space="preserve">n </w:t>
      </w:r>
      <w:r w:rsidR="009F67DC">
        <w:t>E</w:t>
      </w:r>
      <w:r w:rsidR="550B7140">
        <w:t>ffortless</w:t>
      </w:r>
      <w:r>
        <w:t xml:space="preserve"> </w:t>
      </w:r>
      <w:r w:rsidR="009F67DC">
        <w:t>W</w:t>
      </w:r>
      <w:r>
        <w:t xml:space="preserve">ay to </w:t>
      </w:r>
      <w:r w:rsidR="009F67DC">
        <w:t>Prevent</w:t>
      </w:r>
      <w:r>
        <w:t xml:space="preserve"> </w:t>
      </w:r>
      <w:r w:rsidR="009C4A54">
        <w:t xml:space="preserve">Neural </w:t>
      </w:r>
      <w:r w:rsidR="00EB5891">
        <w:t>Networks</w:t>
      </w:r>
      <w:r>
        <w:t xml:space="preserve"> from </w:t>
      </w:r>
      <w:r w:rsidR="009F67DC">
        <w:t>O</w:t>
      </w:r>
      <w:r>
        <w:t>verfitting</w:t>
      </w:r>
      <w:r w:rsidR="00DF6F06">
        <w:t>”</w:t>
      </w:r>
      <w:r w:rsidR="00F76C1E">
        <w:t xml:space="preserve"> </w:t>
      </w:r>
      <w:r w:rsidR="550B7140">
        <w:t>(</w:t>
      </w:r>
      <w:r>
        <w:t>Srivastava</w:t>
      </w:r>
      <w:r w:rsidR="00007E45">
        <w:t xml:space="preserve"> </w:t>
      </w:r>
      <w:r w:rsidDel="00007E45">
        <w:t>et al</w:t>
      </w:r>
      <w:r w:rsidR="00007E45">
        <w:t>.</w:t>
      </w:r>
      <w:r w:rsidR="00C627F8">
        <w:t>,</w:t>
      </w:r>
      <w:r>
        <w:t xml:space="preserve"> 2014</w:t>
      </w:r>
      <w:r w:rsidR="550B7140">
        <w:t>)</w:t>
      </w:r>
      <w:r w:rsidR="00F76C1E">
        <w:t>.</w:t>
      </w:r>
    </w:p>
    <w:p w14:paraId="10E890A1" w14:textId="0655DF4E" w:rsidR="4E553F94" w:rsidRDefault="75159BA5" w:rsidP="4E553F94">
      <w:r>
        <w:t>Averaging the outputs from many different models is helpful when these models differ from one another.</w:t>
      </w:r>
      <w:r w:rsidR="35E1079D">
        <w:t xml:space="preserve"> </w:t>
      </w:r>
      <w:r>
        <w:t>However, training different architectures is difficult and time</w:t>
      </w:r>
      <w:r w:rsidR="2B75DE8F">
        <w:t>-consuming</w:t>
      </w:r>
      <w:r>
        <w:t xml:space="preserve"> </w:t>
      </w:r>
      <w:r w:rsidR="6635F3F5">
        <w:t>to find</w:t>
      </w:r>
      <w:r>
        <w:t xml:space="preserve"> the optimal </w:t>
      </w:r>
      <w:r w:rsidR="00376DA5">
        <w:t xml:space="preserve">hyperparameters </w:t>
      </w:r>
      <w:r>
        <w:t>for each model.</w:t>
      </w:r>
      <w:r w:rsidR="35E1079D">
        <w:t xml:space="preserve"> </w:t>
      </w:r>
      <w:r>
        <w:t xml:space="preserve">Applying the dropout </w:t>
      </w:r>
      <w:r w:rsidR="319F42F6">
        <w:t>methodology</w:t>
      </w:r>
      <w:r>
        <w:t xml:space="preserve"> allows users </w:t>
      </w:r>
      <w:r w:rsidR="23474884">
        <w:t>to approximate many different n</w:t>
      </w:r>
      <w:r w:rsidR="009C4A54">
        <w:t>eural networks</w:t>
      </w:r>
      <w:r w:rsidR="23474884">
        <w:t xml:space="preserve"> architectures efficiently</w:t>
      </w:r>
      <w:r w:rsidR="319F42F6">
        <w:t>.</w:t>
      </w:r>
      <w:r w:rsidR="35E1079D">
        <w:t xml:space="preserve"> </w:t>
      </w:r>
      <w:r w:rsidR="48E7490A">
        <w:t>This significantly reduces over</w:t>
      </w:r>
      <w:r w:rsidR="0A6C2A3B">
        <w:t>fi</w:t>
      </w:r>
      <w:r w:rsidR="48E7490A">
        <w:t xml:space="preserve">tting and gives </w:t>
      </w:r>
      <w:r w:rsidR="03757787">
        <w:t>significant</w:t>
      </w:r>
      <w:r w:rsidR="48E7490A">
        <w:t xml:space="preserve"> improvements over other regularization methods.</w:t>
      </w:r>
    </w:p>
    <w:p w14:paraId="39491B57" w14:textId="77777777" w:rsidR="00FB2FDC" w:rsidRDefault="00FB2FDC" w:rsidP="00DA5592">
      <w:pPr>
        <w:ind w:firstLine="0"/>
      </w:pPr>
    </w:p>
    <w:p w14:paraId="1638B366" w14:textId="6831366A" w:rsidR="00E865F3" w:rsidRDefault="004D4267" w:rsidP="00583C19">
      <w:pPr>
        <w:ind w:firstLine="0"/>
        <w:jc w:val="center"/>
      </w:pPr>
      <w:r>
        <w:rPr>
          <w:noProof/>
          <w:color w:val="2B579A"/>
          <w:shd w:val="clear" w:color="auto" w:fill="E6E6E6"/>
          <w:lang w:eastAsia="en-US"/>
        </w:rPr>
        <w:drawing>
          <wp:inline distT="0" distB="0" distL="0" distR="0" wp14:anchorId="77D19C19" wp14:editId="55DFFEB9">
            <wp:extent cx="3328416" cy="168129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5889" cy="1685065"/>
                    </a:xfrm>
                    <a:prstGeom prst="rect">
                      <a:avLst/>
                    </a:prstGeom>
                  </pic:spPr>
                </pic:pic>
              </a:graphicData>
            </a:graphic>
          </wp:inline>
        </w:drawing>
      </w:r>
    </w:p>
    <w:p w14:paraId="78971E54" w14:textId="77777777" w:rsidR="00FA6A3F" w:rsidRDefault="00FA6A3F" w:rsidP="00583C19">
      <w:pPr>
        <w:ind w:firstLine="0"/>
        <w:jc w:val="center"/>
      </w:pPr>
    </w:p>
    <w:p w14:paraId="4DE7C3B1" w14:textId="2EC3D828" w:rsidR="00E865F3" w:rsidRDefault="116F2D2E" w:rsidP="00E865F3">
      <w:pPr>
        <w:ind w:firstLine="0"/>
        <w:rPr>
          <w:sz w:val="18"/>
          <w:szCs w:val="18"/>
        </w:rPr>
      </w:pPr>
      <w:r w:rsidRPr="03D44546">
        <w:rPr>
          <w:b/>
          <w:bCs/>
          <w:sz w:val="18"/>
          <w:szCs w:val="18"/>
        </w:rPr>
        <w:t xml:space="preserve">Fig. </w:t>
      </w:r>
      <w:r w:rsidR="003217C5">
        <w:rPr>
          <w:b/>
          <w:bCs/>
          <w:sz w:val="18"/>
          <w:szCs w:val="18"/>
        </w:rPr>
        <w:t>4</w:t>
      </w:r>
      <w:r w:rsidRPr="03D44546">
        <w:rPr>
          <w:b/>
          <w:bCs/>
          <w:sz w:val="18"/>
          <w:szCs w:val="18"/>
        </w:rPr>
        <w:t>.</w:t>
      </w:r>
      <w:r w:rsidR="70857106" w:rsidRPr="03D44546">
        <w:rPr>
          <w:sz w:val="18"/>
          <w:szCs w:val="18"/>
        </w:rPr>
        <w:t xml:space="preserve"> </w:t>
      </w:r>
      <w:r w:rsidRPr="03D44546">
        <w:rPr>
          <w:sz w:val="18"/>
          <w:szCs w:val="18"/>
        </w:rPr>
        <w:t>Dropout Neural Net Model.</w:t>
      </w:r>
      <w:r w:rsidR="70857106" w:rsidRPr="03D44546">
        <w:rPr>
          <w:sz w:val="18"/>
          <w:szCs w:val="18"/>
        </w:rPr>
        <w:t xml:space="preserve"> </w:t>
      </w:r>
      <w:r w:rsidR="1D5F16B1" w:rsidRPr="03D44546">
        <w:rPr>
          <w:b/>
          <w:bCs/>
          <w:sz w:val="18"/>
          <w:szCs w:val="18"/>
        </w:rPr>
        <w:t>Left</w:t>
      </w:r>
      <w:r w:rsidR="1D5F16B1" w:rsidRPr="03D44546">
        <w:rPr>
          <w:sz w:val="18"/>
          <w:szCs w:val="18"/>
        </w:rPr>
        <w:t>: A standard neural net with 2 hidden layers.</w:t>
      </w:r>
      <w:r w:rsidR="70857106" w:rsidRPr="03D44546">
        <w:rPr>
          <w:sz w:val="18"/>
          <w:szCs w:val="18"/>
        </w:rPr>
        <w:t xml:space="preserve"> </w:t>
      </w:r>
      <w:r w:rsidR="1D5F16B1" w:rsidRPr="03D44546">
        <w:rPr>
          <w:b/>
          <w:bCs/>
          <w:sz w:val="18"/>
          <w:szCs w:val="18"/>
        </w:rPr>
        <w:t>Right</w:t>
      </w:r>
      <w:r w:rsidR="1D5F16B1" w:rsidRPr="03D44546">
        <w:rPr>
          <w:sz w:val="18"/>
          <w:szCs w:val="18"/>
        </w:rPr>
        <w:t>:</w:t>
      </w:r>
      <w:r w:rsidR="3DA07159" w:rsidRPr="03D44546">
        <w:rPr>
          <w:sz w:val="18"/>
          <w:szCs w:val="18"/>
        </w:rPr>
        <w:t xml:space="preserve"> </w:t>
      </w:r>
      <w:r w:rsidR="1D5F16B1" w:rsidRPr="03D44546">
        <w:rPr>
          <w:sz w:val="18"/>
          <w:szCs w:val="18"/>
        </w:rPr>
        <w:t>An example of a thinned net produced by applying dropout to the network on the left.</w:t>
      </w:r>
      <w:r w:rsidR="70857106" w:rsidRPr="03D44546">
        <w:rPr>
          <w:sz w:val="18"/>
          <w:szCs w:val="18"/>
        </w:rPr>
        <w:t xml:space="preserve"> </w:t>
      </w:r>
      <w:r w:rsidR="1D5F16B1" w:rsidRPr="03D44546">
        <w:rPr>
          <w:sz w:val="18"/>
          <w:szCs w:val="18"/>
        </w:rPr>
        <w:t>Crossed units have been dropped</w:t>
      </w:r>
      <w:r w:rsidR="00D844CA">
        <w:rPr>
          <w:sz w:val="18"/>
          <w:szCs w:val="18"/>
        </w:rPr>
        <w:t xml:space="preserve"> </w:t>
      </w:r>
      <w:r w:rsidR="00D844CA" w:rsidRPr="00D844CA">
        <w:rPr>
          <w:sz w:val="18"/>
          <w:szCs w:val="18"/>
        </w:rPr>
        <w:t>(Srivastava et al., 2014).</w:t>
      </w:r>
    </w:p>
    <w:p w14:paraId="68B15634" w14:textId="77777777" w:rsidR="00FA6A3F" w:rsidRPr="006F19A9" w:rsidRDefault="00FA6A3F" w:rsidP="00583C19">
      <w:pPr>
        <w:ind w:firstLine="0"/>
      </w:pPr>
    </w:p>
    <w:p w14:paraId="245E143A" w14:textId="5C739133" w:rsidR="511FD20A" w:rsidRDefault="6693E5EF" w:rsidP="511FD20A">
      <w:r>
        <w:lastRenderedPageBreak/>
        <w:t xml:space="preserve">Another </w:t>
      </w:r>
      <w:r w:rsidR="500D71D1">
        <w:t>p</w:t>
      </w:r>
      <w:r>
        <w:t xml:space="preserve">romising regularization technique is </w:t>
      </w:r>
      <w:proofErr w:type="spellStart"/>
      <w:r w:rsidR="7F0F1F40">
        <w:t>VICReg</w:t>
      </w:r>
      <w:proofErr w:type="spellEnd"/>
      <w:r w:rsidR="6F094ED3">
        <w:t xml:space="preserve">. </w:t>
      </w:r>
      <w:proofErr w:type="spellStart"/>
      <w:r w:rsidR="7F0F1F40">
        <w:t>VICReg</w:t>
      </w:r>
      <w:proofErr w:type="spellEnd"/>
      <w:r w:rsidR="0BD614BB">
        <w:t>, short for v</w:t>
      </w:r>
      <w:r w:rsidR="7AE2F9E7">
        <w:t>ariance invariance covariance regularization</w:t>
      </w:r>
      <w:r w:rsidR="02E3FD72">
        <w:t xml:space="preserve"> (</w:t>
      </w:r>
      <w:proofErr w:type="spellStart"/>
      <w:r w:rsidR="02E3FD72">
        <w:t>VI</w:t>
      </w:r>
      <w:r w:rsidR="00046AE9">
        <w:t>CReg</w:t>
      </w:r>
      <w:proofErr w:type="spellEnd"/>
      <w:r w:rsidR="02E3FD72">
        <w:t>)</w:t>
      </w:r>
      <w:r w:rsidR="123E2F01">
        <w:t xml:space="preserve">. The </w:t>
      </w:r>
      <w:r w:rsidR="66474AF1">
        <w:t>variance and covariance terms</w:t>
      </w:r>
      <w:r w:rsidR="7C434B94">
        <w:t xml:space="preserve"> are responsible for avoiding the </w:t>
      </w:r>
      <w:r w:rsidR="215757F3">
        <w:t>collapse</w:t>
      </w:r>
      <w:r w:rsidR="7C434B94">
        <w:t xml:space="preserve"> problem</w:t>
      </w:r>
      <w:r w:rsidR="12DD55A7">
        <w:t xml:space="preserve">. While the invariance </w:t>
      </w:r>
      <w:r w:rsidR="75B0C85E">
        <w:t xml:space="preserve">term </w:t>
      </w:r>
      <w:r w:rsidR="1C178F82">
        <w:t>is</w:t>
      </w:r>
      <w:r w:rsidR="2FEF2737">
        <w:t xml:space="preserve"> used to make the</w:t>
      </w:r>
      <w:r w:rsidR="1C178F82">
        <w:t xml:space="preserve"> </w:t>
      </w:r>
      <w:r w:rsidR="6B07D666">
        <w:t xml:space="preserve">two output </w:t>
      </w:r>
      <w:r w:rsidR="674F3611">
        <w:t xml:space="preserve">embedding </w:t>
      </w:r>
      <w:r w:rsidR="6B07D666">
        <w:t>vectors similar</w:t>
      </w:r>
      <w:r w:rsidR="674F3611">
        <w:t>.</w:t>
      </w:r>
      <w:r w:rsidR="2FEF2737">
        <w:t xml:space="preserve"> </w:t>
      </w:r>
      <w:r w:rsidR="56FDD4E4">
        <w:t xml:space="preserve">Its use avoids the </w:t>
      </w:r>
      <w:r w:rsidR="003F43CD">
        <w:t>collapse problem</w:t>
      </w:r>
      <w:r w:rsidR="56FDD4E4">
        <w:t xml:space="preserve"> of weight sharing between batches, stop gradient, output quantization</w:t>
      </w:r>
      <w:r w:rsidR="33C9C504">
        <w:t>,</w:t>
      </w:r>
      <w:r w:rsidR="56FDD4E4">
        <w:t xml:space="preserve"> etc.</w:t>
      </w:r>
      <w:r w:rsidR="1D81F7DE">
        <w:t xml:space="preserve"> </w:t>
      </w:r>
      <w:r w:rsidR="56FDD4E4">
        <w:t xml:space="preserve">The </w:t>
      </w:r>
      <w:r w:rsidR="55AA98C1">
        <w:t>research</w:t>
      </w:r>
      <w:r w:rsidR="56FDD4E4">
        <w:t xml:space="preserve"> show</w:t>
      </w:r>
      <w:r w:rsidR="55AA98C1">
        <w:t>s</w:t>
      </w:r>
      <w:r w:rsidR="56FDD4E4">
        <w:t xml:space="preserve"> that variance regularization terms </w:t>
      </w:r>
      <w:r w:rsidR="7D497BE9">
        <w:t>stabilize</w:t>
      </w:r>
      <w:r w:rsidR="56FDD4E4">
        <w:t xml:space="preserve"> the training of other methods and </w:t>
      </w:r>
      <w:r w:rsidR="53DD30E0">
        <w:t>lead</w:t>
      </w:r>
      <w:r w:rsidR="56FDD4E4">
        <w:t xml:space="preserve"> to performance improvements</w:t>
      </w:r>
      <w:r w:rsidR="7A1EA26D">
        <w:t xml:space="preserve"> </w:t>
      </w:r>
      <w:r w:rsidR="2AD1F408">
        <w:t>(Bardes et al., 2021)</w:t>
      </w:r>
      <w:r w:rsidR="7A1EA26D">
        <w:t>.</w:t>
      </w:r>
      <w:r w:rsidR="1D81F7DE">
        <w:t xml:space="preserve"> </w:t>
      </w:r>
      <w:r w:rsidR="56FDD4E4">
        <w:t>New advancements in training techniques rely on joint embedding.</w:t>
      </w:r>
      <w:r w:rsidR="1D81F7DE">
        <w:t xml:space="preserve"> </w:t>
      </w:r>
      <w:r w:rsidR="56FDD4E4">
        <w:t xml:space="preserve">That </w:t>
      </w:r>
      <w:r w:rsidR="3E04141E">
        <w:t>creates</w:t>
      </w:r>
      <w:r w:rsidR="56FDD4E4">
        <w:t xml:space="preserve"> two identical twins of the networks (</w:t>
      </w:r>
      <w:r w:rsidR="11B3C8D4">
        <w:t>Siamese</w:t>
      </w:r>
      <w:r w:rsidR="56FDD4E4">
        <w:t xml:space="preserve"> networks) to produce embeddings for different views of the same image.</w:t>
      </w:r>
      <w:r w:rsidR="1D81F7DE">
        <w:t xml:space="preserve"> </w:t>
      </w:r>
      <w:r w:rsidR="56FDD4E4">
        <w:t>The main challenge of this type of architecture is to prevent the collapse in which two branches ignore the inputs and produce identical and constant vectors.</w:t>
      </w:r>
      <w:r w:rsidR="1D81F7DE">
        <w:t xml:space="preserve"> </w:t>
      </w:r>
      <w:r w:rsidR="56FDD4E4">
        <w:t xml:space="preserve">Two methods are typically used to </w:t>
      </w:r>
      <w:r w:rsidR="3E04141E">
        <w:t>avoid</w:t>
      </w:r>
      <w:r w:rsidR="56FDD4E4">
        <w:t xml:space="preserve"> this.</w:t>
      </w:r>
      <w:r w:rsidR="1D81F7DE">
        <w:t xml:space="preserve"> </w:t>
      </w:r>
      <w:r w:rsidR="56FDD4E4">
        <w:t xml:space="preserve">Contrastive methods </w:t>
      </w:r>
      <w:r w:rsidR="238A544A">
        <w:t>are</w:t>
      </w:r>
      <w:r w:rsidR="56FDD4E4">
        <w:t xml:space="preserve"> one technique where one model </w:t>
      </w:r>
      <w:r w:rsidR="3E04141E">
        <w:t>feeds</w:t>
      </w:r>
      <w:r w:rsidR="56FDD4E4">
        <w:t xml:space="preserve"> positive examples and the other negative examples.</w:t>
      </w:r>
      <w:r w:rsidR="1D81F7DE">
        <w:t xml:space="preserve"> </w:t>
      </w:r>
      <w:r w:rsidR="56FDD4E4">
        <w:t xml:space="preserve">The problem with </w:t>
      </w:r>
      <w:r w:rsidR="64FFA513">
        <w:t xml:space="preserve">the </w:t>
      </w:r>
      <w:r w:rsidR="56FDD4E4">
        <w:t>technique is that for higher</w:t>
      </w:r>
      <w:r w:rsidR="5C64826A">
        <w:t>-dimensional</w:t>
      </w:r>
      <w:r w:rsidR="56FDD4E4">
        <w:t xml:space="preserve"> data</w:t>
      </w:r>
      <w:r w:rsidR="57DB1AED">
        <w:t>,</w:t>
      </w:r>
      <w:r w:rsidR="56FDD4E4">
        <w:t xml:space="preserve"> the number of contrastive variables is exorbitant.</w:t>
      </w:r>
      <w:r w:rsidR="1D81F7DE">
        <w:t xml:space="preserve"> </w:t>
      </w:r>
      <w:r w:rsidR="56FDD4E4">
        <w:t xml:space="preserve">Informative methods such as the </w:t>
      </w:r>
      <w:r w:rsidR="238A544A">
        <w:t>quantization-based</w:t>
      </w:r>
      <w:r w:rsidR="56FDD4E4">
        <w:t xml:space="preserve"> approaches for the embeddings of different samples to belong to different clusters on the unit sphere.</w:t>
      </w:r>
      <w:r w:rsidR="1D81F7DE">
        <w:t xml:space="preserve"> </w:t>
      </w:r>
      <w:r w:rsidR="56FDD4E4">
        <w:t>These methods attempt to produce embeddings variables that are de-correlated from each other, thus preventing collapse as described above.</w:t>
      </w:r>
      <w:r w:rsidR="1D81F7DE">
        <w:t xml:space="preserve"> </w:t>
      </w:r>
      <w:r w:rsidR="56FDD4E4">
        <w:t xml:space="preserve">The research team applied </w:t>
      </w:r>
      <w:proofErr w:type="spellStart"/>
      <w:r w:rsidR="7F0F1F40">
        <w:t>VICReg</w:t>
      </w:r>
      <w:proofErr w:type="spellEnd"/>
      <w:r w:rsidR="56FDD4E4">
        <w:t xml:space="preserve"> on ImageN</w:t>
      </w:r>
      <w:r w:rsidR="7F0F1F40">
        <w:t>e</w:t>
      </w:r>
      <w:r w:rsidR="56FDD4E4">
        <w:t xml:space="preserve">t using a ResNet-50 backbone pre-trained with </w:t>
      </w:r>
      <w:proofErr w:type="spellStart"/>
      <w:r w:rsidR="7F0F1F40">
        <w:t>VICReg</w:t>
      </w:r>
      <w:proofErr w:type="spellEnd"/>
      <w:r w:rsidR="7F0F1F40">
        <w:t>.</w:t>
      </w:r>
    </w:p>
    <w:p w14:paraId="356AB2B2" w14:textId="11666464" w:rsidR="00800BD3" w:rsidRDefault="00F05B50" w:rsidP="00C823C8">
      <w:proofErr w:type="spellStart"/>
      <w:r>
        <w:t>VICReg</w:t>
      </w:r>
      <w:proofErr w:type="spellEnd"/>
      <w:r w:rsidR="44E95C70">
        <w:t xml:space="preserve"> is demonstrated to be useful when </w:t>
      </w:r>
      <w:r w:rsidR="2D895C8C">
        <w:t>two networks are built that provide inference to one another.</w:t>
      </w:r>
      <w:r w:rsidR="00DE4C58">
        <w:t xml:space="preserve"> </w:t>
      </w:r>
      <w:r w:rsidR="2D895C8C">
        <w:t xml:space="preserve">This structure </w:t>
      </w:r>
      <w:r w:rsidR="00FA30E0">
        <w:t xml:space="preserve">is </w:t>
      </w:r>
      <w:r w:rsidR="2D895C8C">
        <w:t>called</w:t>
      </w:r>
      <w:r w:rsidR="00DE4C58">
        <w:t xml:space="preserve"> </w:t>
      </w:r>
      <w:r>
        <w:t>S</w:t>
      </w:r>
      <w:r w:rsidR="00A22A07">
        <w:t>iamese</w:t>
      </w:r>
      <w:r w:rsidR="2D895C8C">
        <w:t xml:space="preserve"> networks</w:t>
      </w:r>
      <w:r w:rsidR="1BF183AC">
        <w:t xml:space="preserve"> </w:t>
      </w:r>
      <w:r w:rsidR="0700CCC8">
        <w:t>(</w:t>
      </w:r>
      <w:r w:rsidR="48A0A38C">
        <w:t xml:space="preserve">Pan </w:t>
      </w:r>
      <w:r w:rsidR="0700CCC8">
        <w:t>et al., 2019</w:t>
      </w:r>
      <w:r w:rsidR="70FFB7DC">
        <w:t>).</w:t>
      </w:r>
      <w:r w:rsidR="7D06965F">
        <w:t xml:space="preserve"> </w:t>
      </w:r>
      <w:r w:rsidR="1BF183AC">
        <w:t xml:space="preserve">The ability of one network to provide </w:t>
      </w:r>
      <w:r w:rsidR="730B0642">
        <w:t>inferential</w:t>
      </w:r>
      <w:r w:rsidR="1BF183AC">
        <w:t xml:space="preserve"> information to another network is an important idea for this </w:t>
      </w:r>
      <w:r w:rsidR="730B0642">
        <w:t>research</w:t>
      </w:r>
      <w:r w:rsidR="1BF183AC">
        <w:t xml:space="preserve"> into HNNs. After</w:t>
      </w:r>
      <w:r w:rsidR="00FA30E0">
        <w:t xml:space="preserve"> </w:t>
      </w:r>
      <w:r w:rsidR="1BF183AC">
        <w:t xml:space="preserve">all, HNNs are separate neural networks that feed into branched </w:t>
      </w:r>
      <w:r w:rsidR="00FA30E0">
        <w:t>sub-</w:t>
      </w:r>
      <w:r w:rsidR="1BF183AC">
        <w:t xml:space="preserve">networks. </w:t>
      </w:r>
    </w:p>
    <w:p w14:paraId="61C71658" w14:textId="1EB96EAF" w:rsidR="5F7B8D7B" w:rsidRDefault="11515678" w:rsidP="006F19A9">
      <w:r>
        <w:t xml:space="preserve">While many HNN-based classification </w:t>
      </w:r>
      <w:r w:rsidR="11060A58">
        <w:t xml:space="preserve">and image classification </w:t>
      </w:r>
      <w:r w:rsidR="02CB317E">
        <w:t>approaches</w:t>
      </w:r>
      <w:r w:rsidR="15C2AA3F">
        <w:t xml:space="preserve"> exist, </w:t>
      </w:r>
      <w:r w:rsidR="0D141843">
        <w:t xml:space="preserve">none of </w:t>
      </w:r>
      <w:r w:rsidR="5D3D5F64">
        <w:t>these model</w:t>
      </w:r>
      <w:r w:rsidR="0D141843">
        <w:t xml:space="preserve">s </w:t>
      </w:r>
      <w:r w:rsidR="605DF81E">
        <w:t xml:space="preserve">was built on </w:t>
      </w:r>
      <w:r w:rsidR="0DE197B8">
        <w:t>TensorFlow</w:t>
      </w:r>
      <w:r w:rsidR="5BDA15D9">
        <w:t>.</w:t>
      </w:r>
      <w:r w:rsidR="12BD6531">
        <w:t xml:space="preserve"> The </w:t>
      </w:r>
      <w:r w:rsidR="245431AB">
        <w:t xml:space="preserve">objectives </w:t>
      </w:r>
      <w:r w:rsidR="12BD6531">
        <w:t xml:space="preserve">of </w:t>
      </w:r>
      <w:r w:rsidR="65DEE82E">
        <w:t xml:space="preserve">this research </w:t>
      </w:r>
      <w:r w:rsidR="245431AB">
        <w:t>are</w:t>
      </w:r>
      <w:r w:rsidR="172BAAFF">
        <w:t xml:space="preserve">, first, to </w:t>
      </w:r>
      <w:r w:rsidR="625899D3">
        <w:t>implement</w:t>
      </w:r>
      <w:r w:rsidR="730078FC">
        <w:t xml:space="preserve"> building HNN</w:t>
      </w:r>
      <w:r w:rsidR="4093541C">
        <w:t>-</w:t>
      </w:r>
      <w:r w:rsidR="11060A58">
        <w:t xml:space="preserve">based image </w:t>
      </w:r>
      <w:r w:rsidR="4093541C">
        <w:t>classification</w:t>
      </w:r>
      <w:r w:rsidR="730078FC">
        <w:t xml:space="preserve"> with TensorFlow</w:t>
      </w:r>
      <w:r w:rsidR="40025532">
        <w:t xml:space="preserve"> without manually constructing the networks to the specific hierarchy</w:t>
      </w:r>
      <w:r w:rsidR="2B1DFE96">
        <w:t xml:space="preserve">, </w:t>
      </w:r>
      <w:r w:rsidR="56D95B53">
        <w:t>and</w:t>
      </w:r>
      <w:r w:rsidR="2B1DFE96">
        <w:t xml:space="preserve"> second, to evaluate if a hierarchical structure of connected sub-n</w:t>
      </w:r>
      <w:r w:rsidR="3EB4A4A1">
        <w:t>eural n</w:t>
      </w:r>
      <w:r w:rsidR="144B8957">
        <w:t>etworks</w:t>
      </w:r>
      <w:r w:rsidR="2B1DFE96">
        <w:t xml:space="preserve"> can outperform a flat n</w:t>
      </w:r>
      <w:r w:rsidR="3EB4A4A1">
        <w:t>eural networks</w:t>
      </w:r>
      <w:r w:rsidR="2B1DFE96">
        <w:t xml:space="preserve"> model.</w:t>
      </w:r>
    </w:p>
    <w:p w14:paraId="0F5E286A" w14:textId="26932433" w:rsidR="00586253" w:rsidRPr="00E81DED" w:rsidRDefault="6C1162D1" w:rsidP="03D44546">
      <w:pPr>
        <w:pStyle w:val="heading10"/>
      </w:pPr>
      <w:r>
        <w:t>3   Methods</w:t>
      </w:r>
    </w:p>
    <w:p w14:paraId="5E959BF7" w14:textId="74C65267" w:rsidR="4578AAD0" w:rsidRPr="006F19A9" w:rsidRDefault="4578AAD0" w:rsidP="006F19A9">
      <w:pPr>
        <w:ind w:firstLine="0"/>
        <w:rPr>
          <w:b/>
        </w:rPr>
      </w:pPr>
      <w:r w:rsidRPr="006F19A9">
        <w:rPr>
          <w:b/>
        </w:rPr>
        <w:t>3.1 Data</w:t>
      </w:r>
      <w:r w:rsidRPr="64BA5584">
        <w:rPr>
          <w:b/>
        </w:rPr>
        <w:t xml:space="preserve"> </w:t>
      </w:r>
    </w:p>
    <w:p w14:paraId="03110012" w14:textId="5A422D55" w:rsidR="4578AAD0" w:rsidRDefault="4578AAD0" w:rsidP="64BA5584">
      <w:pPr>
        <w:pStyle w:val="p1a"/>
        <w:ind w:firstLine="270"/>
      </w:pPr>
      <w:r>
        <w:t xml:space="preserve"> </w:t>
      </w:r>
    </w:p>
    <w:p w14:paraId="7F563BD3" w14:textId="50316D3C" w:rsidR="00B4483D" w:rsidRDefault="382DE46B" w:rsidP="00B4483D">
      <w:r>
        <w:t>The data used in the study is the Fashion-MNIST dataset, as described in the introduction. The dataset contains 70,000 observations amongst 10 balanced classes.  containing Each item contains only one manual label by fashion experts. The 10 classes are balanced each containing 7,000 images for a grand total of 70,000 images split into 60,000 images for the training set and 10,000 images for the test set. Figure 5 shows data samples for all 10 categories with their labels. The dataset has been popularly used as a benchmark for machine learning and deep learning for several years.</w:t>
      </w:r>
    </w:p>
    <w:p w14:paraId="2A41F7D4" w14:textId="77777777" w:rsidR="00B4483D" w:rsidRDefault="00B4483D" w:rsidP="00B4483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center"/>
      </w:pPr>
      <w:r>
        <w:rPr>
          <w:noProof/>
          <w:lang w:eastAsia="en-US"/>
        </w:rPr>
        <w:lastRenderedPageBreak/>
        <w:drawing>
          <wp:inline distT="0" distB="0" distL="0" distR="0" wp14:anchorId="19094EAC" wp14:editId="151BC9F8">
            <wp:extent cx="3116512" cy="2136098"/>
            <wp:effectExtent l="0" t="0" r="0" b="0"/>
            <wp:docPr id="1" name="Picture 1" descr="Examples from the Fashion MNIST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s from the Fashion MNIST datas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7850" cy="2143869"/>
                    </a:xfrm>
                    <a:prstGeom prst="rect">
                      <a:avLst/>
                    </a:prstGeom>
                    <a:noFill/>
                    <a:ln>
                      <a:noFill/>
                    </a:ln>
                  </pic:spPr>
                </pic:pic>
              </a:graphicData>
            </a:graphic>
          </wp:inline>
        </w:drawing>
      </w:r>
    </w:p>
    <w:p w14:paraId="3FCD4254" w14:textId="77777777" w:rsidR="00B4483D" w:rsidRPr="00166ABE" w:rsidRDefault="00B4483D" w:rsidP="00B4483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center"/>
      </w:pPr>
    </w:p>
    <w:p w14:paraId="407660D7" w14:textId="1FC31823" w:rsidR="00B4483D" w:rsidRDefault="00B4483D" w:rsidP="00B4483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center"/>
        <w:rPr>
          <w:sz w:val="18"/>
          <w:szCs w:val="18"/>
        </w:rPr>
      </w:pPr>
      <w:r w:rsidRPr="03D44546">
        <w:rPr>
          <w:b/>
          <w:bCs/>
          <w:sz w:val="18"/>
          <w:szCs w:val="18"/>
        </w:rPr>
        <w:t xml:space="preserve">Fig. </w:t>
      </w:r>
      <w:r>
        <w:rPr>
          <w:b/>
          <w:bCs/>
          <w:sz w:val="18"/>
          <w:szCs w:val="18"/>
        </w:rPr>
        <w:t>5</w:t>
      </w:r>
      <w:r w:rsidRPr="03D44546">
        <w:rPr>
          <w:b/>
          <w:bCs/>
          <w:sz w:val="18"/>
          <w:szCs w:val="18"/>
        </w:rPr>
        <w:t>.</w:t>
      </w:r>
      <w:r w:rsidRPr="03D44546">
        <w:rPr>
          <w:sz w:val="18"/>
          <w:szCs w:val="18"/>
        </w:rPr>
        <w:t xml:space="preserve"> Sample </w:t>
      </w:r>
      <w:r w:rsidR="00480BF3">
        <w:rPr>
          <w:sz w:val="18"/>
          <w:szCs w:val="18"/>
        </w:rPr>
        <w:t>I</w:t>
      </w:r>
      <w:r w:rsidRPr="03D44546">
        <w:rPr>
          <w:sz w:val="18"/>
          <w:szCs w:val="18"/>
        </w:rPr>
        <w:t xml:space="preserve">mages </w:t>
      </w:r>
      <w:r w:rsidR="00DA5592">
        <w:rPr>
          <w:sz w:val="18"/>
          <w:szCs w:val="18"/>
        </w:rPr>
        <w:t>with</w:t>
      </w:r>
      <w:r w:rsidRPr="03D44546">
        <w:rPr>
          <w:sz w:val="18"/>
          <w:szCs w:val="18"/>
        </w:rPr>
        <w:t xml:space="preserve"> </w:t>
      </w:r>
      <w:r w:rsidR="00480BF3">
        <w:rPr>
          <w:sz w:val="18"/>
          <w:szCs w:val="18"/>
        </w:rPr>
        <w:t>C</w:t>
      </w:r>
      <w:r w:rsidRPr="03D44546">
        <w:rPr>
          <w:sz w:val="18"/>
          <w:szCs w:val="18"/>
        </w:rPr>
        <w:t xml:space="preserve">lassification </w:t>
      </w:r>
      <w:r w:rsidR="00480BF3">
        <w:rPr>
          <w:sz w:val="18"/>
          <w:szCs w:val="18"/>
        </w:rPr>
        <w:t>L</w:t>
      </w:r>
      <w:r w:rsidRPr="03D44546">
        <w:rPr>
          <w:sz w:val="18"/>
          <w:szCs w:val="18"/>
        </w:rPr>
        <w:t>abels</w:t>
      </w:r>
      <w:r>
        <w:rPr>
          <w:sz w:val="18"/>
          <w:szCs w:val="18"/>
        </w:rPr>
        <w:t>.</w:t>
      </w:r>
    </w:p>
    <w:p w14:paraId="186DE728" w14:textId="77777777" w:rsidR="00B4483D" w:rsidRDefault="00B4483D" w:rsidP="00B4483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center"/>
      </w:pPr>
    </w:p>
    <w:p w14:paraId="4B49B535" w14:textId="77777777" w:rsidR="00B4483D" w:rsidRDefault="00B4483D" w:rsidP="00B4483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center"/>
      </w:pPr>
    </w:p>
    <w:p w14:paraId="65B99DA0" w14:textId="173DC1F7" w:rsidR="00B4483D" w:rsidRDefault="00B4483D" w:rsidP="00B4483D">
      <w:pPr>
        <w:ind w:firstLine="270"/>
      </w:pPr>
      <w:r>
        <w:t xml:space="preserve">Many machine learning libraries have Fashion-MNIST dataset built-in and/or API. The dataset can also be downloaded directly from the Fashion-MNIST </w:t>
      </w:r>
      <w:r w:rsidR="003F43CD">
        <w:t>GitHub</w:t>
      </w:r>
      <w:r>
        <w:t xml:space="preserve"> repository (Xiao et al., 2017). For this study, the dataset will be downloaded through TensorFlow.</w:t>
      </w:r>
    </w:p>
    <w:p w14:paraId="1CE0E821" w14:textId="77777777" w:rsidR="00B4483D" w:rsidRDefault="00B4483D" w:rsidP="00B4483D">
      <w:pPr>
        <w:ind w:firstLine="270"/>
      </w:pPr>
    </w:p>
    <w:p w14:paraId="7B360E21" w14:textId="7C8B098E" w:rsidR="00B4483D" w:rsidRPr="00A01956" w:rsidRDefault="00B4483D" w:rsidP="00B4483D">
      <w:pPr>
        <w:pStyle w:val="tabletitle"/>
        <w:spacing w:after="240"/>
        <w:jc w:val="center"/>
        <w:rPr>
          <w:lang w:val="en-GB"/>
        </w:rPr>
      </w:pPr>
      <w:r w:rsidRPr="03D44546">
        <w:rPr>
          <w:b/>
          <w:bCs/>
          <w:lang w:val="en-GB"/>
        </w:rPr>
        <w:t xml:space="preserve">Table </w:t>
      </w:r>
      <w:r w:rsidRPr="03D44546">
        <w:rPr>
          <w:b/>
          <w:bCs/>
        </w:rPr>
        <w:fldChar w:fldCharType="begin"/>
      </w:r>
      <w:r w:rsidRPr="03D44546">
        <w:rPr>
          <w:b/>
          <w:bCs/>
          <w:lang w:val="en-GB"/>
        </w:rPr>
        <w:instrText xml:space="preserve"> SEQ Table \n </w:instrText>
      </w:r>
      <w:r w:rsidRPr="03D44546">
        <w:rPr>
          <w:b/>
          <w:bCs/>
        </w:rPr>
        <w:fldChar w:fldCharType="separate"/>
      </w:r>
      <w:r w:rsidRPr="03D44546">
        <w:rPr>
          <w:b/>
          <w:bCs/>
          <w:noProof/>
          <w:lang w:val="en-GB"/>
        </w:rPr>
        <w:t>1</w:t>
      </w:r>
      <w:r w:rsidRPr="03D44546">
        <w:rPr>
          <w:b/>
          <w:bCs/>
        </w:rPr>
        <w:fldChar w:fldCharType="end"/>
      </w:r>
      <w:r w:rsidRPr="03D44546">
        <w:rPr>
          <w:b/>
          <w:bCs/>
          <w:lang w:val="en-GB"/>
        </w:rPr>
        <w:t>.</w:t>
      </w:r>
      <w:r w:rsidRPr="03D44546">
        <w:rPr>
          <w:lang w:val="en-GB"/>
        </w:rPr>
        <w:t xml:space="preserve">  Fashion-MNIST </w:t>
      </w:r>
      <w:r w:rsidR="00480BF3">
        <w:rPr>
          <w:lang w:val="en-GB"/>
        </w:rPr>
        <w:t>D</w:t>
      </w:r>
      <w:r w:rsidRPr="03D44546">
        <w:rPr>
          <w:lang w:val="en-GB"/>
        </w:rPr>
        <w:t xml:space="preserve">atasets </w:t>
      </w:r>
      <w:r w:rsidR="00480BF3">
        <w:rPr>
          <w:lang w:val="en-US"/>
        </w:rPr>
        <w:t>S</w:t>
      </w:r>
      <w:r w:rsidRPr="03D44546">
        <w:rPr>
          <w:lang w:val="en-US"/>
        </w:rPr>
        <w:t xml:space="preserve">ample </w:t>
      </w:r>
      <w:r w:rsidR="00480BF3">
        <w:rPr>
          <w:lang w:val="en-US"/>
        </w:rPr>
        <w:t>S</w:t>
      </w:r>
      <w:r w:rsidRPr="03D44546">
        <w:rPr>
          <w:lang w:val="en-US"/>
        </w:rPr>
        <w:t xml:space="preserve">ize by </w:t>
      </w:r>
      <w:r w:rsidR="00480BF3">
        <w:rPr>
          <w:lang w:val="en-US"/>
        </w:rPr>
        <w:t>C</w:t>
      </w:r>
      <w:r w:rsidRPr="03D44546">
        <w:rPr>
          <w:lang w:val="en-US"/>
        </w:rPr>
        <w:t xml:space="preserve">lassification </w:t>
      </w:r>
      <w:r w:rsidR="00480BF3">
        <w:rPr>
          <w:lang w:val="en-US"/>
        </w:rPr>
        <w:t>C</w:t>
      </w:r>
      <w:r w:rsidRPr="03D44546">
        <w:rPr>
          <w:lang w:val="en-US"/>
        </w:rPr>
        <w:t>ategories.</w:t>
      </w:r>
    </w:p>
    <w:tbl>
      <w:tblPr>
        <w:tblW w:w="54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81"/>
        <w:gridCol w:w="282"/>
        <w:gridCol w:w="725"/>
        <w:gridCol w:w="202"/>
        <w:gridCol w:w="720"/>
        <w:gridCol w:w="289"/>
        <w:gridCol w:w="811"/>
        <w:gridCol w:w="228"/>
        <w:gridCol w:w="598"/>
        <w:gridCol w:w="954"/>
      </w:tblGrid>
      <w:tr w:rsidR="00B4483D" w:rsidRPr="00064BCA" w14:paraId="6473DAF2" w14:textId="77777777" w:rsidTr="00182143">
        <w:trPr>
          <w:trHeight w:val="270"/>
          <w:jc w:val="center"/>
        </w:trPr>
        <w:tc>
          <w:tcPr>
            <w:tcW w:w="1688" w:type="dxa"/>
            <w:gridSpan w:val="3"/>
            <w:tcBorders>
              <w:top w:val="single" w:sz="12" w:space="0" w:color="000000" w:themeColor="text1"/>
              <w:left w:val="nil"/>
              <w:bottom w:val="nil"/>
              <w:right w:val="nil"/>
            </w:tcBorders>
            <w:shd w:val="clear" w:color="auto" w:fill="auto"/>
            <w:hideMark/>
          </w:tcPr>
          <w:p w14:paraId="63C90784" w14:textId="77777777" w:rsidR="00B4483D" w:rsidRPr="00064BCA" w:rsidRDefault="00B4483D" w:rsidP="00182143">
            <w:pPr>
              <w:ind w:firstLine="0"/>
              <w:jc w:val="center"/>
              <w:textAlignment w:val="baseline"/>
              <w:rPr>
                <w:rFonts w:ascii="Segoe UI" w:eastAsia="Times New Roman" w:hAnsi="Segoe UI" w:cs="Segoe UI"/>
                <w:b/>
                <w:bCs/>
                <w:sz w:val="18"/>
                <w:szCs w:val="18"/>
                <w:lang w:eastAsia="en-US"/>
              </w:rPr>
            </w:pPr>
            <w:r w:rsidRPr="00064BCA">
              <w:rPr>
                <w:rFonts w:ascii="Times New Roman" w:eastAsia="Times New Roman" w:hAnsi="Times New Roman"/>
                <w:b/>
                <w:bCs/>
                <w:sz w:val="18"/>
                <w:szCs w:val="18"/>
                <w:lang w:eastAsia="en-US"/>
              </w:rPr>
              <w:t>Fine</w:t>
            </w:r>
            <w:r>
              <w:rPr>
                <w:rFonts w:ascii="Times New Roman" w:eastAsia="Times New Roman" w:hAnsi="Times New Roman"/>
                <w:b/>
                <w:bCs/>
                <w:sz w:val="18"/>
                <w:szCs w:val="18"/>
                <w:lang w:eastAsia="en-US"/>
              </w:rPr>
              <w:t xml:space="preserve"> </w:t>
            </w:r>
            <w:r w:rsidRPr="00064BCA">
              <w:rPr>
                <w:rFonts w:ascii="Times New Roman" w:eastAsia="Times New Roman" w:hAnsi="Times New Roman"/>
                <w:b/>
                <w:bCs/>
                <w:sz w:val="18"/>
                <w:szCs w:val="18"/>
                <w:lang w:eastAsia="en-US"/>
              </w:rPr>
              <w:t>Level</w:t>
            </w:r>
          </w:p>
        </w:tc>
        <w:tc>
          <w:tcPr>
            <w:tcW w:w="202" w:type="dxa"/>
            <w:tcBorders>
              <w:top w:val="single" w:sz="12" w:space="0" w:color="000000" w:themeColor="text1"/>
              <w:left w:val="nil"/>
              <w:bottom w:val="nil"/>
              <w:right w:val="nil"/>
            </w:tcBorders>
          </w:tcPr>
          <w:p w14:paraId="323232CA" w14:textId="77777777" w:rsidR="00B4483D" w:rsidRPr="00B02FC5" w:rsidRDefault="00B4483D" w:rsidP="00182143">
            <w:pPr>
              <w:ind w:firstLine="0"/>
              <w:jc w:val="center"/>
              <w:textAlignment w:val="baseline"/>
              <w:rPr>
                <w:rFonts w:ascii="Times New Roman" w:eastAsia="Times New Roman" w:hAnsi="Times New Roman"/>
                <w:b/>
                <w:bCs/>
                <w:sz w:val="18"/>
                <w:szCs w:val="18"/>
                <w:lang w:eastAsia="en-US"/>
              </w:rPr>
            </w:pPr>
          </w:p>
        </w:tc>
        <w:tc>
          <w:tcPr>
            <w:tcW w:w="1820" w:type="dxa"/>
            <w:gridSpan w:val="3"/>
            <w:tcBorders>
              <w:top w:val="single" w:sz="12" w:space="0" w:color="000000" w:themeColor="text1"/>
              <w:left w:val="nil"/>
              <w:bottom w:val="nil"/>
              <w:right w:val="nil"/>
            </w:tcBorders>
            <w:shd w:val="clear" w:color="auto" w:fill="auto"/>
            <w:hideMark/>
          </w:tcPr>
          <w:p w14:paraId="4AD32F12" w14:textId="77777777" w:rsidR="00B4483D" w:rsidRPr="00064BCA" w:rsidRDefault="00B4483D" w:rsidP="00182143">
            <w:pPr>
              <w:ind w:firstLine="0"/>
              <w:jc w:val="center"/>
              <w:textAlignment w:val="baseline"/>
              <w:rPr>
                <w:rFonts w:ascii="Segoe UI" w:eastAsia="Times New Roman" w:hAnsi="Segoe UI" w:cs="Segoe UI"/>
                <w:b/>
                <w:bCs/>
                <w:sz w:val="18"/>
                <w:szCs w:val="18"/>
                <w:lang w:eastAsia="en-US"/>
              </w:rPr>
            </w:pPr>
            <w:r w:rsidRPr="00064BCA">
              <w:rPr>
                <w:rFonts w:ascii="Times New Roman" w:eastAsia="Times New Roman" w:hAnsi="Times New Roman"/>
                <w:b/>
                <w:bCs/>
                <w:sz w:val="18"/>
                <w:szCs w:val="18"/>
                <w:lang w:eastAsia="en-US"/>
              </w:rPr>
              <w:t>Medium Level </w:t>
            </w:r>
          </w:p>
        </w:tc>
        <w:tc>
          <w:tcPr>
            <w:tcW w:w="228" w:type="dxa"/>
            <w:tcBorders>
              <w:top w:val="single" w:sz="12" w:space="0" w:color="000000" w:themeColor="text1"/>
              <w:left w:val="nil"/>
              <w:bottom w:val="nil"/>
              <w:right w:val="nil"/>
            </w:tcBorders>
          </w:tcPr>
          <w:p w14:paraId="22C1AE84" w14:textId="77777777" w:rsidR="00B4483D" w:rsidRPr="00B02FC5" w:rsidRDefault="00B4483D" w:rsidP="00182143">
            <w:pPr>
              <w:ind w:firstLine="0"/>
              <w:jc w:val="center"/>
              <w:textAlignment w:val="baseline"/>
              <w:rPr>
                <w:rFonts w:ascii="Times New Roman" w:eastAsia="Times New Roman" w:hAnsi="Times New Roman"/>
                <w:b/>
                <w:bCs/>
                <w:sz w:val="18"/>
                <w:szCs w:val="18"/>
                <w:lang w:eastAsia="en-US"/>
              </w:rPr>
            </w:pPr>
          </w:p>
        </w:tc>
        <w:tc>
          <w:tcPr>
            <w:tcW w:w="1552" w:type="dxa"/>
            <w:gridSpan w:val="2"/>
            <w:tcBorders>
              <w:top w:val="single" w:sz="12" w:space="0" w:color="000000" w:themeColor="text1"/>
              <w:left w:val="nil"/>
              <w:bottom w:val="nil"/>
              <w:right w:val="nil"/>
            </w:tcBorders>
            <w:shd w:val="clear" w:color="auto" w:fill="auto"/>
            <w:hideMark/>
          </w:tcPr>
          <w:p w14:paraId="7B50C3C8" w14:textId="77777777" w:rsidR="00B4483D" w:rsidRPr="00064BCA" w:rsidRDefault="00B4483D" w:rsidP="00182143">
            <w:pPr>
              <w:ind w:firstLine="0"/>
              <w:jc w:val="center"/>
              <w:textAlignment w:val="baseline"/>
              <w:rPr>
                <w:rFonts w:ascii="Segoe UI" w:eastAsia="Times New Roman" w:hAnsi="Segoe UI" w:cs="Segoe UI"/>
                <w:b/>
                <w:bCs/>
                <w:sz w:val="18"/>
                <w:szCs w:val="18"/>
                <w:lang w:eastAsia="en-US"/>
              </w:rPr>
            </w:pPr>
            <w:r w:rsidRPr="00064BCA">
              <w:rPr>
                <w:rFonts w:ascii="Times New Roman" w:eastAsia="Times New Roman" w:hAnsi="Times New Roman"/>
                <w:b/>
                <w:bCs/>
                <w:sz w:val="18"/>
                <w:szCs w:val="18"/>
                <w:lang w:eastAsia="en-US"/>
              </w:rPr>
              <w:t>Coarse Level </w:t>
            </w:r>
          </w:p>
        </w:tc>
      </w:tr>
      <w:tr w:rsidR="00B4483D" w:rsidRPr="00064BCA" w14:paraId="7D856309" w14:textId="77777777" w:rsidTr="00182143">
        <w:trPr>
          <w:trHeight w:val="270"/>
          <w:jc w:val="center"/>
        </w:trPr>
        <w:tc>
          <w:tcPr>
            <w:tcW w:w="681" w:type="dxa"/>
            <w:tcBorders>
              <w:top w:val="nil"/>
              <w:left w:val="nil"/>
              <w:bottom w:val="single" w:sz="6" w:space="0" w:color="auto"/>
              <w:right w:val="nil"/>
            </w:tcBorders>
            <w:shd w:val="clear" w:color="auto" w:fill="auto"/>
            <w:hideMark/>
          </w:tcPr>
          <w:p w14:paraId="4BA36987" w14:textId="77777777" w:rsidR="00B4483D" w:rsidRPr="00064BCA" w:rsidRDefault="00B4483D" w:rsidP="00182143">
            <w:pPr>
              <w:ind w:firstLine="0"/>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Class </w:t>
            </w:r>
          </w:p>
        </w:tc>
        <w:tc>
          <w:tcPr>
            <w:tcW w:w="1007" w:type="dxa"/>
            <w:gridSpan w:val="2"/>
            <w:tcBorders>
              <w:top w:val="nil"/>
              <w:left w:val="nil"/>
              <w:bottom w:val="single" w:sz="6" w:space="0" w:color="auto"/>
              <w:right w:val="nil"/>
            </w:tcBorders>
            <w:shd w:val="clear" w:color="auto" w:fill="auto"/>
            <w:hideMark/>
          </w:tcPr>
          <w:p w14:paraId="5714444C" w14:textId="77777777" w:rsidR="00B4483D" w:rsidRPr="00064BCA" w:rsidRDefault="00B4483D" w:rsidP="00182143">
            <w:pPr>
              <w:ind w:firstLine="0"/>
              <w:jc w:val="righ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Sample Size </w:t>
            </w:r>
          </w:p>
        </w:tc>
        <w:tc>
          <w:tcPr>
            <w:tcW w:w="202" w:type="dxa"/>
            <w:tcBorders>
              <w:top w:val="nil"/>
              <w:left w:val="nil"/>
              <w:bottom w:val="single" w:sz="6" w:space="0" w:color="000000" w:themeColor="text1"/>
              <w:right w:val="nil"/>
            </w:tcBorders>
          </w:tcPr>
          <w:p w14:paraId="3F8CF2CC" w14:textId="77777777" w:rsidR="00B4483D" w:rsidRPr="00064BCA" w:rsidRDefault="00B4483D" w:rsidP="00182143">
            <w:pPr>
              <w:ind w:firstLine="0"/>
              <w:textAlignment w:val="baseline"/>
              <w:rPr>
                <w:rFonts w:ascii="Times New Roman" w:eastAsia="Times New Roman" w:hAnsi="Times New Roman"/>
                <w:sz w:val="18"/>
                <w:szCs w:val="18"/>
                <w:lang w:eastAsia="en-US"/>
              </w:rPr>
            </w:pPr>
          </w:p>
        </w:tc>
        <w:tc>
          <w:tcPr>
            <w:tcW w:w="720" w:type="dxa"/>
            <w:tcBorders>
              <w:top w:val="nil"/>
              <w:left w:val="nil"/>
              <w:bottom w:val="single" w:sz="6" w:space="0" w:color="000000" w:themeColor="text1"/>
              <w:right w:val="nil"/>
            </w:tcBorders>
            <w:shd w:val="clear" w:color="auto" w:fill="auto"/>
            <w:hideMark/>
          </w:tcPr>
          <w:p w14:paraId="1D4B5820" w14:textId="77777777" w:rsidR="00B4483D" w:rsidRPr="00064BCA" w:rsidRDefault="00B4483D" w:rsidP="00182143">
            <w:pPr>
              <w:ind w:firstLine="0"/>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Class </w:t>
            </w:r>
          </w:p>
        </w:tc>
        <w:tc>
          <w:tcPr>
            <w:tcW w:w="1100" w:type="dxa"/>
            <w:gridSpan w:val="2"/>
            <w:tcBorders>
              <w:top w:val="nil"/>
              <w:left w:val="nil"/>
              <w:bottom w:val="single" w:sz="6" w:space="0" w:color="000000" w:themeColor="text1"/>
              <w:right w:val="nil"/>
            </w:tcBorders>
            <w:shd w:val="clear" w:color="auto" w:fill="auto"/>
            <w:hideMark/>
          </w:tcPr>
          <w:p w14:paraId="6E807932" w14:textId="77777777" w:rsidR="00B4483D" w:rsidRPr="00064BCA" w:rsidRDefault="00B4483D" w:rsidP="00182143">
            <w:pPr>
              <w:ind w:firstLine="0"/>
              <w:jc w:val="righ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Sample Size </w:t>
            </w:r>
          </w:p>
        </w:tc>
        <w:tc>
          <w:tcPr>
            <w:tcW w:w="228" w:type="dxa"/>
            <w:tcBorders>
              <w:top w:val="nil"/>
              <w:left w:val="nil"/>
              <w:bottom w:val="single" w:sz="6" w:space="0" w:color="000000" w:themeColor="text1"/>
              <w:right w:val="nil"/>
            </w:tcBorders>
          </w:tcPr>
          <w:p w14:paraId="51B66E7F" w14:textId="77777777" w:rsidR="00B4483D" w:rsidRPr="00064BCA" w:rsidRDefault="00B4483D" w:rsidP="00182143">
            <w:pPr>
              <w:ind w:firstLine="0"/>
              <w:textAlignment w:val="baseline"/>
              <w:rPr>
                <w:rFonts w:ascii="Times New Roman" w:eastAsia="Times New Roman" w:hAnsi="Times New Roman"/>
                <w:sz w:val="18"/>
                <w:szCs w:val="18"/>
                <w:lang w:eastAsia="en-US"/>
              </w:rPr>
            </w:pPr>
          </w:p>
        </w:tc>
        <w:tc>
          <w:tcPr>
            <w:tcW w:w="598" w:type="dxa"/>
            <w:tcBorders>
              <w:top w:val="nil"/>
              <w:left w:val="nil"/>
              <w:bottom w:val="single" w:sz="6" w:space="0" w:color="auto"/>
              <w:right w:val="nil"/>
            </w:tcBorders>
            <w:shd w:val="clear" w:color="auto" w:fill="auto"/>
            <w:hideMark/>
          </w:tcPr>
          <w:p w14:paraId="5EB9D760" w14:textId="77777777" w:rsidR="00B4483D" w:rsidRPr="00064BCA" w:rsidRDefault="00B4483D" w:rsidP="00182143">
            <w:pPr>
              <w:ind w:firstLine="0"/>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Class </w:t>
            </w:r>
          </w:p>
        </w:tc>
        <w:tc>
          <w:tcPr>
            <w:tcW w:w="954" w:type="dxa"/>
            <w:tcBorders>
              <w:top w:val="nil"/>
              <w:left w:val="nil"/>
              <w:bottom w:val="single" w:sz="4" w:space="0" w:color="auto"/>
              <w:right w:val="nil"/>
            </w:tcBorders>
            <w:shd w:val="clear" w:color="auto" w:fill="auto"/>
            <w:hideMark/>
          </w:tcPr>
          <w:p w14:paraId="1A886488" w14:textId="77777777" w:rsidR="00B4483D" w:rsidRPr="00064BCA" w:rsidRDefault="00B4483D" w:rsidP="00182143">
            <w:pPr>
              <w:ind w:firstLine="0"/>
              <w:jc w:val="righ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Sample Size </w:t>
            </w:r>
          </w:p>
        </w:tc>
      </w:tr>
      <w:tr w:rsidR="00B4483D" w:rsidRPr="00064BCA" w14:paraId="52E34DF1" w14:textId="77777777" w:rsidTr="00182143">
        <w:trPr>
          <w:trHeight w:val="270"/>
          <w:jc w:val="center"/>
        </w:trPr>
        <w:tc>
          <w:tcPr>
            <w:tcW w:w="963" w:type="dxa"/>
            <w:gridSpan w:val="2"/>
            <w:tcBorders>
              <w:top w:val="single" w:sz="4" w:space="0" w:color="auto"/>
              <w:left w:val="nil"/>
              <w:bottom w:val="nil"/>
              <w:right w:val="nil"/>
            </w:tcBorders>
            <w:shd w:val="clear" w:color="auto" w:fill="auto"/>
            <w:hideMark/>
          </w:tcPr>
          <w:p w14:paraId="013541DD" w14:textId="77777777" w:rsidR="00B4483D" w:rsidRPr="00064BCA" w:rsidRDefault="00B4483D" w:rsidP="00182143">
            <w:pPr>
              <w:ind w:firstLine="0"/>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T-shirt/Top </w:t>
            </w:r>
          </w:p>
        </w:tc>
        <w:tc>
          <w:tcPr>
            <w:tcW w:w="725" w:type="dxa"/>
            <w:tcBorders>
              <w:top w:val="single" w:sz="4" w:space="0" w:color="auto"/>
              <w:left w:val="nil"/>
              <w:bottom w:val="nil"/>
              <w:right w:val="nil"/>
            </w:tcBorders>
            <w:shd w:val="clear" w:color="auto" w:fill="auto"/>
            <w:hideMark/>
          </w:tcPr>
          <w:p w14:paraId="732C7CD8" w14:textId="77777777" w:rsidR="00B4483D" w:rsidRPr="00064BCA" w:rsidRDefault="00B4483D" w:rsidP="00182143">
            <w:pPr>
              <w:ind w:firstLine="0"/>
              <w:jc w:val="righ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6,000 </w:t>
            </w:r>
          </w:p>
        </w:tc>
        <w:tc>
          <w:tcPr>
            <w:tcW w:w="202" w:type="dxa"/>
            <w:tcBorders>
              <w:top w:val="single" w:sz="4" w:space="0" w:color="auto"/>
              <w:left w:val="nil"/>
              <w:bottom w:val="nil"/>
              <w:right w:val="nil"/>
            </w:tcBorders>
          </w:tcPr>
          <w:p w14:paraId="0CBE6834" w14:textId="77777777" w:rsidR="00B4483D" w:rsidRPr="00064BCA" w:rsidRDefault="00B4483D" w:rsidP="00182143">
            <w:pPr>
              <w:ind w:firstLine="0"/>
              <w:jc w:val="left"/>
              <w:textAlignment w:val="baseline"/>
              <w:rPr>
                <w:rFonts w:ascii="Times New Roman" w:eastAsia="Times New Roman" w:hAnsi="Times New Roman"/>
                <w:sz w:val="18"/>
                <w:szCs w:val="18"/>
                <w:lang w:eastAsia="en-US"/>
              </w:rPr>
            </w:pPr>
          </w:p>
        </w:tc>
        <w:tc>
          <w:tcPr>
            <w:tcW w:w="1009" w:type="dxa"/>
            <w:gridSpan w:val="2"/>
            <w:vMerge w:val="restart"/>
            <w:tcBorders>
              <w:top w:val="single" w:sz="4" w:space="0" w:color="auto"/>
              <w:left w:val="nil"/>
              <w:bottom w:val="single" w:sz="6" w:space="0" w:color="000000" w:themeColor="text1"/>
              <w:right w:val="nil"/>
            </w:tcBorders>
            <w:shd w:val="clear" w:color="auto" w:fill="auto"/>
            <w:vAlign w:val="center"/>
            <w:hideMark/>
          </w:tcPr>
          <w:p w14:paraId="7FB049F6" w14:textId="77777777" w:rsidR="00B4483D" w:rsidRPr="00064BCA" w:rsidRDefault="00B4483D" w:rsidP="00182143">
            <w:pPr>
              <w:ind w:firstLine="0"/>
              <w:jc w:val="lef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Tops </w:t>
            </w:r>
          </w:p>
        </w:tc>
        <w:tc>
          <w:tcPr>
            <w:tcW w:w="811" w:type="dxa"/>
            <w:vMerge w:val="restart"/>
            <w:tcBorders>
              <w:top w:val="single" w:sz="4" w:space="0" w:color="auto"/>
              <w:left w:val="nil"/>
              <w:bottom w:val="single" w:sz="6" w:space="0" w:color="000000" w:themeColor="text1"/>
              <w:right w:val="nil"/>
            </w:tcBorders>
            <w:shd w:val="clear" w:color="auto" w:fill="auto"/>
            <w:vAlign w:val="center"/>
            <w:hideMark/>
          </w:tcPr>
          <w:p w14:paraId="29124F9D" w14:textId="77777777" w:rsidR="00B4483D" w:rsidRPr="00064BCA" w:rsidRDefault="00B4483D" w:rsidP="00182143">
            <w:pPr>
              <w:ind w:firstLine="0"/>
              <w:jc w:val="righ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18,000 </w:t>
            </w:r>
          </w:p>
        </w:tc>
        <w:tc>
          <w:tcPr>
            <w:tcW w:w="228" w:type="dxa"/>
            <w:tcBorders>
              <w:top w:val="single" w:sz="4" w:space="0" w:color="auto"/>
              <w:left w:val="nil"/>
              <w:bottom w:val="nil"/>
              <w:right w:val="nil"/>
            </w:tcBorders>
          </w:tcPr>
          <w:p w14:paraId="3E850D95" w14:textId="77777777" w:rsidR="00B4483D" w:rsidRPr="00064BCA" w:rsidRDefault="00B4483D" w:rsidP="00182143">
            <w:pPr>
              <w:ind w:firstLine="0"/>
              <w:jc w:val="left"/>
              <w:textAlignment w:val="baseline"/>
              <w:rPr>
                <w:rFonts w:ascii="Times New Roman" w:eastAsia="Times New Roman" w:hAnsi="Times New Roman"/>
                <w:sz w:val="18"/>
                <w:szCs w:val="18"/>
                <w:lang w:eastAsia="en-US"/>
              </w:rPr>
            </w:pPr>
          </w:p>
        </w:tc>
        <w:tc>
          <w:tcPr>
            <w:tcW w:w="598" w:type="dxa"/>
            <w:vMerge w:val="restart"/>
            <w:tcBorders>
              <w:top w:val="single" w:sz="4" w:space="0" w:color="auto"/>
              <w:left w:val="nil"/>
              <w:bottom w:val="single" w:sz="6" w:space="0" w:color="000000" w:themeColor="text1"/>
              <w:right w:val="nil"/>
            </w:tcBorders>
            <w:shd w:val="clear" w:color="auto" w:fill="auto"/>
            <w:vAlign w:val="center"/>
            <w:hideMark/>
          </w:tcPr>
          <w:p w14:paraId="1166D4EA" w14:textId="77777777" w:rsidR="00B4483D" w:rsidRPr="00064BCA" w:rsidRDefault="00B4483D" w:rsidP="00182143">
            <w:pPr>
              <w:ind w:firstLine="0"/>
              <w:jc w:val="lef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Clothes </w:t>
            </w:r>
          </w:p>
        </w:tc>
        <w:tc>
          <w:tcPr>
            <w:tcW w:w="954" w:type="dxa"/>
            <w:vMerge w:val="restart"/>
            <w:tcBorders>
              <w:top w:val="single" w:sz="4" w:space="0" w:color="auto"/>
              <w:left w:val="nil"/>
              <w:bottom w:val="nil"/>
              <w:right w:val="nil"/>
            </w:tcBorders>
            <w:shd w:val="clear" w:color="auto" w:fill="auto"/>
            <w:vAlign w:val="center"/>
            <w:hideMark/>
          </w:tcPr>
          <w:p w14:paraId="3102C8EF" w14:textId="77777777" w:rsidR="00B4483D" w:rsidRPr="00064BCA" w:rsidRDefault="00B4483D" w:rsidP="00182143">
            <w:pPr>
              <w:ind w:firstLine="0"/>
              <w:jc w:val="righ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36,000 </w:t>
            </w:r>
          </w:p>
        </w:tc>
      </w:tr>
      <w:tr w:rsidR="00B4483D" w:rsidRPr="00064BCA" w14:paraId="2A12D031" w14:textId="77777777" w:rsidTr="00182143">
        <w:trPr>
          <w:trHeight w:val="255"/>
          <w:jc w:val="center"/>
        </w:trPr>
        <w:tc>
          <w:tcPr>
            <w:tcW w:w="963" w:type="dxa"/>
            <w:gridSpan w:val="2"/>
            <w:tcBorders>
              <w:top w:val="nil"/>
              <w:left w:val="nil"/>
              <w:bottom w:val="nil"/>
              <w:right w:val="nil"/>
            </w:tcBorders>
            <w:shd w:val="clear" w:color="auto" w:fill="auto"/>
            <w:hideMark/>
          </w:tcPr>
          <w:p w14:paraId="7531FD93" w14:textId="77777777" w:rsidR="00B4483D" w:rsidRPr="00064BCA" w:rsidRDefault="00B4483D" w:rsidP="00182143">
            <w:pPr>
              <w:ind w:firstLine="0"/>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Pullover </w:t>
            </w:r>
          </w:p>
        </w:tc>
        <w:tc>
          <w:tcPr>
            <w:tcW w:w="725" w:type="dxa"/>
            <w:tcBorders>
              <w:top w:val="nil"/>
              <w:left w:val="nil"/>
              <w:bottom w:val="nil"/>
              <w:right w:val="nil"/>
            </w:tcBorders>
            <w:shd w:val="clear" w:color="auto" w:fill="auto"/>
            <w:hideMark/>
          </w:tcPr>
          <w:p w14:paraId="19D9E73E" w14:textId="77777777" w:rsidR="00B4483D" w:rsidRPr="00064BCA" w:rsidRDefault="00B4483D" w:rsidP="00182143">
            <w:pPr>
              <w:ind w:firstLine="0"/>
              <w:jc w:val="righ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6,000 </w:t>
            </w:r>
          </w:p>
        </w:tc>
        <w:tc>
          <w:tcPr>
            <w:tcW w:w="202" w:type="dxa"/>
            <w:tcBorders>
              <w:top w:val="nil"/>
              <w:left w:val="nil"/>
              <w:bottom w:val="nil"/>
              <w:right w:val="nil"/>
            </w:tcBorders>
          </w:tcPr>
          <w:p w14:paraId="5788EC4B"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1009" w:type="dxa"/>
            <w:gridSpan w:val="2"/>
            <w:vMerge/>
            <w:vAlign w:val="center"/>
            <w:hideMark/>
          </w:tcPr>
          <w:p w14:paraId="3ADDF0FB"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811" w:type="dxa"/>
            <w:vMerge/>
            <w:vAlign w:val="center"/>
            <w:hideMark/>
          </w:tcPr>
          <w:p w14:paraId="6F72B10F"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228" w:type="dxa"/>
            <w:tcBorders>
              <w:top w:val="nil"/>
              <w:left w:val="nil"/>
              <w:bottom w:val="nil"/>
              <w:right w:val="nil"/>
            </w:tcBorders>
          </w:tcPr>
          <w:p w14:paraId="1DFF9186"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598" w:type="dxa"/>
            <w:vMerge/>
            <w:vAlign w:val="center"/>
            <w:hideMark/>
          </w:tcPr>
          <w:p w14:paraId="707E8BEE"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954" w:type="dxa"/>
            <w:vMerge/>
            <w:tcBorders>
              <w:top w:val="nil"/>
              <w:bottom w:val="nil"/>
              <w:right w:val="nil"/>
            </w:tcBorders>
            <w:vAlign w:val="center"/>
            <w:hideMark/>
          </w:tcPr>
          <w:p w14:paraId="41CB29E3" w14:textId="77777777" w:rsidR="00B4483D" w:rsidRPr="00064BCA" w:rsidRDefault="00B4483D" w:rsidP="00182143">
            <w:pPr>
              <w:ind w:firstLine="0"/>
              <w:jc w:val="left"/>
              <w:rPr>
                <w:rFonts w:ascii="Segoe UI" w:eastAsia="Times New Roman" w:hAnsi="Segoe UI" w:cs="Segoe UI"/>
                <w:sz w:val="18"/>
                <w:szCs w:val="18"/>
                <w:lang w:eastAsia="en-US"/>
              </w:rPr>
            </w:pPr>
          </w:p>
        </w:tc>
      </w:tr>
      <w:tr w:rsidR="00B4483D" w:rsidRPr="00064BCA" w14:paraId="31C56389" w14:textId="77777777" w:rsidTr="00182143">
        <w:trPr>
          <w:trHeight w:val="270"/>
          <w:jc w:val="center"/>
        </w:trPr>
        <w:tc>
          <w:tcPr>
            <w:tcW w:w="963" w:type="dxa"/>
            <w:gridSpan w:val="2"/>
            <w:tcBorders>
              <w:top w:val="nil"/>
              <w:left w:val="nil"/>
              <w:bottom w:val="nil"/>
              <w:right w:val="nil"/>
            </w:tcBorders>
            <w:shd w:val="clear" w:color="auto" w:fill="auto"/>
            <w:hideMark/>
          </w:tcPr>
          <w:p w14:paraId="2EC9C2C4" w14:textId="77777777" w:rsidR="00B4483D" w:rsidRPr="00064BCA" w:rsidRDefault="00B4483D" w:rsidP="00182143">
            <w:pPr>
              <w:ind w:firstLine="0"/>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Shirt </w:t>
            </w:r>
          </w:p>
        </w:tc>
        <w:tc>
          <w:tcPr>
            <w:tcW w:w="725" w:type="dxa"/>
            <w:tcBorders>
              <w:top w:val="nil"/>
              <w:left w:val="nil"/>
              <w:bottom w:val="nil"/>
              <w:right w:val="nil"/>
            </w:tcBorders>
            <w:shd w:val="clear" w:color="auto" w:fill="auto"/>
            <w:hideMark/>
          </w:tcPr>
          <w:p w14:paraId="0D41A050" w14:textId="77777777" w:rsidR="00B4483D" w:rsidRPr="00064BCA" w:rsidRDefault="00B4483D" w:rsidP="00182143">
            <w:pPr>
              <w:ind w:firstLine="0"/>
              <w:jc w:val="righ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6,000 </w:t>
            </w:r>
          </w:p>
        </w:tc>
        <w:tc>
          <w:tcPr>
            <w:tcW w:w="202" w:type="dxa"/>
            <w:tcBorders>
              <w:top w:val="nil"/>
              <w:left w:val="nil"/>
              <w:bottom w:val="nil"/>
              <w:right w:val="nil"/>
            </w:tcBorders>
          </w:tcPr>
          <w:p w14:paraId="29AFDF00"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1009" w:type="dxa"/>
            <w:gridSpan w:val="2"/>
            <w:vMerge/>
            <w:vAlign w:val="center"/>
            <w:hideMark/>
          </w:tcPr>
          <w:p w14:paraId="5B0AD6D8"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811" w:type="dxa"/>
            <w:vMerge/>
            <w:vAlign w:val="center"/>
            <w:hideMark/>
          </w:tcPr>
          <w:p w14:paraId="49E10020"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228" w:type="dxa"/>
            <w:tcBorders>
              <w:top w:val="nil"/>
              <w:left w:val="nil"/>
              <w:bottom w:val="nil"/>
              <w:right w:val="nil"/>
            </w:tcBorders>
          </w:tcPr>
          <w:p w14:paraId="57CE956E"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598" w:type="dxa"/>
            <w:vMerge/>
            <w:vAlign w:val="center"/>
            <w:hideMark/>
          </w:tcPr>
          <w:p w14:paraId="2B477394"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954" w:type="dxa"/>
            <w:vMerge/>
            <w:tcBorders>
              <w:top w:val="nil"/>
              <w:bottom w:val="nil"/>
              <w:right w:val="nil"/>
            </w:tcBorders>
            <w:vAlign w:val="center"/>
            <w:hideMark/>
          </w:tcPr>
          <w:p w14:paraId="6F29CDB4" w14:textId="77777777" w:rsidR="00B4483D" w:rsidRPr="00064BCA" w:rsidRDefault="00B4483D" w:rsidP="00182143">
            <w:pPr>
              <w:ind w:firstLine="0"/>
              <w:jc w:val="left"/>
              <w:rPr>
                <w:rFonts w:ascii="Segoe UI" w:eastAsia="Times New Roman" w:hAnsi="Segoe UI" w:cs="Segoe UI"/>
                <w:sz w:val="18"/>
                <w:szCs w:val="18"/>
                <w:lang w:eastAsia="en-US"/>
              </w:rPr>
            </w:pPr>
          </w:p>
        </w:tc>
      </w:tr>
      <w:tr w:rsidR="00B4483D" w:rsidRPr="00064BCA" w14:paraId="6D69493D" w14:textId="77777777" w:rsidTr="00182143">
        <w:trPr>
          <w:trHeight w:val="270"/>
          <w:jc w:val="center"/>
        </w:trPr>
        <w:tc>
          <w:tcPr>
            <w:tcW w:w="963" w:type="dxa"/>
            <w:gridSpan w:val="2"/>
            <w:tcBorders>
              <w:top w:val="nil"/>
              <w:left w:val="nil"/>
              <w:bottom w:val="nil"/>
              <w:right w:val="nil"/>
            </w:tcBorders>
            <w:shd w:val="clear" w:color="auto" w:fill="auto"/>
            <w:hideMark/>
          </w:tcPr>
          <w:p w14:paraId="7C883D08" w14:textId="77777777" w:rsidR="00B4483D" w:rsidRPr="00064BCA" w:rsidRDefault="00B4483D" w:rsidP="00182143">
            <w:pPr>
              <w:ind w:firstLine="0"/>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Trouser </w:t>
            </w:r>
          </w:p>
        </w:tc>
        <w:tc>
          <w:tcPr>
            <w:tcW w:w="725" w:type="dxa"/>
            <w:tcBorders>
              <w:top w:val="nil"/>
              <w:left w:val="nil"/>
              <w:bottom w:val="nil"/>
              <w:right w:val="nil"/>
            </w:tcBorders>
            <w:shd w:val="clear" w:color="auto" w:fill="auto"/>
            <w:hideMark/>
          </w:tcPr>
          <w:p w14:paraId="119A59F0" w14:textId="77777777" w:rsidR="00B4483D" w:rsidRPr="00064BCA" w:rsidRDefault="00B4483D" w:rsidP="00182143">
            <w:pPr>
              <w:ind w:firstLine="0"/>
              <w:jc w:val="righ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6,000 </w:t>
            </w:r>
          </w:p>
        </w:tc>
        <w:tc>
          <w:tcPr>
            <w:tcW w:w="202" w:type="dxa"/>
            <w:tcBorders>
              <w:top w:val="nil"/>
              <w:left w:val="nil"/>
              <w:bottom w:val="nil"/>
              <w:right w:val="nil"/>
            </w:tcBorders>
          </w:tcPr>
          <w:p w14:paraId="697913BE" w14:textId="77777777" w:rsidR="00B4483D" w:rsidRPr="00064BCA" w:rsidRDefault="00B4483D" w:rsidP="00182143">
            <w:pPr>
              <w:ind w:firstLine="0"/>
              <w:textAlignment w:val="baseline"/>
              <w:rPr>
                <w:rFonts w:ascii="Times New Roman" w:eastAsia="Times New Roman" w:hAnsi="Times New Roman"/>
                <w:sz w:val="18"/>
                <w:szCs w:val="18"/>
                <w:lang w:eastAsia="en-US"/>
              </w:rPr>
            </w:pPr>
          </w:p>
        </w:tc>
        <w:tc>
          <w:tcPr>
            <w:tcW w:w="1009" w:type="dxa"/>
            <w:gridSpan w:val="2"/>
            <w:tcBorders>
              <w:top w:val="nil"/>
              <w:left w:val="nil"/>
              <w:bottom w:val="nil"/>
              <w:right w:val="nil"/>
            </w:tcBorders>
            <w:shd w:val="clear" w:color="auto" w:fill="auto"/>
            <w:hideMark/>
          </w:tcPr>
          <w:p w14:paraId="64F74BC5" w14:textId="77777777" w:rsidR="00B4483D" w:rsidRPr="00064BCA" w:rsidRDefault="00B4483D" w:rsidP="00182143">
            <w:pPr>
              <w:ind w:firstLine="0"/>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Bottoms </w:t>
            </w:r>
          </w:p>
        </w:tc>
        <w:tc>
          <w:tcPr>
            <w:tcW w:w="811" w:type="dxa"/>
            <w:tcBorders>
              <w:top w:val="nil"/>
              <w:left w:val="nil"/>
              <w:bottom w:val="nil"/>
              <w:right w:val="nil"/>
            </w:tcBorders>
            <w:shd w:val="clear" w:color="auto" w:fill="auto"/>
            <w:hideMark/>
          </w:tcPr>
          <w:p w14:paraId="7E22A60B" w14:textId="77777777" w:rsidR="00B4483D" w:rsidRPr="00064BCA" w:rsidRDefault="00B4483D" w:rsidP="00182143">
            <w:pPr>
              <w:ind w:firstLine="0"/>
              <w:jc w:val="righ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6,000 </w:t>
            </w:r>
          </w:p>
        </w:tc>
        <w:tc>
          <w:tcPr>
            <w:tcW w:w="228" w:type="dxa"/>
            <w:tcBorders>
              <w:top w:val="nil"/>
              <w:left w:val="nil"/>
              <w:bottom w:val="nil"/>
              <w:right w:val="nil"/>
            </w:tcBorders>
          </w:tcPr>
          <w:p w14:paraId="12490044"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598" w:type="dxa"/>
            <w:vMerge/>
            <w:vAlign w:val="center"/>
            <w:hideMark/>
          </w:tcPr>
          <w:p w14:paraId="159BE561"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954" w:type="dxa"/>
            <w:vMerge/>
            <w:tcBorders>
              <w:top w:val="nil"/>
              <w:bottom w:val="nil"/>
              <w:right w:val="nil"/>
            </w:tcBorders>
            <w:vAlign w:val="center"/>
            <w:hideMark/>
          </w:tcPr>
          <w:p w14:paraId="18BB8851" w14:textId="77777777" w:rsidR="00B4483D" w:rsidRPr="00064BCA" w:rsidRDefault="00B4483D" w:rsidP="00182143">
            <w:pPr>
              <w:ind w:firstLine="0"/>
              <w:jc w:val="left"/>
              <w:rPr>
                <w:rFonts w:ascii="Segoe UI" w:eastAsia="Times New Roman" w:hAnsi="Segoe UI" w:cs="Segoe UI"/>
                <w:sz w:val="18"/>
                <w:szCs w:val="18"/>
                <w:lang w:eastAsia="en-US"/>
              </w:rPr>
            </w:pPr>
          </w:p>
        </w:tc>
      </w:tr>
      <w:tr w:rsidR="00B4483D" w:rsidRPr="00064BCA" w14:paraId="379C0D1A" w14:textId="77777777" w:rsidTr="00182143">
        <w:trPr>
          <w:trHeight w:val="270"/>
          <w:jc w:val="center"/>
        </w:trPr>
        <w:tc>
          <w:tcPr>
            <w:tcW w:w="963" w:type="dxa"/>
            <w:gridSpan w:val="2"/>
            <w:tcBorders>
              <w:top w:val="nil"/>
              <w:left w:val="nil"/>
              <w:bottom w:val="nil"/>
              <w:right w:val="nil"/>
            </w:tcBorders>
            <w:shd w:val="clear" w:color="auto" w:fill="auto"/>
            <w:hideMark/>
          </w:tcPr>
          <w:p w14:paraId="7B2BA3BD" w14:textId="77777777" w:rsidR="00B4483D" w:rsidRPr="00064BCA" w:rsidRDefault="00B4483D" w:rsidP="00182143">
            <w:pPr>
              <w:ind w:firstLine="0"/>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Dress </w:t>
            </w:r>
          </w:p>
        </w:tc>
        <w:tc>
          <w:tcPr>
            <w:tcW w:w="725" w:type="dxa"/>
            <w:tcBorders>
              <w:top w:val="nil"/>
              <w:left w:val="nil"/>
              <w:bottom w:val="nil"/>
              <w:right w:val="nil"/>
            </w:tcBorders>
            <w:shd w:val="clear" w:color="auto" w:fill="auto"/>
            <w:hideMark/>
          </w:tcPr>
          <w:p w14:paraId="54359028" w14:textId="77777777" w:rsidR="00B4483D" w:rsidRPr="00064BCA" w:rsidRDefault="00B4483D" w:rsidP="00182143">
            <w:pPr>
              <w:ind w:firstLine="0"/>
              <w:jc w:val="righ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6,000 </w:t>
            </w:r>
          </w:p>
        </w:tc>
        <w:tc>
          <w:tcPr>
            <w:tcW w:w="202" w:type="dxa"/>
            <w:tcBorders>
              <w:top w:val="nil"/>
              <w:left w:val="nil"/>
              <w:bottom w:val="nil"/>
              <w:right w:val="nil"/>
            </w:tcBorders>
          </w:tcPr>
          <w:p w14:paraId="25E82A2C" w14:textId="77777777" w:rsidR="00B4483D" w:rsidRPr="00064BCA" w:rsidRDefault="00B4483D" w:rsidP="00182143">
            <w:pPr>
              <w:ind w:firstLine="0"/>
              <w:textAlignment w:val="baseline"/>
              <w:rPr>
                <w:rFonts w:ascii="Times New Roman" w:eastAsia="Times New Roman" w:hAnsi="Times New Roman"/>
                <w:sz w:val="18"/>
                <w:szCs w:val="18"/>
                <w:lang w:eastAsia="en-US"/>
              </w:rPr>
            </w:pPr>
          </w:p>
        </w:tc>
        <w:tc>
          <w:tcPr>
            <w:tcW w:w="1009" w:type="dxa"/>
            <w:gridSpan w:val="2"/>
            <w:tcBorders>
              <w:top w:val="nil"/>
              <w:left w:val="nil"/>
              <w:bottom w:val="nil"/>
              <w:right w:val="nil"/>
            </w:tcBorders>
            <w:shd w:val="clear" w:color="auto" w:fill="auto"/>
            <w:hideMark/>
          </w:tcPr>
          <w:p w14:paraId="56A69314" w14:textId="77777777" w:rsidR="00B4483D" w:rsidRPr="00064BCA" w:rsidRDefault="00B4483D" w:rsidP="00182143">
            <w:pPr>
              <w:ind w:firstLine="0"/>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Dresses </w:t>
            </w:r>
          </w:p>
        </w:tc>
        <w:tc>
          <w:tcPr>
            <w:tcW w:w="811" w:type="dxa"/>
            <w:tcBorders>
              <w:top w:val="nil"/>
              <w:left w:val="nil"/>
              <w:bottom w:val="nil"/>
              <w:right w:val="nil"/>
            </w:tcBorders>
            <w:shd w:val="clear" w:color="auto" w:fill="auto"/>
            <w:hideMark/>
          </w:tcPr>
          <w:p w14:paraId="4F654FD7" w14:textId="77777777" w:rsidR="00B4483D" w:rsidRPr="00064BCA" w:rsidRDefault="00B4483D" w:rsidP="00182143">
            <w:pPr>
              <w:ind w:firstLine="0"/>
              <w:jc w:val="righ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6,000 </w:t>
            </w:r>
          </w:p>
        </w:tc>
        <w:tc>
          <w:tcPr>
            <w:tcW w:w="228" w:type="dxa"/>
            <w:tcBorders>
              <w:top w:val="nil"/>
              <w:left w:val="nil"/>
              <w:bottom w:val="nil"/>
              <w:right w:val="nil"/>
            </w:tcBorders>
          </w:tcPr>
          <w:p w14:paraId="7CB4C252"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598" w:type="dxa"/>
            <w:vMerge/>
            <w:vAlign w:val="center"/>
            <w:hideMark/>
          </w:tcPr>
          <w:p w14:paraId="3D8FAE1D"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954" w:type="dxa"/>
            <w:vMerge/>
            <w:tcBorders>
              <w:top w:val="nil"/>
              <w:bottom w:val="nil"/>
              <w:right w:val="nil"/>
            </w:tcBorders>
            <w:vAlign w:val="center"/>
            <w:hideMark/>
          </w:tcPr>
          <w:p w14:paraId="4C175EC8" w14:textId="77777777" w:rsidR="00B4483D" w:rsidRPr="00064BCA" w:rsidRDefault="00B4483D" w:rsidP="00182143">
            <w:pPr>
              <w:ind w:firstLine="0"/>
              <w:jc w:val="left"/>
              <w:rPr>
                <w:rFonts w:ascii="Segoe UI" w:eastAsia="Times New Roman" w:hAnsi="Segoe UI" w:cs="Segoe UI"/>
                <w:sz w:val="18"/>
                <w:szCs w:val="18"/>
                <w:lang w:eastAsia="en-US"/>
              </w:rPr>
            </w:pPr>
          </w:p>
        </w:tc>
      </w:tr>
      <w:tr w:rsidR="00B4483D" w:rsidRPr="00064BCA" w14:paraId="1209FC56" w14:textId="77777777" w:rsidTr="00182143">
        <w:trPr>
          <w:trHeight w:val="270"/>
          <w:jc w:val="center"/>
        </w:trPr>
        <w:tc>
          <w:tcPr>
            <w:tcW w:w="963" w:type="dxa"/>
            <w:gridSpan w:val="2"/>
            <w:tcBorders>
              <w:top w:val="nil"/>
              <w:left w:val="nil"/>
              <w:bottom w:val="nil"/>
              <w:right w:val="nil"/>
            </w:tcBorders>
            <w:shd w:val="clear" w:color="auto" w:fill="auto"/>
            <w:hideMark/>
          </w:tcPr>
          <w:p w14:paraId="78AF6E3E" w14:textId="77777777" w:rsidR="00B4483D" w:rsidRPr="00064BCA" w:rsidRDefault="00B4483D" w:rsidP="00182143">
            <w:pPr>
              <w:ind w:firstLine="0"/>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Coat </w:t>
            </w:r>
          </w:p>
        </w:tc>
        <w:tc>
          <w:tcPr>
            <w:tcW w:w="725" w:type="dxa"/>
            <w:tcBorders>
              <w:top w:val="nil"/>
              <w:left w:val="nil"/>
              <w:bottom w:val="nil"/>
              <w:right w:val="nil"/>
            </w:tcBorders>
            <w:shd w:val="clear" w:color="auto" w:fill="auto"/>
            <w:hideMark/>
          </w:tcPr>
          <w:p w14:paraId="7D252B85" w14:textId="77777777" w:rsidR="00B4483D" w:rsidRPr="00064BCA" w:rsidRDefault="00B4483D" w:rsidP="00182143">
            <w:pPr>
              <w:ind w:firstLine="0"/>
              <w:jc w:val="righ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6,000 </w:t>
            </w:r>
          </w:p>
        </w:tc>
        <w:tc>
          <w:tcPr>
            <w:tcW w:w="202" w:type="dxa"/>
            <w:tcBorders>
              <w:top w:val="nil"/>
              <w:left w:val="nil"/>
              <w:bottom w:val="nil"/>
              <w:right w:val="nil"/>
            </w:tcBorders>
          </w:tcPr>
          <w:p w14:paraId="160375D8" w14:textId="77777777" w:rsidR="00B4483D" w:rsidRPr="00064BCA" w:rsidRDefault="00B4483D" w:rsidP="00182143">
            <w:pPr>
              <w:ind w:firstLine="0"/>
              <w:textAlignment w:val="baseline"/>
              <w:rPr>
                <w:rFonts w:ascii="Times New Roman" w:eastAsia="Times New Roman" w:hAnsi="Times New Roman"/>
                <w:sz w:val="18"/>
                <w:szCs w:val="18"/>
                <w:lang w:eastAsia="en-US"/>
              </w:rPr>
            </w:pPr>
          </w:p>
        </w:tc>
        <w:tc>
          <w:tcPr>
            <w:tcW w:w="1009" w:type="dxa"/>
            <w:gridSpan w:val="2"/>
            <w:tcBorders>
              <w:top w:val="nil"/>
              <w:left w:val="nil"/>
              <w:bottom w:val="nil"/>
              <w:right w:val="nil"/>
            </w:tcBorders>
            <w:shd w:val="clear" w:color="auto" w:fill="auto"/>
            <w:hideMark/>
          </w:tcPr>
          <w:p w14:paraId="1DCCA1EF" w14:textId="77777777" w:rsidR="00B4483D" w:rsidRPr="00064BCA" w:rsidRDefault="00B4483D" w:rsidP="00182143">
            <w:pPr>
              <w:ind w:firstLine="0"/>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Outers </w:t>
            </w:r>
          </w:p>
        </w:tc>
        <w:tc>
          <w:tcPr>
            <w:tcW w:w="811" w:type="dxa"/>
            <w:tcBorders>
              <w:top w:val="nil"/>
              <w:left w:val="nil"/>
              <w:bottom w:val="nil"/>
              <w:right w:val="nil"/>
            </w:tcBorders>
            <w:shd w:val="clear" w:color="auto" w:fill="auto"/>
            <w:hideMark/>
          </w:tcPr>
          <w:p w14:paraId="4E6D05B8" w14:textId="77777777" w:rsidR="00B4483D" w:rsidRPr="00064BCA" w:rsidRDefault="00B4483D" w:rsidP="00182143">
            <w:pPr>
              <w:ind w:firstLine="0"/>
              <w:jc w:val="righ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6,000 </w:t>
            </w:r>
          </w:p>
        </w:tc>
        <w:tc>
          <w:tcPr>
            <w:tcW w:w="228" w:type="dxa"/>
            <w:tcBorders>
              <w:top w:val="nil"/>
              <w:left w:val="nil"/>
              <w:bottom w:val="nil"/>
              <w:right w:val="nil"/>
            </w:tcBorders>
          </w:tcPr>
          <w:p w14:paraId="47815104"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598" w:type="dxa"/>
            <w:vMerge/>
            <w:tcBorders>
              <w:bottom w:val="nil"/>
            </w:tcBorders>
            <w:vAlign w:val="center"/>
            <w:hideMark/>
          </w:tcPr>
          <w:p w14:paraId="470DD2E1"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954" w:type="dxa"/>
            <w:vMerge/>
            <w:tcBorders>
              <w:top w:val="nil"/>
              <w:bottom w:val="nil"/>
              <w:right w:val="nil"/>
            </w:tcBorders>
            <w:vAlign w:val="center"/>
            <w:hideMark/>
          </w:tcPr>
          <w:p w14:paraId="785FE610" w14:textId="77777777" w:rsidR="00B4483D" w:rsidRPr="00064BCA" w:rsidRDefault="00B4483D" w:rsidP="00182143">
            <w:pPr>
              <w:ind w:firstLine="0"/>
              <w:jc w:val="left"/>
              <w:rPr>
                <w:rFonts w:ascii="Segoe UI" w:eastAsia="Times New Roman" w:hAnsi="Segoe UI" w:cs="Segoe UI"/>
                <w:sz w:val="18"/>
                <w:szCs w:val="18"/>
                <w:lang w:eastAsia="en-US"/>
              </w:rPr>
            </w:pPr>
          </w:p>
        </w:tc>
      </w:tr>
      <w:tr w:rsidR="00B4483D" w:rsidRPr="00064BCA" w14:paraId="06104F00" w14:textId="77777777" w:rsidTr="00182143">
        <w:trPr>
          <w:trHeight w:val="270"/>
          <w:jc w:val="center"/>
        </w:trPr>
        <w:tc>
          <w:tcPr>
            <w:tcW w:w="963" w:type="dxa"/>
            <w:gridSpan w:val="2"/>
            <w:tcBorders>
              <w:top w:val="nil"/>
              <w:left w:val="nil"/>
              <w:bottom w:val="nil"/>
              <w:right w:val="nil"/>
            </w:tcBorders>
            <w:shd w:val="clear" w:color="auto" w:fill="auto"/>
            <w:hideMark/>
          </w:tcPr>
          <w:p w14:paraId="242220EC" w14:textId="77777777" w:rsidR="00B4483D" w:rsidRPr="00064BCA" w:rsidRDefault="00B4483D" w:rsidP="00182143">
            <w:pPr>
              <w:ind w:firstLine="0"/>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Bag </w:t>
            </w:r>
          </w:p>
        </w:tc>
        <w:tc>
          <w:tcPr>
            <w:tcW w:w="725" w:type="dxa"/>
            <w:tcBorders>
              <w:top w:val="nil"/>
              <w:left w:val="nil"/>
              <w:bottom w:val="nil"/>
              <w:right w:val="nil"/>
            </w:tcBorders>
            <w:shd w:val="clear" w:color="auto" w:fill="auto"/>
            <w:hideMark/>
          </w:tcPr>
          <w:p w14:paraId="4C55C19E" w14:textId="77777777" w:rsidR="00B4483D" w:rsidRPr="00064BCA" w:rsidRDefault="00B4483D" w:rsidP="00182143">
            <w:pPr>
              <w:ind w:firstLine="0"/>
              <w:jc w:val="righ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6,000 </w:t>
            </w:r>
          </w:p>
        </w:tc>
        <w:tc>
          <w:tcPr>
            <w:tcW w:w="202" w:type="dxa"/>
            <w:tcBorders>
              <w:top w:val="nil"/>
              <w:left w:val="nil"/>
              <w:bottom w:val="nil"/>
              <w:right w:val="nil"/>
            </w:tcBorders>
          </w:tcPr>
          <w:p w14:paraId="10F1B9F8" w14:textId="77777777" w:rsidR="00B4483D" w:rsidRPr="00064BCA" w:rsidRDefault="00B4483D" w:rsidP="00182143">
            <w:pPr>
              <w:ind w:firstLine="0"/>
              <w:textAlignment w:val="baseline"/>
              <w:rPr>
                <w:rFonts w:ascii="Times New Roman" w:eastAsia="Times New Roman" w:hAnsi="Times New Roman"/>
                <w:sz w:val="18"/>
                <w:szCs w:val="18"/>
                <w:lang w:eastAsia="en-US"/>
              </w:rPr>
            </w:pPr>
          </w:p>
        </w:tc>
        <w:tc>
          <w:tcPr>
            <w:tcW w:w="1009" w:type="dxa"/>
            <w:gridSpan w:val="2"/>
            <w:tcBorders>
              <w:top w:val="nil"/>
              <w:left w:val="nil"/>
              <w:bottom w:val="nil"/>
              <w:right w:val="nil"/>
            </w:tcBorders>
            <w:shd w:val="clear" w:color="auto" w:fill="auto"/>
            <w:hideMark/>
          </w:tcPr>
          <w:p w14:paraId="24782454" w14:textId="77777777" w:rsidR="00B4483D" w:rsidRPr="00064BCA" w:rsidRDefault="00B4483D" w:rsidP="00182143">
            <w:pPr>
              <w:ind w:firstLine="0"/>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Accessories </w:t>
            </w:r>
          </w:p>
        </w:tc>
        <w:tc>
          <w:tcPr>
            <w:tcW w:w="811" w:type="dxa"/>
            <w:tcBorders>
              <w:top w:val="nil"/>
              <w:left w:val="nil"/>
              <w:bottom w:val="nil"/>
              <w:right w:val="nil"/>
            </w:tcBorders>
            <w:shd w:val="clear" w:color="auto" w:fill="auto"/>
            <w:hideMark/>
          </w:tcPr>
          <w:p w14:paraId="30167E10" w14:textId="77777777" w:rsidR="00B4483D" w:rsidRPr="00064BCA" w:rsidRDefault="00B4483D" w:rsidP="00182143">
            <w:pPr>
              <w:ind w:firstLine="0"/>
              <w:jc w:val="righ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6,000 </w:t>
            </w:r>
          </w:p>
        </w:tc>
        <w:tc>
          <w:tcPr>
            <w:tcW w:w="228" w:type="dxa"/>
            <w:tcBorders>
              <w:top w:val="nil"/>
              <w:left w:val="nil"/>
              <w:bottom w:val="nil"/>
              <w:right w:val="nil"/>
            </w:tcBorders>
          </w:tcPr>
          <w:p w14:paraId="69EEF397" w14:textId="77777777" w:rsidR="00B4483D" w:rsidRPr="00064BCA" w:rsidRDefault="00B4483D" w:rsidP="00182143">
            <w:pPr>
              <w:ind w:firstLine="0"/>
              <w:jc w:val="left"/>
              <w:textAlignment w:val="baseline"/>
              <w:rPr>
                <w:rFonts w:ascii="Times New Roman" w:eastAsia="Times New Roman" w:hAnsi="Times New Roman"/>
                <w:sz w:val="18"/>
                <w:szCs w:val="18"/>
                <w:lang w:eastAsia="en-US"/>
              </w:rPr>
            </w:pPr>
          </w:p>
        </w:tc>
        <w:tc>
          <w:tcPr>
            <w:tcW w:w="598" w:type="dxa"/>
            <w:vMerge w:val="restart"/>
            <w:tcBorders>
              <w:top w:val="nil"/>
              <w:left w:val="nil"/>
              <w:bottom w:val="single" w:sz="12" w:space="0" w:color="auto"/>
              <w:right w:val="nil"/>
            </w:tcBorders>
            <w:shd w:val="clear" w:color="auto" w:fill="auto"/>
            <w:vAlign w:val="center"/>
            <w:hideMark/>
          </w:tcPr>
          <w:p w14:paraId="0F03E883" w14:textId="77777777" w:rsidR="00B4483D" w:rsidRPr="00064BCA" w:rsidRDefault="00B4483D" w:rsidP="00182143">
            <w:pPr>
              <w:ind w:firstLine="0"/>
              <w:jc w:val="lef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Goods </w:t>
            </w:r>
          </w:p>
        </w:tc>
        <w:tc>
          <w:tcPr>
            <w:tcW w:w="954" w:type="dxa"/>
            <w:vMerge w:val="restart"/>
            <w:tcBorders>
              <w:top w:val="nil"/>
              <w:left w:val="nil"/>
              <w:bottom w:val="single" w:sz="12" w:space="0" w:color="auto"/>
              <w:right w:val="nil"/>
            </w:tcBorders>
            <w:shd w:val="clear" w:color="auto" w:fill="auto"/>
            <w:vAlign w:val="center"/>
            <w:hideMark/>
          </w:tcPr>
          <w:p w14:paraId="23FB9859" w14:textId="77777777" w:rsidR="00B4483D" w:rsidRPr="00064BCA" w:rsidRDefault="00B4483D" w:rsidP="00182143">
            <w:pPr>
              <w:ind w:firstLine="0"/>
              <w:jc w:val="righ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24,000 </w:t>
            </w:r>
          </w:p>
        </w:tc>
      </w:tr>
      <w:tr w:rsidR="00B4483D" w:rsidRPr="00064BCA" w14:paraId="26A95C51" w14:textId="77777777" w:rsidTr="00182143">
        <w:trPr>
          <w:trHeight w:val="270"/>
          <w:jc w:val="center"/>
        </w:trPr>
        <w:tc>
          <w:tcPr>
            <w:tcW w:w="963" w:type="dxa"/>
            <w:gridSpan w:val="2"/>
            <w:tcBorders>
              <w:top w:val="nil"/>
              <w:left w:val="nil"/>
              <w:bottom w:val="nil"/>
              <w:right w:val="nil"/>
            </w:tcBorders>
            <w:shd w:val="clear" w:color="auto" w:fill="auto"/>
            <w:hideMark/>
          </w:tcPr>
          <w:p w14:paraId="3AB35D1C" w14:textId="77777777" w:rsidR="00B4483D" w:rsidRPr="00064BCA" w:rsidRDefault="00B4483D" w:rsidP="00182143">
            <w:pPr>
              <w:ind w:firstLine="0"/>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Sandal </w:t>
            </w:r>
          </w:p>
        </w:tc>
        <w:tc>
          <w:tcPr>
            <w:tcW w:w="725" w:type="dxa"/>
            <w:tcBorders>
              <w:top w:val="nil"/>
              <w:left w:val="nil"/>
              <w:bottom w:val="nil"/>
              <w:right w:val="nil"/>
            </w:tcBorders>
            <w:shd w:val="clear" w:color="auto" w:fill="auto"/>
            <w:hideMark/>
          </w:tcPr>
          <w:p w14:paraId="0E07D829" w14:textId="77777777" w:rsidR="00B4483D" w:rsidRPr="00064BCA" w:rsidRDefault="00B4483D" w:rsidP="00182143">
            <w:pPr>
              <w:ind w:firstLine="0"/>
              <w:jc w:val="righ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6,000 </w:t>
            </w:r>
          </w:p>
        </w:tc>
        <w:tc>
          <w:tcPr>
            <w:tcW w:w="202" w:type="dxa"/>
            <w:tcBorders>
              <w:top w:val="nil"/>
              <w:left w:val="nil"/>
              <w:bottom w:val="nil"/>
              <w:right w:val="nil"/>
            </w:tcBorders>
          </w:tcPr>
          <w:p w14:paraId="5DFC6054" w14:textId="77777777" w:rsidR="00B4483D" w:rsidRPr="00064BCA" w:rsidRDefault="00B4483D" w:rsidP="00182143">
            <w:pPr>
              <w:ind w:firstLine="0"/>
              <w:jc w:val="left"/>
              <w:textAlignment w:val="baseline"/>
              <w:rPr>
                <w:rFonts w:ascii="Times New Roman" w:eastAsia="Times New Roman" w:hAnsi="Times New Roman"/>
                <w:sz w:val="18"/>
                <w:szCs w:val="18"/>
                <w:lang w:eastAsia="en-US"/>
              </w:rPr>
            </w:pPr>
          </w:p>
        </w:tc>
        <w:tc>
          <w:tcPr>
            <w:tcW w:w="1009" w:type="dxa"/>
            <w:gridSpan w:val="2"/>
            <w:vMerge w:val="restart"/>
            <w:tcBorders>
              <w:top w:val="nil"/>
              <w:left w:val="nil"/>
              <w:bottom w:val="single" w:sz="6" w:space="0" w:color="000000" w:themeColor="text1"/>
              <w:right w:val="nil"/>
            </w:tcBorders>
            <w:shd w:val="clear" w:color="auto" w:fill="auto"/>
            <w:vAlign w:val="center"/>
            <w:hideMark/>
          </w:tcPr>
          <w:p w14:paraId="360862A3" w14:textId="77777777" w:rsidR="00B4483D" w:rsidRPr="00064BCA" w:rsidRDefault="00B4483D" w:rsidP="00182143">
            <w:pPr>
              <w:ind w:firstLine="0"/>
              <w:jc w:val="lef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Shoes </w:t>
            </w:r>
          </w:p>
        </w:tc>
        <w:tc>
          <w:tcPr>
            <w:tcW w:w="811" w:type="dxa"/>
            <w:vMerge w:val="restart"/>
            <w:tcBorders>
              <w:top w:val="nil"/>
              <w:left w:val="nil"/>
              <w:bottom w:val="single" w:sz="6" w:space="0" w:color="000000" w:themeColor="text1"/>
              <w:right w:val="nil"/>
            </w:tcBorders>
            <w:shd w:val="clear" w:color="auto" w:fill="auto"/>
            <w:vAlign w:val="center"/>
            <w:hideMark/>
          </w:tcPr>
          <w:p w14:paraId="7ABCE52C" w14:textId="77777777" w:rsidR="00B4483D" w:rsidRPr="00064BCA" w:rsidRDefault="00B4483D" w:rsidP="00182143">
            <w:pPr>
              <w:ind w:firstLine="0"/>
              <w:jc w:val="righ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18,000 </w:t>
            </w:r>
          </w:p>
        </w:tc>
        <w:tc>
          <w:tcPr>
            <w:tcW w:w="228" w:type="dxa"/>
            <w:tcBorders>
              <w:top w:val="nil"/>
              <w:left w:val="nil"/>
              <w:bottom w:val="nil"/>
              <w:right w:val="nil"/>
            </w:tcBorders>
          </w:tcPr>
          <w:p w14:paraId="3BB0C0A5"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598" w:type="dxa"/>
            <w:vMerge/>
            <w:tcBorders>
              <w:top w:val="nil"/>
              <w:bottom w:val="single" w:sz="12" w:space="0" w:color="auto"/>
            </w:tcBorders>
            <w:vAlign w:val="center"/>
            <w:hideMark/>
          </w:tcPr>
          <w:p w14:paraId="06DB56EE"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954" w:type="dxa"/>
            <w:vMerge/>
            <w:tcBorders>
              <w:top w:val="nil"/>
              <w:bottom w:val="single" w:sz="12" w:space="0" w:color="auto"/>
              <w:right w:val="nil"/>
            </w:tcBorders>
            <w:vAlign w:val="center"/>
            <w:hideMark/>
          </w:tcPr>
          <w:p w14:paraId="27A2ABE6" w14:textId="77777777" w:rsidR="00B4483D" w:rsidRPr="00064BCA" w:rsidRDefault="00B4483D" w:rsidP="00182143">
            <w:pPr>
              <w:ind w:firstLine="0"/>
              <w:jc w:val="left"/>
              <w:rPr>
                <w:rFonts w:ascii="Segoe UI" w:eastAsia="Times New Roman" w:hAnsi="Segoe UI" w:cs="Segoe UI"/>
                <w:sz w:val="18"/>
                <w:szCs w:val="18"/>
                <w:lang w:eastAsia="en-US"/>
              </w:rPr>
            </w:pPr>
          </w:p>
        </w:tc>
      </w:tr>
      <w:tr w:rsidR="00B4483D" w:rsidRPr="00064BCA" w14:paraId="3C931E95" w14:textId="77777777" w:rsidTr="00182143">
        <w:trPr>
          <w:trHeight w:val="255"/>
          <w:jc w:val="center"/>
        </w:trPr>
        <w:tc>
          <w:tcPr>
            <w:tcW w:w="963" w:type="dxa"/>
            <w:gridSpan w:val="2"/>
            <w:tcBorders>
              <w:top w:val="nil"/>
              <w:left w:val="nil"/>
              <w:bottom w:val="nil"/>
              <w:right w:val="nil"/>
            </w:tcBorders>
            <w:shd w:val="clear" w:color="auto" w:fill="auto"/>
            <w:hideMark/>
          </w:tcPr>
          <w:p w14:paraId="4A474706" w14:textId="77777777" w:rsidR="00B4483D" w:rsidRPr="00064BCA" w:rsidRDefault="00B4483D" w:rsidP="00182143">
            <w:pPr>
              <w:ind w:firstLine="0"/>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Sneaker </w:t>
            </w:r>
          </w:p>
        </w:tc>
        <w:tc>
          <w:tcPr>
            <w:tcW w:w="725" w:type="dxa"/>
            <w:tcBorders>
              <w:top w:val="nil"/>
              <w:left w:val="nil"/>
              <w:bottom w:val="nil"/>
              <w:right w:val="nil"/>
            </w:tcBorders>
            <w:shd w:val="clear" w:color="auto" w:fill="auto"/>
            <w:hideMark/>
          </w:tcPr>
          <w:p w14:paraId="2B7C827A" w14:textId="77777777" w:rsidR="00B4483D" w:rsidRPr="00064BCA" w:rsidRDefault="00B4483D" w:rsidP="00182143">
            <w:pPr>
              <w:ind w:firstLine="0"/>
              <w:jc w:val="righ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6,000 </w:t>
            </w:r>
          </w:p>
        </w:tc>
        <w:tc>
          <w:tcPr>
            <w:tcW w:w="202" w:type="dxa"/>
            <w:tcBorders>
              <w:top w:val="nil"/>
              <w:left w:val="nil"/>
              <w:bottom w:val="nil"/>
              <w:right w:val="nil"/>
            </w:tcBorders>
          </w:tcPr>
          <w:p w14:paraId="62A65F3B"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1009" w:type="dxa"/>
            <w:gridSpan w:val="2"/>
            <w:vMerge/>
            <w:tcBorders>
              <w:bottom w:val="nil"/>
            </w:tcBorders>
            <w:vAlign w:val="center"/>
            <w:hideMark/>
          </w:tcPr>
          <w:p w14:paraId="23A03D44"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811" w:type="dxa"/>
            <w:vMerge/>
            <w:tcBorders>
              <w:bottom w:val="nil"/>
            </w:tcBorders>
            <w:vAlign w:val="center"/>
            <w:hideMark/>
          </w:tcPr>
          <w:p w14:paraId="555B2395"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228" w:type="dxa"/>
            <w:tcBorders>
              <w:top w:val="nil"/>
              <w:left w:val="nil"/>
              <w:bottom w:val="nil"/>
              <w:right w:val="nil"/>
            </w:tcBorders>
          </w:tcPr>
          <w:p w14:paraId="2470E8B7"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598" w:type="dxa"/>
            <w:vMerge/>
            <w:tcBorders>
              <w:top w:val="nil"/>
              <w:bottom w:val="single" w:sz="12" w:space="0" w:color="auto"/>
            </w:tcBorders>
            <w:vAlign w:val="center"/>
            <w:hideMark/>
          </w:tcPr>
          <w:p w14:paraId="1A9C894D"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954" w:type="dxa"/>
            <w:vMerge/>
            <w:tcBorders>
              <w:top w:val="nil"/>
              <w:bottom w:val="single" w:sz="12" w:space="0" w:color="auto"/>
              <w:right w:val="nil"/>
            </w:tcBorders>
            <w:vAlign w:val="center"/>
            <w:hideMark/>
          </w:tcPr>
          <w:p w14:paraId="024C1A21" w14:textId="77777777" w:rsidR="00B4483D" w:rsidRPr="00064BCA" w:rsidRDefault="00B4483D" w:rsidP="00182143">
            <w:pPr>
              <w:ind w:firstLine="0"/>
              <w:jc w:val="left"/>
              <w:rPr>
                <w:rFonts w:ascii="Segoe UI" w:eastAsia="Times New Roman" w:hAnsi="Segoe UI" w:cs="Segoe UI"/>
                <w:sz w:val="18"/>
                <w:szCs w:val="18"/>
                <w:lang w:eastAsia="en-US"/>
              </w:rPr>
            </w:pPr>
          </w:p>
        </w:tc>
      </w:tr>
      <w:tr w:rsidR="00B4483D" w:rsidRPr="00064BCA" w14:paraId="7FAE727D" w14:textId="77777777" w:rsidTr="00182143">
        <w:trPr>
          <w:trHeight w:val="270"/>
          <w:jc w:val="center"/>
        </w:trPr>
        <w:tc>
          <w:tcPr>
            <w:tcW w:w="963" w:type="dxa"/>
            <w:gridSpan w:val="2"/>
            <w:tcBorders>
              <w:top w:val="nil"/>
              <w:left w:val="nil"/>
              <w:bottom w:val="single" w:sz="12" w:space="0" w:color="auto"/>
              <w:right w:val="nil"/>
            </w:tcBorders>
            <w:shd w:val="clear" w:color="auto" w:fill="auto"/>
            <w:hideMark/>
          </w:tcPr>
          <w:p w14:paraId="7309159E" w14:textId="77777777" w:rsidR="00B4483D" w:rsidRPr="00064BCA" w:rsidRDefault="00B4483D" w:rsidP="00182143">
            <w:pPr>
              <w:ind w:firstLine="0"/>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Ankle Boot </w:t>
            </w:r>
          </w:p>
        </w:tc>
        <w:tc>
          <w:tcPr>
            <w:tcW w:w="725" w:type="dxa"/>
            <w:tcBorders>
              <w:top w:val="nil"/>
              <w:left w:val="nil"/>
              <w:bottom w:val="single" w:sz="12" w:space="0" w:color="auto"/>
              <w:right w:val="nil"/>
            </w:tcBorders>
            <w:shd w:val="clear" w:color="auto" w:fill="auto"/>
            <w:hideMark/>
          </w:tcPr>
          <w:p w14:paraId="3E8F36EC" w14:textId="77777777" w:rsidR="00B4483D" w:rsidRPr="00064BCA" w:rsidRDefault="00B4483D" w:rsidP="00182143">
            <w:pPr>
              <w:ind w:firstLine="0"/>
              <w:jc w:val="right"/>
              <w:textAlignment w:val="baseline"/>
              <w:rPr>
                <w:rFonts w:ascii="Segoe UI" w:eastAsia="Times New Roman" w:hAnsi="Segoe UI" w:cs="Segoe UI"/>
                <w:sz w:val="18"/>
                <w:szCs w:val="18"/>
                <w:lang w:eastAsia="en-US"/>
              </w:rPr>
            </w:pPr>
            <w:r w:rsidRPr="00064BCA">
              <w:rPr>
                <w:rFonts w:ascii="Times New Roman" w:eastAsia="Times New Roman" w:hAnsi="Times New Roman"/>
                <w:sz w:val="18"/>
                <w:szCs w:val="18"/>
                <w:lang w:eastAsia="en-US"/>
              </w:rPr>
              <w:t>6,000 </w:t>
            </w:r>
          </w:p>
        </w:tc>
        <w:tc>
          <w:tcPr>
            <w:tcW w:w="202" w:type="dxa"/>
            <w:tcBorders>
              <w:top w:val="nil"/>
              <w:left w:val="nil"/>
              <w:bottom w:val="single" w:sz="12" w:space="0" w:color="auto"/>
              <w:right w:val="nil"/>
            </w:tcBorders>
          </w:tcPr>
          <w:p w14:paraId="173AE490"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1009" w:type="dxa"/>
            <w:gridSpan w:val="2"/>
            <w:vMerge/>
            <w:tcBorders>
              <w:top w:val="nil"/>
              <w:bottom w:val="single" w:sz="12" w:space="0" w:color="auto"/>
            </w:tcBorders>
            <w:vAlign w:val="center"/>
            <w:hideMark/>
          </w:tcPr>
          <w:p w14:paraId="495F2035"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811" w:type="dxa"/>
            <w:vMerge/>
            <w:tcBorders>
              <w:top w:val="nil"/>
              <w:bottom w:val="single" w:sz="12" w:space="0" w:color="auto"/>
            </w:tcBorders>
            <w:vAlign w:val="center"/>
            <w:hideMark/>
          </w:tcPr>
          <w:p w14:paraId="61637E6C"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228" w:type="dxa"/>
            <w:tcBorders>
              <w:top w:val="nil"/>
              <w:left w:val="nil"/>
              <w:bottom w:val="single" w:sz="12" w:space="0" w:color="auto"/>
              <w:right w:val="nil"/>
            </w:tcBorders>
          </w:tcPr>
          <w:p w14:paraId="40F5E806"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598" w:type="dxa"/>
            <w:vMerge/>
            <w:tcBorders>
              <w:top w:val="nil"/>
              <w:bottom w:val="single" w:sz="12" w:space="0" w:color="auto"/>
            </w:tcBorders>
            <w:vAlign w:val="center"/>
            <w:hideMark/>
          </w:tcPr>
          <w:p w14:paraId="34D31282" w14:textId="77777777" w:rsidR="00B4483D" w:rsidRPr="00064BCA" w:rsidRDefault="00B4483D" w:rsidP="00182143">
            <w:pPr>
              <w:ind w:firstLine="0"/>
              <w:jc w:val="left"/>
              <w:rPr>
                <w:rFonts w:ascii="Segoe UI" w:eastAsia="Times New Roman" w:hAnsi="Segoe UI" w:cs="Segoe UI"/>
                <w:sz w:val="18"/>
                <w:szCs w:val="18"/>
                <w:lang w:eastAsia="en-US"/>
              </w:rPr>
            </w:pPr>
          </w:p>
        </w:tc>
        <w:tc>
          <w:tcPr>
            <w:tcW w:w="954" w:type="dxa"/>
            <w:vMerge/>
            <w:tcBorders>
              <w:top w:val="nil"/>
              <w:bottom w:val="single" w:sz="12" w:space="0" w:color="auto"/>
              <w:right w:val="nil"/>
            </w:tcBorders>
            <w:vAlign w:val="center"/>
            <w:hideMark/>
          </w:tcPr>
          <w:p w14:paraId="2079E763" w14:textId="77777777" w:rsidR="00B4483D" w:rsidRPr="00064BCA" w:rsidRDefault="00B4483D" w:rsidP="00182143">
            <w:pPr>
              <w:ind w:firstLine="0"/>
              <w:jc w:val="left"/>
              <w:rPr>
                <w:rFonts w:ascii="Segoe UI" w:eastAsia="Times New Roman" w:hAnsi="Segoe UI" w:cs="Segoe UI"/>
                <w:sz w:val="18"/>
                <w:szCs w:val="18"/>
                <w:lang w:eastAsia="en-US"/>
              </w:rPr>
            </w:pPr>
          </w:p>
        </w:tc>
      </w:tr>
    </w:tbl>
    <w:p w14:paraId="626B2815" w14:textId="77777777" w:rsidR="00B4483D" w:rsidRDefault="00B4483D" w:rsidP="00B4483D">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p>
    <w:p w14:paraId="43EDA570" w14:textId="77777777" w:rsidR="00B4483D" w:rsidRDefault="00B4483D" w:rsidP="00B4483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pPr>
    </w:p>
    <w:p w14:paraId="0EF0A48A" w14:textId="4C46B8EE" w:rsidR="00B4483D" w:rsidRDefault="00B4483D" w:rsidP="00B4483D">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70"/>
      </w:pPr>
      <w:r>
        <w:t xml:space="preserve">Multiple </w:t>
      </w:r>
      <w:r w:rsidRPr="4D61B84B">
        <w:t>hierarchy structures</w:t>
      </w:r>
      <w:r w:rsidR="00046AE9">
        <w:t xml:space="preserve"> were evalu</w:t>
      </w:r>
      <w:r w:rsidR="00442B4A">
        <w:t>ated</w:t>
      </w:r>
      <w:r>
        <w:t xml:space="preserve">. This research uses the benchmark </w:t>
      </w:r>
      <w:r w:rsidRPr="4D61B84B">
        <w:t xml:space="preserve">hierarchy structure </w:t>
      </w:r>
      <w:r>
        <w:t>according to</w:t>
      </w:r>
      <w:r w:rsidRPr="4D61B84B">
        <w:t xml:space="preserve"> the approach </w:t>
      </w:r>
      <w:r>
        <w:t xml:space="preserve">of </w:t>
      </w:r>
      <w:proofErr w:type="spellStart"/>
      <w:r w:rsidRPr="00EA2DB7">
        <w:rPr>
          <w:rFonts w:eastAsia="Times" w:cs="Times"/>
        </w:rPr>
        <w:t>Seo</w:t>
      </w:r>
      <w:proofErr w:type="spellEnd"/>
      <w:r w:rsidRPr="00EA2DB7">
        <w:rPr>
          <w:rFonts w:eastAsia="Times" w:cs="Times"/>
        </w:rPr>
        <w:t xml:space="preserve"> and Shin</w:t>
      </w:r>
      <w:r>
        <w:rPr>
          <w:rFonts w:eastAsia="Times" w:cs="Times"/>
        </w:rPr>
        <w:t xml:space="preserve">, </w:t>
      </w:r>
      <w:r w:rsidRPr="00EA2DB7">
        <w:rPr>
          <w:rFonts w:eastAsia="Times" w:cs="Times"/>
        </w:rPr>
        <w:t>2019</w:t>
      </w:r>
      <w:r>
        <w:rPr>
          <w:rFonts w:eastAsia="Times" w:cs="Times"/>
        </w:rPr>
        <w:t xml:space="preserve"> </w:t>
      </w:r>
      <w:r w:rsidRPr="4D61B84B">
        <w:t>referenced in section 2.2 above</w:t>
      </w:r>
      <w:r>
        <w:t xml:space="preserve">. </w:t>
      </w:r>
      <w:r>
        <w:rPr>
          <w:rFonts w:eastAsia="Times" w:cs="Times"/>
        </w:rPr>
        <w:t xml:space="preserve">The count for each fine level, medium level, and coarse level class of the training set </w:t>
      </w:r>
      <w:r w:rsidR="00EA585F">
        <w:rPr>
          <w:rFonts w:eastAsia="Times" w:cs="Times"/>
        </w:rPr>
        <w:t>is</w:t>
      </w:r>
      <w:r>
        <w:rPr>
          <w:rFonts w:eastAsia="Times" w:cs="Times"/>
        </w:rPr>
        <w:t xml:space="preserve"> shown in Table 1. </w:t>
      </w:r>
      <w:r w:rsidRPr="06340229">
        <w:t xml:space="preserve">The sample counts for each class are intentionally </w:t>
      </w:r>
      <w:r w:rsidRPr="06340229">
        <w:lastRenderedPageBreak/>
        <w:t>balanced in this dataset.</w:t>
      </w:r>
      <w:r>
        <w:t xml:space="preserve"> </w:t>
      </w:r>
      <w:r w:rsidRPr="06340229">
        <w:t>However, after adding the broader medium and coarse</w:t>
      </w:r>
      <w:r>
        <w:t xml:space="preserve"> </w:t>
      </w:r>
      <w:r w:rsidRPr="06340229">
        <w:t xml:space="preserve">level labels, </w:t>
      </w:r>
      <w:r>
        <w:t xml:space="preserve">the </w:t>
      </w:r>
      <w:r w:rsidRPr="06340229">
        <w:t xml:space="preserve">class imbalance is an issue </w:t>
      </w:r>
      <w:r>
        <w:t>of</w:t>
      </w:r>
      <w:r w:rsidRPr="06340229">
        <w:t xml:space="preserve"> concern in modeling.</w:t>
      </w:r>
      <w:r>
        <w:t xml:space="preserve"> </w:t>
      </w:r>
      <w:r w:rsidRPr="06340229">
        <w:t>Each observation in the data contains a 28</w:t>
      </w:r>
      <w:r>
        <w:t xml:space="preserve"> </w:t>
      </w:r>
      <w:r w:rsidRPr="06340229">
        <w:t>x</w:t>
      </w:r>
      <w:r>
        <w:t xml:space="preserve"> </w:t>
      </w:r>
      <w:r w:rsidRPr="06340229">
        <w:t>28 array of pixels that can be plotted for visual representation and flattened for modeling inputs.</w:t>
      </w:r>
    </w:p>
    <w:p w14:paraId="40E4F65C" w14:textId="77777777" w:rsidR="00B4483D" w:rsidRDefault="00B4483D" w:rsidP="00B4483D">
      <w:pPr>
        <w:ind w:firstLine="270"/>
      </w:pPr>
    </w:p>
    <w:p w14:paraId="2ACBF20D" w14:textId="77777777" w:rsidR="00B4483D" w:rsidRDefault="00B4483D" w:rsidP="00B4483D">
      <w:pPr>
        <w:ind w:firstLine="0"/>
        <w:rPr>
          <w:b/>
          <w:bCs/>
        </w:rPr>
      </w:pPr>
      <w:r>
        <w:rPr>
          <w:b/>
          <w:bCs/>
        </w:rPr>
        <w:t>3</w:t>
      </w:r>
      <w:r w:rsidRPr="06340229">
        <w:rPr>
          <w:b/>
          <w:bCs/>
        </w:rPr>
        <w:t>.</w:t>
      </w:r>
      <w:r>
        <w:rPr>
          <w:b/>
          <w:bCs/>
        </w:rPr>
        <w:t>2</w:t>
      </w:r>
      <w:r w:rsidRPr="06340229">
        <w:rPr>
          <w:b/>
          <w:bCs/>
        </w:rPr>
        <w:t xml:space="preserve"> </w:t>
      </w:r>
      <w:r>
        <w:rPr>
          <w:b/>
          <w:bCs/>
        </w:rPr>
        <w:t>Neural Network Platform and Models</w:t>
      </w:r>
    </w:p>
    <w:p w14:paraId="6D11B343" w14:textId="77777777" w:rsidR="00B4483D" w:rsidRDefault="00B4483D" w:rsidP="00B4483D">
      <w:pPr>
        <w:ind w:firstLine="270"/>
      </w:pPr>
    </w:p>
    <w:p w14:paraId="5B1709AC" w14:textId="2FBCA2AF" w:rsidR="00B4483D" w:rsidRDefault="382DE46B" w:rsidP="00035EEB">
      <w:pPr>
        <w:pStyle w:val="ListParagraph"/>
        <w:numPr>
          <w:ilvl w:val="0"/>
          <w:numId w:val="3"/>
        </w:numPr>
        <w:ind w:left="630"/>
      </w:pPr>
      <w:r>
        <w:t>The platform used in the research is TensorFlow. TensorFlow is an end-to-end open-source platform for machine learning and artificial intelligence. It was developed by the Google Brain team with the initial version released in 2015</w:t>
      </w:r>
      <w:r w:rsidR="62425BF0">
        <w:t xml:space="preserve"> (</w:t>
      </w:r>
      <w:r w:rsidR="4A28D98D">
        <w:t>Abadi et al., 2015)</w:t>
      </w:r>
      <w:r>
        <w:t xml:space="preserve">. </w:t>
      </w:r>
      <w:proofErr w:type="spellStart"/>
      <w:r>
        <w:t>Keras</w:t>
      </w:r>
      <w:proofErr w:type="spellEnd"/>
      <w:r>
        <w:t xml:space="preserve"> is a high-level application programming interface (API) </w:t>
      </w:r>
      <w:r w:rsidR="00EA585F">
        <w:t>that</w:t>
      </w:r>
      <w:r>
        <w:t xml:space="preserve"> is tightly integrated into TensorFlow. It uses TensorFlow as its backend. To answer the research questions and hypothesis, five models had been created with different structures and parameters using TensorFlow </w:t>
      </w:r>
      <w:proofErr w:type="spellStart"/>
      <w:r>
        <w:t>Keras</w:t>
      </w:r>
      <w:proofErr w:type="spellEnd"/>
      <w:r>
        <w:t>.</w:t>
      </w:r>
      <w:r w:rsidR="5FAF313E">
        <w:t xml:space="preserve"> For each model</w:t>
      </w:r>
      <w:r w:rsidR="00EA585F">
        <w:t>,</w:t>
      </w:r>
      <w:r w:rsidR="1B3C5936">
        <w:t xml:space="preserve"> the training time and classification metrics (accuracy, precision, recall by class)</w:t>
      </w:r>
      <w:r w:rsidR="5FAF313E">
        <w:t xml:space="preserve"> are recorded</w:t>
      </w:r>
      <w:r w:rsidR="1B3C5936">
        <w:t>.</w:t>
      </w:r>
    </w:p>
    <w:p w14:paraId="1DDB00E6" w14:textId="77777777" w:rsidR="00B4483D" w:rsidRDefault="00B4483D" w:rsidP="00B44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p>
    <w:p w14:paraId="75BE433B" w14:textId="3DE178BE" w:rsidR="00B4483D" w:rsidRDefault="00B4483D" w:rsidP="00B4483D">
      <w:pPr>
        <w:pStyle w:val="ListParagraph"/>
        <w:numPr>
          <w:ilvl w:val="0"/>
          <w:numId w:val="3"/>
        </w:numPr>
        <w:ind w:left="630"/>
        <w:rPr>
          <w:rFonts w:eastAsia="Times" w:cs="Times"/>
        </w:rPr>
      </w:pPr>
      <w:r w:rsidRPr="27444587">
        <w:rPr>
          <w:u w:val="single"/>
        </w:rPr>
        <w:t>Model-1 Base Flat Neural Networks with single dense layer</w:t>
      </w:r>
      <w:r>
        <w:t>: Built a base model of one neural network with a single dense layer with 128 neurons and 10 epochs to make all classifications</w:t>
      </w:r>
      <w:r w:rsidR="00442B4A">
        <w:t xml:space="preserve"> as</w:t>
      </w:r>
      <w:r>
        <w:t xml:space="preserve"> a benchmark for accuracy and training time.</w:t>
      </w:r>
      <w:r w:rsidR="00442B4A">
        <w:t xml:space="preserve"> This model is</w:t>
      </w:r>
      <w:r w:rsidRPr="27444587">
        <w:rPr>
          <w:color w:val="FF0000"/>
        </w:rPr>
        <w:t xml:space="preserve"> </w:t>
      </w:r>
      <w:r>
        <w:t>hereafter</w:t>
      </w:r>
      <w:r w:rsidR="00442B4A">
        <w:t xml:space="preserve"> referred to as the</w:t>
      </w:r>
      <w:r w:rsidRPr="27444587">
        <w:rPr>
          <w:color w:val="FF0000"/>
        </w:rPr>
        <w:t xml:space="preserve"> </w:t>
      </w:r>
      <w:r>
        <w:t>“base model”. The goal is to create a model definition that can be consistently repeated to compare other model structures rather than to maximize accuracy on this base model. Recorded the training time and classification metrics (accuracy, precision, recall by class).</w:t>
      </w:r>
    </w:p>
    <w:p w14:paraId="1F2619CF" w14:textId="77777777" w:rsidR="00B4483D" w:rsidRDefault="00B4483D" w:rsidP="00B4483D"/>
    <w:p w14:paraId="13B8D8EB" w14:textId="1584F98A" w:rsidR="00B4483D" w:rsidRDefault="00B4483D" w:rsidP="00B4483D">
      <w:pPr>
        <w:pStyle w:val="ListParagraph"/>
        <w:numPr>
          <w:ilvl w:val="0"/>
          <w:numId w:val="3"/>
        </w:numPr>
        <w:ind w:left="630"/>
      </w:pPr>
      <w:r w:rsidRPr="27444587">
        <w:rPr>
          <w:u w:val="single"/>
        </w:rPr>
        <w:t>Model-2 Hierarchical Neural Networks with single dense layer</w:t>
      </w:r>
      <w:r>
        <w:t>: Built</w:t>
      </w:r>
      <w:r w:rsidR="00442B4A">
        <w:t xml:space="preserve"> using </w:t>
      </w:r>
      <w:r>
        <w:t>connected individual networks for each branch within the course, intermediate, and fine levels of the Fashion-MNIST relationships. To control for comparison to the base model, each sub-network used the same single dense layer and model conditions as the base model. The classifications from the coarse level model were used to subset the data to feed into separate neural networks for each of the intermediate level groups and similarly those classifications divided the data further into individual fine-layer models. Recorded the training time and the final layer classification metrics (accuracy, precision, recall by class) to compare to the base model.</w:t>
      </w:r>
      <w:r w:rsidR="00442B4A">
        <w:t xml:space="preserve"> Then</w:t>
      </w:r>
      <w:r w:rsidRPr="27444587">
        <w:rPr>
          <w:color w:val="FF0000"/>
        </w:rPr>
        <w:t xml:space="preserve"> </w:t>
      </w:r>
      <w:r>
        <w:t>compared these results to evaluate whether a hierarchical structure of connected sub-neural networks outperforms the flat neural networks base model in terms of accuracy based on the structure alone. With multiple sub-networks all using a consistent 10 epochs, Model-2 experienced a longer training time than the base model, further models will explore the training time comparisons.</w:t>
      </w:r>
    </w:p>
    <w:p w14:paraId="3566641F" w14:textId="77777777" w:rsidR="00B4483D" w:rsidRDefault="00B4483D" w:rsidP="00B4483D"/>
    <w:p w14:paraId="29C66665" w14:textId="06EDCDCA" w:rsidR="00B4483D" w:rsidRDefault="00B4483D">
      <w:pPr>
        <w:pStyle w:val="ListParagraph"/>
        <w:numPr>
          <w:ilvl w:val="0"/>
          <w:numId w:val="3"/>
        </w:numPr>
        <w:ind w:left="630"/>
      </w:pPr>
      <w:r w:rsidRPr="5B3BE211">
        <w:rPr>
          <w:u w:val="single"/>
        </w:rPr>
        <w:t>Model-3 Flat Neural Networks with early stopping criteria</w:t>
      </w:r>
      <w:r>
        <w:t>: Expanding on the base model, early stopping criteria</w:t>
      </w:r>
      <w:r w:rsidR="00014424">
        <w:t xml:space="preserve"> was added</w:t>
      </w:r>
      <w:r>
        <w:t xml:space="preserve"> based on validation accuracy rather than stopping consistently at 10 epochs. Early stopping is based on validation loss with a minimum delta of 0.0001, the patience of 10 epochs, and restores the weights from the best epoch. This model possessed increased training time but better training efficiency. The goal here is to set a benchmark </w:t>
      </w:r>
      <w:r>
        <w:lastRenderedPageBreak/>
        <w:t xml:space="preserve">for training time that can be compared to other models with consistent training criteria. </w:t>
      </w:r>
    </w:p>
    <w:p w14:paraId="1384A221" w14:textId="77777777" w:rsidR="00A603ED" w:rsidRDefault="00A603ED" w:rsidP="00105385">
      <w:pPr>
        <w:ind w:firstLine="0"/>
      </w:pPr>
    </w:p>
    <w:p w14:paraId="7AFE9E21" w14:textId="635F4F50" w:rsidR="00B4483D" w:rsidRPr="00EE0519" w:rsidRDefault="00B4483D" w:rsidP="00105385">
      <w:pPr>
        <w:pStyle w:val="ListParagraph"/>
        <w:numPr>
          <w:ilvl w:val="0"/>
          <w:numId w:val="3"/>
        </w:numPr>
        <w:ind w:left="630"/>
        <w:rPr>
          <w:rFonts w:eastAsia="Times" w:cs="Times"/>
        </w:rPr>
      </w:pPr>
      <w:r w:rsidRPr="108AA0D2">
        <w:rPr>
          <w:u w:val="single"/>
        </w:rPr>
        <w:t xml:space="preserve">Model-4 </w:t>
      </w:r>
      <w:r w:rsidRPr="006F19A9" w:rsidDel="43E34E73">
        <w:rPr>
          <w:u w:val="single"/>
        </w:rPr>
        <w:t xml:space="preserve">Hierarchical </w:t>
      </w:r>
      <w:r w:rsidRPr="006F19A9" w:rsidDel="3542A35F">
        <w:rPr>
          <w:u w:val="single"/>
        </w:rPr>
        <w:t>Neural Networks</w:t>
      </w:r>
      <w:r w:rsidRPr="006F19A9" w:rsidDel="43E34E73">
        <w:rPr>
          <w:u w:val="single"/>
        </w:rPr>
        <w:t xml:space="preserve"> with early stopping criteria</w:t>
      </w:r>
      <w:r w:rsidDel="43E34E73">
        <w:t xml:space="preserve">: Expanding on Model-2, added early stopping criteria based on validation accuracy rather than stopping consistently at 10 epochs. </w:t>
      </w:r>
      <w:r w:rsidDel="35EC34C0">
        <w:t xml:space="preserve">Early stopping matches model 3 and is based on validation loss with a minimum delta of 0.0001, </w:t>
      </w:r>
      <w:r>
        <w:t xml:space="preserve">the </w:t>
      </w:r>
      <w:r w:rsidDel="35EC34C0">
        <w:t>patience of 10 epochs, and restores the weights from the best epoch.</w:t>
      </w:r>
      <w:r>
        <w:t xml:space="preserve"> Recorded the training time and classification metrics (accuracy, precision, recall, and F1-score by class).</w:t>
      </w:r>
    </w:p>
    <w:p w14:paraId="1A9291CC" w14:textId="77777777" w:rsidR="00EE0519" w:rsidRPr="00EE0519" w:rsidRDefault="00EE0519" w:rsidP="00EE0519">
      <w:pPr>
        <w:ind w:firstLine="0"/>
        <w:rPr>
          <w:rFonts w:eastAsia="Times" w:cs="Times"/>
        </w:rPr>
      </w:pPr>
    </w:p>
    <w:p w14:paraId="15054550" w14:textId="77777777" w:rsidR="00B4483D" w:rsidRPr="00125457" w:rsidRDefault="00B4483D" w:rsidP="00B4483D">
      <w:pPr>
        <w:pStyle w:val="ListParagraph"/>
        <w:numPr>
          <w:ilvl w:val="1"/>
          <w:numId w:val="3"/>
        </w:numPr>
        <w:rPr>
          <w:rFonts w:eastAsia="Times" w:cs="Times"/>
        </w:rPr>
      </w:pPr>
      <w:r w:rsidRPr="4D61B84B">
        <w:t>Multiple hierarchy structures will be evaluated with Model-4A</w:t>
      </w:r>
      <w:r>
        <w:t>’</w:t>
      </w:r>
      <w:r w:rsidRPr="4D61B84B">
        <w:t xml:space="preserve">s structure based on the approach referenced in section 2.2 above </w:t>
      </w:r>
      <w:r>
        <w:t>(</w:t>
      </w:r>
      <w:proofErr w:type="spellStart"/>
      <w:r>
        <w:t>Seo</w:t>
      </w:r>
      <w:proofErr w:type="spellEnd"/>
      <w:r>
        <w:t xml:space="preserve"> &amp; Shin, 2019).</w:t>
      </w:r>
    </w:p>
    <w:p w14:paraId="0640C224" w14:textId="77777777" w:rsidR="00B4483D" w:rsidRPr="00125457" w:rsidRDefault="00B4483D" w:rsidP="00B4483D">
      <w:pPr>
        <w:pStyle w:val="ListParagraph"/>
        <w:ind w:left="1440" w:firstLine="0"/>
        <w:rPr>
          <w:rFonts w:eastAsia="Times" w:cs="Times"/>
        </w:rPr>
      </w:pPr>
    </w:p>
    <w:p w14:paraId="7D649BC4" w14:textId="77777777" w:rsidR="00B4483D" w:rsidRPr="00125457" w:rsidRDefault="00B4483D" w:rsidP="00B4483D">
      <w:pPr>
        <w:ind w:left="1080" w:firstLine="0"/>
        <w:rPr>
          <w:rFonts w:eastAsia="Times" w:cs="Times"/>
        </w:rPr>
      </w:pPr>
      <w:r>
        <w:rPr>
          <w:rFonts w:eastAsia="Times" w:cs="Times"/>
          <w:noProof/>
          <w:lang w:eastAsia="en-US"/>
        </w:rPr>
        <w:drawing>
          <wp:inline distT="0" distB="0" distL="0" distR="0" wp14:anchorId="661FEC62" wp14:editId="71BC5BC4">
            <wp:extent cx="3790949" cy="684530"/>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4831" cy="694259"/>
                    </a:xfrm>
                    <a:prstGeom prst="rect">
                      <a:avLst/>
                    </a:prstGeom>
                  </pic:spPr>
                </pic:pic>
              </a:graphicData>
            </a:graphic>
          </wp:inline>
        </w:drawing>
      </w:r>
    </w:p>
    <w:p w14:paraId="17B8B35A" w14:textId="77777777" w:rsidR="00B4483D" w:rsidRDefault="00B4483D" w:rsidP="00B4483D">
      <w:pPr>
        <w:ind w:left="1080" w:firstLine="0"/>
      </w:pPr>
    </w:p>
    <w:p w14:paraId="23C554FF" w14:textId="66DE1D02" w:rsidR="00B4483D" w:rsidRDefault="00B4483D" w:rsidP="001053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center"/>
        <w:rPr>
          <w:sz w:val="18"/>
          <w:szCs w:val="18"/>
        </w:rPr>
      </w:pPr>
      <w:r w:rsidRPr="03D44546">
        <w:rPr>
          <w:b/>
          <w:bCs/>
          <w:sz w:val="18"/>
          <w:szCs w:val="18"/>
        </w:rPr>
        <w:t xml:space="preserve">Fig. </w:t>
      </w:r>
      <w:r>
        <w:rPr>
          <w:b/>
          <w:bCs/>
          <w:sz w:val="18"/>
          <w:szCs w:val="18"/>
        </w:rPr>
        <w:t>6</w:t>
      </w:r>
      <w:r w:rsidRPr="03D44546">
        <w:rPr>
          <w:b/>
          <w:bCs/>
          <w:sz w:val="18"/>
          <w:szCs w:val="18"/>
        </w:rPr>
        <w:t>.</w:t>
      </w:r>
      <w:r w:rsidRPr="03D44546">
        <w:rPr>
          <w:sz w:val="18"/>
          <w:szCs w:val="18"/>
        </w:rPr>
        <w:t xml:space="preserve"> </w:t>
      </w:r>
      <w:r>
        <w:rPr>
          <w:sz w:val="18"/>
          <w:szCs w:val="18"/>
        </w:rPr>
        <w:t>Hierarchy Structure for Model 4A.</w:t>
      </w:r>
    </w:p>
    <w:p w14:paraId="7CB4FAE7" w14:textId="77777777" w:rsidR="00B4483D" w:rsidRDefault="00B4483D" w:rsidP="00B4483D"/>
    <w:p w14:paraId="04EA2689" w14:textId="77777777" w:rsidR="00EE0519" w:rsidRDefault="00EE0519" w:rsidP="00B4483D"/>
    <w:p w14:paraId="460A6029" w14:textId="77777777" w:rsidR="00B4483D" w:rsidRDefault="00B4483D" w:rsidP="00B4483D">
      <w:pPr>
        <w:pStyle w:val="ListParagraph"/>
        <w:numPr>
          <w:ilvl w:val="1"/>
          <w:numId w:val="3"/>
        </w:numPr>
      </w:pPr>
      <w:r w:rsidRPr="4D61B84B">
        <w:t xml:space="preserve">Model-4B has an alternate hierarchy structure developed from insights gained from performance metrics obtained in </w:t>
      </w:r>
      <w:r>
        <w:t>M</w:t>
      </w:r>
      <w:r w:rsidRPr="4D61B84B">
        <w:t>odels 1 through 4A</w:t>
      </w:r>
      <w:r>
        <w:t>.</w:t>
      </w:r>
    </w:p>
    <w:p w14:paraId="1717E2A2" w14:textId="77777777" w:rsidR="00B4483D" w:rsidRDefault="00B4483D" w:rsidP="00B4483D"/>
    <w:p w14:paraId="0A5E1D3F" w14:textId="6C0A6FD2" w:rsidR="00B4483D" w:rsidRDefault="00285020" w:rsidP="00B4483D">
      <w:pPr>
        <w:ind w:left="900"/>
        <w:jc w:val="center"/>
      </w:pPr>
      <w:r>
        <w:rPr>
          <w:noProof/>
          <w:lang w:eastAsia="en-US"/>
        </w:rPr>
        <w:drawing>
          <wp:inline distT="0" distB="0" distL="0" distR="0" wp14:anchorId="5A063B0F" wp14:editId="3C149254">
            <wp:extent cx="3849975" cy="703538"/>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56917" cy="723080"/>
                    </a:xfrm>
                    <a:prstGeom prst="rect">
                      <a:avLst/>
                    </a:prstGeom>
                  </pic:spPr>
                </pic:pic>
              </a:graphicData>
            </a:graphic>
          </wp:inline>
        </w:drawing>
      </w:r>
    </w:p>
    <w:p w14:paraId="02F3C53C" w14:textId="77777777" w:rsidR="00105385" w:rsidRDefault="00105385" w:rsidP="001053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center"/>
        <w:rPr>
          <w:b/>
          <w:bCs/>
          <w:sz w:val="18"/>
          <w:szCs w:val="18"/>
        </w:rPr>
      </w:pPr>
    </w:p>
    <w:p w14:paraId="001BBFD2" w14:textId="21F3042C" w:rsidR="00B4483D" w:rsidRDefault="00B4483D" w:rsidP="001053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center"/>
        <w:rPr>
          <w:sz w:val="18"/>
          <w:szCs w:val="18"/>
        </w:rPr>
      </w:pPr>
      <w:r w:rsidRPr="03D44546">
        <w:rPr>
          <w:b/>
          <w:bCs/>
          <w:sz w:val="18"/>
          <w:szCs w:val="18"/>
        </w:rPr>
        <w:t xml:space="preserve">Fig. </w:t>
      </w:r>
      <w:r>
        <w:rPr>
          <w:b/>
          <w:bCs/>
          <w:sz w:val="18"/>
          <w:szCs w:val="18"/>
        </w:rPr>
        <w:t>7</w:t>
      </w:r>
      <w:r w:rsidRPr="03D44546">
        <w:rPr>
          <w:b/>
          <w:bCs/>
          <w:sz w:val="18"/>
          <w:szCs w:val="18"/>
        </w:rPr>
        <w:t>.</w:t>
      </w:r>
      <w:r w:rsidRPr="03D44546">
        <w:rPr>
          <w:sz w:val="18"/>
          <w:szCs w:val="18"/>
        </w:rPr>
        <w:t xml:space="preserve"> </w:t>
      </w:r>
      <w:r>
        <w:rPr>
          <w:sz w:val="18"/>
          <w:szCs w:val="18"/>
        </w:rPr>
        <w:t>Hierarchy Structure for Model 4B.</w:t>
      </w:r>
    </w:p>
    <w:p w14:paraId="1A94D031" w14:textId="77777777" w:rsidR="00B4483D" w:rsidRDefault="00B4483D" w:rsidP="00B4483D">
      <w:pPr>
        <w:ind w:left="1080" w:firstLine="0"/>
      </w:pPr>
    </w:p>
    <w:p w14:paraId="785D8CBA" w14:textId="77777777" w:rsidR="00EE0519" w:rsidRDefault="00EE0519" w:rsidP="00B4483D">
      <w:pPr>
        <w:ind w:left="1080" w:firstLine="0"/>
      </w:pPr>
    </w:p>
    <w:p w14:paraId="5A039F06" w14:textId="0D8EAA07" w:rsidR="00B4483D" w:rsidRPr="00125457" w:rsidRDefault="00B4483D" w:rsidP="00B4483D">
      <w:pPr>
        <w:pStyle w:val="ListParagraph"/>
        <w:numPr>
          <w:ilvl w:val="1"/>
          <w:numId w:val="3"/>
        </w:numPr>
        <w:rPr>
          <w:rFonts w:eastAsia="Times" w:cs="Times"/>
        </w:rPr>
      </w:pPr>
      <w:r w:rsidRPr="4D61B84B">
        <w:t>Model-4C has an alternate hierarchy structure developed from insights gained from performance metrics obtained in models 1 through 4B</w:t>
      </w:r>
      <w:r>
        <w:t>.</w:t>
      </w:r>
    </w:p>
    <w:p w14:paraId="73069126" w14:textId="181411F1" w:rsidR="00B4483D" w:rsidRPr="00105385" w:rsidRDefault="008E6B54" w:rsidP="00105385">
      <w:pPr>
        <w:ind w:left="990"/>
        <w:jc w:val="center"/>
        <w:rPr>
          <w:rFonts w:eastAsia="Times" w:cs="Times"/>
        </w:rPr>
      </w:pPr>
      <w:r w:rsidRPr="008E6B54">
        <w:rPr>
          <w:rFonts w:eastAsia="Times" w:cs="Times"/>
          <w:noProof/>
        </w:rPr>
        <w:drawing>
          <wp:inline distT="0" distB="0" distL="0" distR="0" wp14:anchorId="2C1D6F66" wp14:editId="5ACC8118">
            <wp:extent cx="3696531" cy="811238"/>
            <wp:effectExtent l="0" t="0" r="0" b="190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3722747" cy="816991"/>
                    </a:xfrm>
                    <a:prstGeom prst="rect">
                      <a:avLst/>
                    </a:prstGeom>
                  </pic:spPr>
                </pic:pic>
              </a:graphicData>
            </a:graphic>
          </wp:inline>
        </w:drawing>
      </w:r>
    </w:p>
    <w:p w14:paraId="696450B5" w14:textId="77777777" w:rsidR="00105385" w:rsidRDefault="00105385" w:rsidP="001053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center"/>
        <w:rPr>
          <w:b/>
          <w:bCs/>
          <w:sz w:val="18"/>
          <w:szCs w:val="18"/>
        </w:rPr>
      </w:pPr>
    </w:p>
    <w:p w14:paraId="5DFB6620" w14:textId="00557489" w:rsidR="00B4483D" w:rsidRPr="00105385" w:rsidRDefault="00B4483D" w:rsidP="001053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center"/>
        <w:rPr>
          <w:b/>
          <w:bCs/>
          <w:sz w:val="18"/>
          <w:szCs w:val="18"/>
        </w:rPr>
      </w:pPr>
      <w:r w:rsidRPr="00105385">
        <w:rPr>
          <w:b/>
          <w:bCs/>
          <w:sz w:val="18"/>
          <w:szCs w:val="18"/>
        </w:rPr>
        <w:t>Fig. 8.</w:t>
      </w:r>
      <w:r w:rsidRPr="00105385">
        <w:rPr>
          <w:sz w:val="18"/>
          <w:szCs w:val="18"/>
        </w:rPr>
        <w:t xml:space="preserve"> Hierarchy Structure for Model 4C.</w:t>
      </w:r>
    </w:p>
    <w:p w14:paraId="491E1406" w14:textId="77777777" w:rsidR="00105385" w:rsidRDefault="00105385" w:rsidP="001053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center"/>
      </w:pPr>
    </w:p>
    <w:p w14:paraId="1089B544" w14:textId="6999A7EF" w:rsidR="00B4483D" w:rsidRDefault="00B4483D" w:rsidP="00B4483D">
      <w:pPr>
        <w:pStyle w:val="ListParagraph"/>
        <w:ind w:left="0" w:firstLine="270"/>
        <w:rPr>
          <w:sz w:val="18"/>
          <w:szCs w:val="18"/>
        </w:rPr>
      </w:pPr>
      <w:r>
        <w:lastRenderedPageBreak/>
        <w:t>All models’ training time and classification metrics (accuracy, precision, recall, and F1-score)</w:t>
      </w:r>
      <w:r w:rsidR="00014424">
        <w:t xml:space="preserve"> were</w:t>
      </w:r>
      <w:r w:rsidRPr="00182143">
        <w:rPr>
          <w:color w:val="FF0000"/>
        </w:rPr>
        <w:t xml:space="preserve"> </w:t>
      </w:r>
      <w:r>
        <w:t>collected. Model-3 and Model-4</w:t>
      </w:r>
      <w:r w:rsidRPr="00182143">
        <w:rPr>
          <w:color w:val="FF0000"/>
        </w:rPr>
        <w:t xml:space="preserve"> </w:t>
      </w:r>
      <w:r>
        <w:t>give a better comparison of training time for fully trained models versus the comparison base Model-1 and Model-2. Class level precision, recall, and f1 scores</w:t>
      </w:r>
      <w:r w:rsidR="00014424">
        <w:t xml:space="preserve"> were</w:t>
      </w:r>
      <w:r w:rsidRPr="003509F2">
        <w:rPr>
          <w:color w:val="FF0000"/>
        </w:rPr>
        <w:t xml:space="preserve"> </w:t>
      </w:r>
      <w:r>
        <w:t xml:space="preserve">compared for all models for insight </w:t>
      </w:r>
      <w:r w:rsidR="00105385">
        <w:t>into</w:t>
      </w:r>
      <w:r>
        <w:t xml:space="preserve"> how various structures affect each class. The goal is to determine if a hierarchically structured model can provide classifications suited to the use case, as overall accuracy for all classes may not be the priority when there are costs associated with errors in specific classes.</w:t>
      </w:r>
    </w:p>
    <w:p w14:paraId="0DFBAACD" w14:textId="77777777" w:rsidR="00B4483D" w:rsidRDefault="00B4483D" w:rsidP="00B4483D">
      <w:pPr>
        <w:pStyle w:val="ListParagraph"/>
        <w:ind w:left="0" w:firstLine="270"/>
        <w:rPr>
          <w:sz w:val="18"/>
          <w:szCs w:val="18"/>
        </w:rPr>
      </w:pPr>
    </w:p>
    <w:p w14:paraId="0AD43DB0" w14:textId="77777777" w:rsidR="00B4483D" w:rsidRPr="006F19A9" w:rsidRDefault="00B4483D" w:rsidP="00B4483D">
      <w:pPr>
        <w:ind w:firstLine="0"/>
        <w:rPr>
          <w:b/>
        </w:rPr>
      </w:pPr>
      <w:r w:rsidRPr="006F19A9">
        <w:rPr>
          <w:b/>
        </w:rPr>
        <w:t>3.3 Producing Results for comparison</w:t>
      </w:r>
    </w:p>
    <w:p w14:paraId="0B4F39CB" w14:textId="77777777" w:rsidR="00B4483D" w:rsidRDefault="00B4483D" w:rsidP="00B4483D">
      <w:pPr>
        <w:ind w:firstLine="0"/>
        <w:rPr>
          <w:b/>
          <w:bCs/>
        </w:rPr>
      </w:pPr>
    </w:p>
    <w:p w14:paraId="7968E4B4" w14:textId="54C7AF24" w:rsidR="00B4483D" w:rsidRDefault="00B4483D" w:rsidP="00B4483D">
      <w:r>
        <w:t>Neural networks use random initial weights and biases which impact the entire training process of a network and the optimization during gradient descent. Therefore, training the same model multiple times can produce different results. One method for comparing different models is</w:t>
      </w:r>
      <w:r w:rsidR="00014424">
        <w:t xml:space="preserve"> to collect</w:t>
      </w:r>
      <w:r w:rsidRPr="00182143">
        <w:rPr>
          <w:color w:val="FF0000"/>
        </w:rPr>
        <w:t xml:space="preserve"> </w:t>
      </w:r>
      <w:r>
        <w:t xml:space="preserve">predictions over multiple </w:t>
      </w:r>
      <w:r w:rsidR="00EE0519">
        <w:t>pieces of training</w:t>
      </w:r>
      <w:r>
        <w:t xml:space="preserve"> of each model and compar</w:t>
      </w:r>
      <w:r w:rsidR="00014424">
        <w:t xml:space="preserve">e the </w:t>
      </w:r>
      <w:r>
        <w:t>distributions of performance. This method can be computational and time expensive.</w:t>
      </w:r>
    </w:p>
    <w:p w14:paraId="481AC3ED" w14:textId="6DF3FB92" w:rsidR="00B4483D" w:rsidRDefault="382DE46B" w:rsidP="00B4483D">
      <w:r>
        <w:t xml:space="preserve">The models in this study instead set constant and consistent seeds for all random generators so that each individual model produces repeatable results. All models were trained 3 times to confirm repeatability. Comparisons between different models are done on this basis rather than a distribution of multiple </w:t>
      </w:r>
      <w:r w:rsidR="00EE0519">
        <w:t>pieces of training</w:t>
      </w:r>
      <w:r>
        <w:t xml:space="preserve">. Since models are sensitive to initialization one seed may generate weights that produce better results for one model over another. The effect of different initialized parameters was not studied in this research. </w:t>
      </w:r>
    </w:p>
    <w:p w14:paraId="45DB42B9" w14:textId="77777777" w:rsidR="00B4483D" w:rsidRDefault="00B4483D" w:rsidP="00B4483D">
      <w:r>
        <w:t>The methods used to achieve repeatability include setting the same fixed seed values in all models for the python environment variable ‘PYTHONHASHSEED’, the python built-in pseudo-random generator, the NumPy pseudo-random generator, and the TensorFlow pseudo-random generator. The TensorFlow session also has both the intra and inter-parallel threads limited to 1 so that processing methods do not unintentionally introduce differences from training to training.</w:t>
      </w:r>
    </w:p>
    <w:p w14:paraId="079B9511" w14:textId="77777777" w:rsidR="00B4483D" w:rsidRPr="00754FD9" w:rsidRDefault="00B4483D" w:rsidP="00B4483D">
      <w:pPr>
        <w:rPr>
          <w:rFonts w:eastAsia="Times" w:cs="Times"/>
        </w:rPr>
      </w:pPr>
      <w:r>
        <w:t>While these measures allowed for repeatability, it should be noted that the amount of time to train models is affected and could vary from machine to machine. The training time recorded and compared in the results of this study were collected from a single machine thus comparable in relative measures.</w:t>
      </w:r>
    </w:p>
    <w:p w14:paraId="76B26931" w14:textId="77777777" w:rsidR="00B4483D" w:rsidRDefault="00B4483D" w:rsidP="00B4483D">
      <w:pPr>
        <w:pStyle w:val="heading10"/>
      </w:pPr>
      <w:r>
        <w:t>4</w:t>
      </w:r>
      <w:r w:rsidRPr="009A3755">
        <w:t xml:space="preserve">   </w:t>
      </w:r>
      <w:r>
        <w:t>Results</w:t>
      </w:r>
    </w:p>
    <w:p w14:paraId="357A6999" w14:textId="77777777" w:rsidR="00B4483D" w:rsidRDefault="00B4483D" w:rsidP="00B4483D">
      <w:r w:rsidRPr="1AA17F4B">
        <w:t>As referenced above, overall accuracy and training time are critical components in comparing the usefulness of each model. However other tradeoffs such as prediction success for each class may be more important for specific use cases. Examining the performance for each class also helps understand and potentially improve models.</w:t>
      </w:r>
    </w:p>
    <w:p w14:paraId="7D9BABCA" w14:textId="77777777" w:rsidR="00105385" w:rsidRDefault="00105385" w:rsidP="00EE0519">
      <w:pPr>
        <w:ind w:firstLine="0"/>
      </w:pPr>
    </w:p>
    <w:p w14:paraId="15040ACB" w14:textId="77777777" w:rsidR="00EE0519" w:rsidRDefault="00EE0519" w:rsidP="00EE0519">
      <w:pPr>
        <w:ind w:firstLine="0"/>
      </w:pPr>
    </w:p>
    <w:p w14:paraId="51D91A06" w14:textId="77777777" w:rsidR="00EE0519" w:rsidRDefault="00EE0519" w:rsidP="00EE0519">
      <w:pPr>
        <w:ind w:firstLine="0"/>
      </w:pPr>
    </w:p>
    <w:p w14:paraId="6E38F8B2" w14:textId="77777777" w:rsidR="00EE0519" w:rsidRDefault="00EE0519" w:rsidP="00EE0519">
      <w:pPr>
        <w:ind w:firstLine="0"/>
      </w:pPr>
    </w:p>
    <w:p w14:paraId="7E796463" w14:textId="77777777" w:rsidR="00EE0519" w:rsidRPr="00105385" w:rsidRDefault="00EE0519" w:rsidP="00EE0519">
      <w:pPr>
        <w:ind w:firstLine="0"/>
      </w:pPr>
    </w:p>
    <w:p w14:paraId="78CC4DF9" w14:textId="77777777" w:rsidR="00B4483D" w:rsidRPr="006F19A9" w:rsidRDefault="00B4483D" w:rsidP="00B4483D">
      <w:pPr>
        <w:ind w:firstLine="0"/>
        <w:rPr>
          <w:b/>
        </w:rPr>
      </w:pPr>
      <w:r w:rsidRPr="006F19A9">
        <w:rPr>
          <w:b/>
        </w:rPr>
        <w:lastRenderedPageBreak/>
        <w:t>4.1 Overall Accuracy and Training Time</w:t>
      </w:r>
    </w:p>
    <w:p w14:paraId="50D8501A" w14:textId="77777777" w:rsidR="00B4483D" w:rsidRDefault="00B4483D" w:rsidP="00B4483D">
      <w:pPr>
        <w:ind w:firstLine="0"/>
        <w:rPr>
          <w:b/>
          <w:bCs/>
          <w:u w:val="single"/>
        </w:rPr>
      </w:pPr>
    </w:p>
    <w:p w14:paraId="1585DF06" w14:textId="77777777" w:rsidR="00B4483D" w:rsidRDefault="00B4483D" w:rsidP="00B4483D">
      <w:r w:rsidRPr="41579C1E">
        <w:t xml:space="preserve">The summary in </w:t>
      </w:r>
      <w:r>
        <w:t>Table 2</w:t>
      </w:r>
      <w:r w:rsidRPr="41579C1E">
        <w:t xml:space="preserve"> below generally shows that the HNN models performed slightly better than the flat non-hierarchical models in terms of the fine</w:t>
      </w:r>
      <w:r>
        <w:t xml:space="preserve"> </w:t>
      </w:r>
      <w:r w:rsidRPr="41579C1E">
        <w:t>level classification accuracy but at the expense of significantly longer training times.</w:t>
      </w:r>
    </w:p>
    <w:p w14:paraId="4BC99A08" w14:textId="77777777" w:rsidR="00B4483D" w:rsidRDefault="00B4483D" w:rsidP="00B4483D">
      <w:r>
        <w:t xml:space="preserve">Paired comparisons demonstrate that the optimized training with early stopping (Models 1 vs. 3 and 2 vs. 4) slightly improved accuracy and doubled training time for both the flat and HNN varieties. </w:t>
      </w:r>
    </w:p>
    <w:p w14:paraId="10270F3C" w14:textId="67381AE3" w:rsidR="00B4483D" w:rsidRDefault="00B4483D" w:rsidP="00B4483D">
      <w:r>
        <w:t xml:space="preserve">All HNN models performed well separating the coarse level classes with 99.5% accuracy before feeding observations into the medium level models. The best HNN models (Models 4B and 4C) also performed well at separating the </w:t>
      </w:r>
      <w:r w:rsidR="00934B6E">
        <w:t>medium-level</w:t>
      </w:r>
      <w:r>
        <w:t xml:space="preserve"> classes before feeding into the final </w:t>
      </w:r>
      <w:r w:rsidR="00934B6E">
        <w:t>fine-level</w:t>
      </w:r>
      <w:r>
        <w:t xml:space="preserve"> models. HNN model 4C achieved 96% accuracy at the medium level classifications which is more than 2% better than the flat model at the medium level. </w:t>
      </w:r>
    </w:p>
    <w:p w14:paraId="45801A9B" w14:textId="77777777" w:rsidR="00B4483D" w:rsidRDefault="00B4483D" w:rsidP="00B4483D">
      <w:r>
        <w:t xml:space="preserve">Comparing the fully trained models shows that the initial HNN structure (Model 4A) only gained 0.12% in overall accuracy and tripled in training time vs. the flat NN (Model 3). </w:t>
      </w:r>
    </w:p>
    <w:p w14:paraId="5E8993C8" w14:textId="77777777" w:rsidR="00B4483D" w:rsidRDefault="00B4483D" w:rsidP="00B4483D">
      <w:pPr>
        <w:rPr>
          <w:rFonts w:ascii="Times New Roman" w:eastAsia="Times New Roman" w:hAnsi="Times New Roman"/>
        </w:rPr>
      </w:pPr>
      <w:r>
        <w:t>Adjusting the hierarchy structure based on discussions in section 4.2 (Models 4B and 4C) improved the HNN’s accuracy with only modest increases in training time vs. the original hierarchical structure. Although these HNN’s still only increased accuracy by 0.69% and 0.77% respectively over the flat neural network.</w:t>
      </w:r>
    </w:p>
    <w:p w14:paraId="5EF759F0" w14:textId="13702E5D" w:rsidR="00B4483D" w:rsidRPr="00A01956" w:rsidRDefault="382DE46B" w:rsidP="00B4483D">
      <w:pPr>
        <w:pStyle w:val="tabletitle"/>
        <w:spacing w:after="240"/>
        <w:jc w:val="center"/>
        <w:rPr>
          <w:lang w:val="en-GB"/>
        </w:rPr>
      </w:pPr>
      <w:r w:rsidRPr="1BCE37F4">
        <w:rPr>
          <w:b/>
          <w:bCs/>
          <w:lang w:val="en-GB"/>
        </w:rPr>
        <w:t xml:space="preserve">Table </w:t>
      </w:r>
      <w:r w:rsidRPr="1BCE37F4">
        <w:rPr>
          <w:b/>
          <w:bCs/>
        </w:rPr>
        <w:t>2</w:t>
      </w:r>
      <w:r w:rsidRPr="1BCE37F4">
        <w:rPr>
          <w:b/>
          <w:bCs/>
          <w:lang w:val="en-GB"/>
        </w:rPr>
        <w:t>.</w:t>
      </w:r>
      <w:r w:rsidRPr="1BCE37F4">
        <w:rPr>
          <w:lang w:val="en-GB"/>
        </w:rPr>
        <w:t xml:space="preserve"> </w:t>
      </w:r>
      <w:r>
        <w:t xml:space="preserve">Accuracy and </w:t>
      </w:r>
      <w:r w:rsidR="058C71A0">
        <w:t>T</w:t>
      </w:r>
      <w:r>
        <w:t xml:space="preserve">raining </w:t>
      </w:r>
      <w:r w:rsidR="058C71A0">
        <w:t>T</w:t>
      </w:r>
      <w:r>
        <w:t xml:space="preserve">ime </w:t>
      </w:r>
      <w:r w:rsidR="058C71A0">
        <w:t>B</w:t>
      </w:r>
      <w:r>
        <w:t>y Model</w:t>
      </w:r>
      <w:r w:rsidRPr="1BCE37F4">
        <w:rPr>
          <w:lang w:val="en-US"/>
        </w:rPr>
        <w:t>.</w:t>
      </w:r>
    </w:p>
    <w:tbl>
      <w:tblPr>
        <w:tblW w:w="6696"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0"/>
        <w:gridCol w:w="457"/>
        <w:gridCol w:w="2496"/>
        <w:gridCol w:w="877"/>
        <w:gridCol w:w="810"/>
        <w:gridCol w:w="810"/>
        <w:gridCol w:w="756"/>
      </w:tblGrid>
      <w:tr w:rsidR="00B4483D" w:rsidRPr="00892A75" w14:paraId="1EBE9E12" w14:textId="77777777" w:rsidTr="00182143">
        <w:trPr>
          <w:trHeight w:val="283"/>
          <w:jc w:val="center"/>
        </w:trPr>
        <w:tc>
          <w:tcPr>
            <w:tcW w:w="947" w:type="dxa"/>
            <w:gridSpan w:val="2"/>
            <w:tcBorders>
              <w:top w:val="single" w:sz="12" w:space="0" w:color="000000" w:themeColor="text1"/>
              <w:left w:val="nil"/>
              <w:bottom w:val="nil"/>
              <w:right w:val="nil"/>
            </w:tcBorders>
            <w:shd w:val="clear" w:color="auto" w:fill="auto"/>
          </w:tcPr>
          <w:p w14:paraId="524236CF" w14:textId="77777777" w:rsidR="00B4483D" w:rsidRPr="00892A75" w:rsidRDefault="00B4483D" w:rsidP="00182143">
            <w:pPr>
              <w:ind w:firstLine="0"/>
              <w:jc w:val="center"/>
              <w:textAlignment w:val="baseline"/>
              <w:rPr>
                <w:rFonts w:ascii="Times New Roman" w:eastAsia="Times New Roman" w:hAnsi="Times New Roman"/>
                <w:b/>
                <w:bCs/>
                <w:sz w:val="18"/>
                <w:szCs w:val="18"/>
                <w:lang w:eastAsia="en-US"/>
              </w:rPr>
            </w:pPr>
          </w:p>
        </w:tc>
        <w:tc>
          <w:tcPr>
            <w:tcW w:w="2496" w:type="dxa"/>
            <w:tcBorders>
              <w:top w:val="single" w:sz="12" w:space="0" w:color="000000" w:themeColor="text1"/>
              <w:left w:val="nil"/>
              <w:bottom w:val="nil"/>
              <w:right w:val="nil"/>
            </w:tcBorders>
            <w:shd w:val="clear" w:color="auto" w:fill="auto"/>
          </w:tcPr>
          <w:p w14:paraId="513D8F3F" w14:textId="77777777" w:rsidR="00B4483D" w:rsidRPr="00892A75" w:rsidRDefault="00B4483D" w:rsidP="00182143">
            <w:pPr>
              <w:ind w:firstLine="0"/>
              <w:jc w:val="center"/>
              <w:textAlignment w:val="baseline"/>
              <w:rPr>
                <w:rFonts w:ascii="Times New Roman" w:eastAsia="Times New Roman" w:hAnsi="Times New Roman"/>
                <w:b/>
                <w:bCs/>
                <w:sz w:val="18"/>
                <w:szCs w:val="18"/>
                <w:lang w:eastAsia="en-US"/>
              </w:rPr>
            </w:pPr>
          </w:p>
        </w:tc>
        <w:tc>
          <w:tcPr>
            <w:tcW w:w="877" w:type="dxa"/>
            <w:vMerge w:val="restart"/>
            <w:tcBorders>
              <w:top w:val="single" w:sz="12" w:space="0" w:color="000000" w:themeColor="text1"/>
              <w:left w:val="nil"/>
              <w:right w:val="nil"/>
            </w:tcBorders>
            <w:shd w:val="clear" w:color="auto" w:fill="auto"/>
            <w:vAlign w:val="center"/>
          </w:tcPr>
          <w:p w14:paraId="41AD3AE1" w14:textId="77777777" w:rsidR="00B4483D" w:rsidRPr="00892A75" w:rsidRDefault="00B4483D" w:rsidP="00182143">
            <w:pPr>
              <w:ind w:firstLine="0"/>
              <w:jc w:val="center"/>
              <w:textAlignment w:val="baseline"/>
              <w:rPr>
                <w:rFonts w:ascii="Times New Roman" w:eastAsia="Times New Roman" w:hAnsi="Times New Roman"/>
                <w:b/>
                <w:bCs/>
                <w:sz w:val="18"/>
                <w:szCs w:val="18"/>
                <w:lang w:eastAsia="en-US"/>
              </w:rPr>
            </w:pPr>
            <w:r w:rsidRPr="006F19A9">
              <w:rPr>
                <w:rFonts w:ascii="Times New Roman" w:eastAsia="Times New Roman" w:hAnsi="Times New Roman"/>
                <w:b/>
                <w:sz w:val="18"/>
                <w:szCs w:val="18"/>
                <w:lang w:eastAsia="en-US"/>
              </w:rPr>
              <w:t>Training Time</w:t>
            </w:r>
          </w:p>
        </w:tc>
        <w:tc>
          <w:tcPr>
            <w:tcW w:w="2376" w:type="dxa"/>
            <w:gridSpan w:val="3"/>
            <w:tcBorders>
              <w:top w:val="single" w:sz="12" w:space="0" w:color="000000" w:themeColor="text1"/>
              <w:left w:val="nil"/>
              <w:bottom w:val="nil"/>
              <w:right w:val="nil"/>
            </w:tcBorders>
            <w:shd w:val="clear" w:color="auto" w:fill="auto"/>
          </w:tcPr>
          <w:p w14:paraId="2DB89F28" w14:textId="77777777" w:rsidR="00B4483D" w:rsidRPr="006F19A9" w:rsidRDefault="00B4483D" w:rsidP="00182143">
            <w:pPr>
              <w:ind w:firstLine="0"/>
              <w:jc w:val="center"/>
              <w:textAlignment w:val="baseline"/>
              <w:rPr>
                <w:rFonts w:ascii="Times New Roman" w:eastAsia="Times New Roman" w:hAnsi="Times New Roman"/>
                <w:b/>
                <w:sz w:val="18"/>
                <w:szCs w:val="18"/>
                <w:lang w:eastAsia="en-US"/>
              </w:rPr>
            </w:pPr>
            <w:r w:rsidRPr="007176C4">
              <w:rPr>
                <w:rFonts w:ascii="Times New Roman" w:eastAsia="Times New Roman" w:hAnsi="Times New Roman"/>
                <w:b/>
                <w:bCs/>
                <w:sz w:val="18"/>
                <w:szCs w:val="18"/>
                <w:lang w:eastAsia="en-US"/>
              </w:rPr>
              <w:t>Accuracy by Level </w:t>
            </w:r>
          </w:p>
        </w:tc>
      </w:tr>
      <w:tr w:rsidR="00B4483D" w:rsidRPr="007176C4" w14:paraId="26398E6F" w14:textId="77777777" w:rsidTr="00182143">
        <w:trPr>
          <w:trHeight w:val="283"/>
          <w:jc w:val="center"/>
        </w:trPr>
        <w:tc>
          <w:tcPr>
            <w:tcW w:w="490" w:type="dxa"/>
            <w:tcBorders>
              <w:top w:val="nil"/>
              <w:left w:val="nil"/>
              <w:bottom w:val="single" w:sz="6" w:space="0" w:color="auto"/>
              <w:right w:val="nil"/>
            </w:tcBorders>
            <w:shd w:val="clear" w:color="auto" w:fill="auto"/>
          </w:tcPr>
          <w:p w14:paraId="11C2D888" w14:textId="77777777" w:rsidR="00B4483D" w:rsidRPr="006F19A9" w:rsidRDefault="00B4483D" w:rsidP="00182143">
            <w:pPr>
              <w:ind w:firstLine="0"/>
              <w:jc w:val="center"/>
              <w:textAlignment w:val="baseline"/>
              <w:rPr>
                <w:rFonts w:ascii="Times New Roman" w:eastAsia="Times New Roman" w:hAnsi="Times New Roman"/>
                <w:b/>
                <w:sz w:val="18"/>
                <w:szCs w:val="18"/>
                <w:lang w:eastAsia="en-US"/>
              </w:rPr>
            </w:pPr>
            <w:r w:rsidRPr="006F19A9">
              <w:rPr>
                <w:rFonts w:ascii="Times New Roman" w:eastAsia="Times New Roman" w:hAnsi="Times New Roman"/>
                <w:b/>
                <w:sz w:val="18"/>
                <w:szCs w:val="18"/>
                <w:lang w:eastAsia="en-US"/>
              </w:rPr>
              <w:t>Model</w:t>
            </w:r>
          </w:p>
        </w:tc>
        <w:tc>
          <w:tcPr>
            <w:tcW w:w="2953" w:type="dxa"/>
            <w:gridSpan w:val="2"/>
            <w:tcBorders>
              <w:top w:val="nil"/>
              <w:left w:val="nil"/>
              <w:bottom w:val="single" w:sz="6" w:space="0" w:color="auto"/>
              <w:right w:val="nil"/>
            </w:tcBorders>
            <w:shd w:val="clear" w:color="auto" w:fill="auto"/>
          </w:tcPr>
          <w:p w14:paraId="7AF99186" w14:textId="77777777" w:rsidR="00B4483D" w:rsidRPr="006F19A9" w:rsidRDefault="00B4483D" w:rsidP="00182143">
            <w:pPr>
              <w:ind w:firstLine="0"/>
              <w:jc w:val="center"/>
              <w:textAlignment w:val="baseline"/>
              <w:rPr>
                <w:rFonts w:ascii="Times New Roman" w:eastAsia="Times New Roman" w:hAnsi="Times New Roman"/>
                <w:b/>
                <w:sz w:val="18"/>
                <w:szCs w:val="18"/>
                <w:lang w:eastAsia="en-US"/>
              </w:rPr>
            </w:pPr>
            <w:r w:rsidRPr="006F19A9">
              <w:rPr>
                <w:rFonts w:ascii="Times New Roman" w:eastAsia="Times New Roman" w:hAnsi="Times New Roman"/>
                <w:b/>
                <w:sz w:val="18"/>
                <w:szCs w:val="18"/>
                <w:lang w:eastAsia="en-US"/>
              </w:rPr>
              <w:t>Description</w:t>
            </w:r>
          </w:p>
        </w:tc>
        <w:tc>
          <w:tcPr>
            <w:tcW w:w="877" w:type="dxa"/>
            <w:vMerge/>
            <w:tcBorders>
              <w:left w:val="nil"/>
              <w:bottom w:val="single" w:sz="6" w:space="0" w:color="auto"/>
              <w:right w:val="nil"/>
            </w:tcBorders>
            <w:shd w:val="clear" w:color="auto" w:fill="auto"/>
          </w:tcPr>
          <w:p w14:paraId="5350C3C1" w14:textId="77777777" w:rsidR="00B4483D" w:rsidRPr="006F19A9" w:rsidRDefault="00B4483D" w:rsidP="00182143">
            <w:pPr>
              <w:ind w:firstLine="0"/>
              <w:jc w:val="center"/>
              <w:textAlignment w:val="baseline"/>
              <w:rPr>
                <w:rFonts w:ascii="Times New Roman" w:eastAsia="Times New Roman" w:hAnsi="Times New Roman"/>
                <w:b/>
                <w:sz w:val="18"/>
                <w:szCs w:val="18"/>
                <w:lang w:eastAsia="en-US"/>
              </w:rPr>
            </w:pPr>
          </w:p>
        </w:tc>
        <w:tc>
          <w:tcPr>
            <w:tcW w:w="810" w:type="dxa"/>
            <w:tcBorders>
              <w:top w:val="nil"/>
              <w:left w:val="nil"/>
              <w:bottom w:val="single" w:sz="6" w:space="0" w:color="auto"/>
              <w:right w:val="nil"/>
            </w:tcBorders>
            <w:shd w:val="clear" w:color="auto" w:fill="auto"/>
          </w:tcPr>
          <w:p w14:paraId="5C72A98A" w14:textId="77777777" w:rsidR="00B4483D" w:rsidRPr="006F19A9" w:rsidRDefault="00B4483D" w:rsidP="00182143">
            <w:pPr>
              <w:ind w:firstLine="0"/>
              <w:jc w:val="right"/>
              <w:textAlignment w:val="baseline"/>
              <w:rPr>
                <w:rFonts w:ascii="Times New Roman" w:eastAsia="Times New Roman" w:hAnsi="Times New Roman"/>
                <w:b/>
                <w:sz w:val="18"/>
                <w:szCs w:val="18"/>
                <w:lang w:eastAsia="en-US"/>
              </w:rPr>
            </w:pPr>
            <w:r w:rsidRPr="006F19A9">
              <w:rPr>
                <w:rFonts w:ascii="Times New Roman" w:eastAsia="Times New Roman" w:hAnsi="Times New Roman"/>
                <w:b/>
                <w:sz w:val="18"/>
                <w:szCs w:val="18"/>
                <w:lang w:eastAsia="en-US"/>
              </w:rPr>
              <w:t>Coarse</w:t>
            </w:r>
          </w:p>
        </w:tc>
        <w:tc>
          <w:tcPr>
            <w:tcW w:w="810" w:type="dxa"/>
            <w:tcBorders>
              <w:top w:val="nil"/>
              <w:left w:val="nil"/>
              <w:bottom w:val="single" w:sz="6" w:space="0" w:color="auto"/>
              <w:right w:val="nil"/>
            </w:tcBorders>
            <w:shd w:val="clear" w:color="auto" w:fill="auto"/>
            <w:hideMark/>
          </w:tcPr>
          <w:p w14:paraId="35DEF896" w14:textId="77777777" w:rsidR="00B4483D" w:rsidRPr="006F19A9" w:rsidRDefault="00B4483D" w:rsidP="00182143">
            <w:pPr>
              <w:ind w:firstLine="0"/>
              <w:jc w:val="right"/>
              <w:textAlignment w:val="baseline"/>
              <w:rPr>
                <w:rFonts w:ascii="Times New Roman" w:eastAsia="Times New Roman" w:hAnsi="Times New Roman"/>
                <w:b/>
                <w:sz w:val="18"/>
                <w:szCs w:val="18"/>
                <w:lang w:eastAsia="en-US"/>
              </w:rPr>
            </w:pPr>
            <w:r w:rsidRPr="006F19A9">
              <w:rPr>
                <w:rFonts w:ascii="Times New Roman" w:eastAsia="Times New Roman" w:hAnsi="Times New Roman"/>
                <w:b/>
                <w:sz w:val="18"/>
                <w:szCs w:val="18"/>
                <w:lang w:eastAsia="en-US"/>
              </w:rPr>
              <w:t>Medium</w:t>
            </w:r>
          </w:p>
        </w:tc>
        <w:tc>
          <w:tcPr>
            <w:tcW w:w="756" w:type="dxa"/>
            <w:tcBorders>
              <w:top w:val="nil"/>
              <w:left w:val="nil"/>
              <w:bottom w:val="single" w:sz="6" w:space="0" w:color="auto"/>
              <w:right w:val="nil"/>
            </w:tcBorders>
            <w:shd w:val="clear" w:color="auto" w:fill="auto"/>
            <w:hideMark/>
          </w:tcPr>
          <w:p w14:paraId="45F36A15" w14:textId="77777777" w:rsidR="00B4483D" w:rsidRPr="006F19A9" w:rsidRDefault="00B4483D" w:rsidP="00182143">
            <w:pPr>
              <w:ind w:firstLine="0"/>
              <w:jc w:val="right"/>
              <w:textAlignment w:val="baseline"/>
              <w:rPr>
                <w:rFonts w:ascii="Times New Roman" w:eastAsia="Times New Roman" w:hAnsi="Times New Roman"/>
                <w:b/>
                <w:sz w:val="18"/>
                <w:szCs w:val="18"/>
                <w:lang w:eastAsia="en-US"/>
              </w:rPr>
            </w:pPr>
            <w:r w:rsidRPr="006F19A9">
              <w:rPr>
                <w:rFonts w:ascii="Times New Roman" w:eastAsia="Times New Roman" w:hAnsi="Times New Roman"/>
                <w:b/>
                <w:sz w:val="18"/>
                <w:szCs w:val="18"/>
                <w:lang w:eastAsia="en-US"/>
              </w:rPr>
              <w:t>Fine</w:t>
            </w:r>
          </w:p>
        </w:tc>
      </w:tr>
      <w:tr w:rsidR="00B4483D" w:rsidRPr="004756E6" w14:paraId="6933AFF2" w14:textId="77777777" w:rsidTr="00182143">
        <w:trPr>
          <w:trHeight w:val="283"/>
          <w:jc w:val="center"/>
        </w:trPr>
        <w:tc>
          <w:tcPr>
            <w:tcW w:w="490" w:type="dxa"/>
            <w:tcBorders>
              <w:top w:val="single" w:sz="6" w:space="0" w:color="auto"/>
              <w:left w:val="nil"/>
              <w:bottom w:val="nil"/>
              <w:right w:val="nil"/>
            </w:tcBorders>
            <w:shd w:val="clear" w:color="auto" w:fill="auto"/>
            <w:vAlign w:val="center"/>
            <w:hideMark/>
          </w:tcPr>
          <w:p w14:paraId="0919F3E5" w14:textId="77777777" w:rsidR="00B4483D" w:rsidRPr="006F19A9" w:rsidRDefault="00B4483D" w:rsidP="00182143">
            <w:pPr>
              <w:ind w:firstLine="0"/>
              <w:jc w:val="center"/>
              <w:textAlignment w:val="baseline"/>
              <w:rPr>
                <w:rFonts w:ascii="Times New Roman" w:eastAsia="Times New Roman" w:hAnsi="Times New Roman"/>
                <w:b/>
                <w:sz w:val="18"/>
                <w:szCs w:val="18"/>
                <w:lang w:eastAsia="en-US"/>
              </w:rPr>
            </w:pPr>
            <w:r w:rsidRPr="006F19A9">
              <w:rPr>
                <w:rFonts w:ascii="Times New Roman" w:eastAsia="Times New Roman" w:hAnsi="Times New Roman"/>
                <w:b/>
                <w:sz w:val="18"/>
                <w:szCs w:val="18"/>
                <w:lang w:eastAsia="en-US"/>
              </w:rPr>
              <w:t>1</w:t>
            </w:r>
          </w:p>
        </w:tc>
        <w:tc>
          <w:tcPr>
            <w:tcW w:w="2953" w:type="dxa"/>
            <w:gridSpan w:val="2"/>
            <w:tcBorders>
              <w:top w:val="single" w:sz="6" w:space="0" w:color="auto"/>
              <w:left w:val="nil"/>
              <w:bottom w:val="nil"/>
              <w:right w:val="nil"/>
            </w:tcBorders>
            <w:shd w:val="clear" w:color="auto" w:fill="auto"/>
            <w:vAlign w:val="center"/>
            <w:hideMark/>
          </w:tcPr>
          <w:p w14:paraId="43AE5B2D" w14:textId="77777777" w:rsidR="00B4483D" w:rsidRPr="006F19A9" w:rsidRDefault="00B4483D" w:rsidP="00182143">
            <w:pPr>
              <w:ind w:firstLine="0"/>
              <w:jc w:val="lef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Flat NN, 10 Epochs</w:t>
            </w:r>
            <w:r w:rsidRPr="007176C4">
              <w:rPr>
                <w:rFonts w:ascii="Times New Roman" w:eastAsia="Times New Roman" w:hAnsi="Times New Roman"/>
                <w:sz w:val="18"/>
                <w:szCs w:val="18"/>
                <w:lang w:eastAsia="en-US"/>
              </w:rPr>
              <w:t> </w:t>
            </w:r>
          </w:p>
        </w:tc>
        <w:tc>
          <w:tcPr>
            <w:tcW w:w="877" w:type="dxa"/>
            <w:tcBorders>
              <w:top w:val="single" w:sz="6" w:space="0" w:color="auto"/>
              <w:left w:val="nil"/>
              <w:right w:val="nil"/>
            </w:tcBorders>
            <w:shd w:val="clear" w:color="auto" w:fill="auto"/>
            <w:vAlign w:val="center"/>
            <w:hideMark/>
          </w:tcPr>
          <w:p w14:paraId="12ECB607" w14:textId="77777777" w:rsidR="00B4483D" w:rsidRDefault="00B4483D" w:rsidP="00182143">
            <w:pPr>
              <w:ind w:right="95"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73s</w:t>
            </w:r>
          </w:p>
        </w:tc>
        <w:tc>
          <w:tcPr>
            <w:tcW w:w="810" w:type="dxa"/>
            <w:tcBorders>
              <w:top w:val="single" w:sz="6" w:space="0" w:color="auto"/>
              <w:left w:val="nil"/>
              <w:right w:val="nil"/>
            </w:tcBorders>
            <w:shd w:val="clear" w:color="auto" w:fill="auto"/>
            <w:vAlign w:val="center"/>
          </w:tcPr>
          <w:p w14:paraId="1E0FD481" w14:textId="77777777" w:rsidR="00B4483D" w:rsidRPr="006F19A9" w:rsidRDefault="00B4483D" w:rsidP="00182143">
            <w:pPr>
              <w:ind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99.52%</w:t>
            </w:r>
          </w:p>
        </w:tc>
        <w:tc>
          <w:tcPr>
            <w:tcW w:w="810" w:type="dxa"/>
            <w:tcBorders>
              <w:top w:val="single" w:sz="6" w:space="0" w:color="auto"/>
              <w:left w:val="nil"/>
              <w:right w:val="nil"/>
            </w:tcBorders>
            <w:shd w:val="clear" w:color="auto" w:fill="auto"/>
            <w:vAlign w:val="center"/>
          </w:tcPr>
          <w:p w14:paraId="605827E9" w14:textId="77777777" w:rsidR="00B4483D" w:rsidRDefault="00B4483D" w:rsidP="00182143">
            <w:pPr>
              <w:ind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93.74%</w:t>
            </w:r>
          </w:p>
        </w:tc>
        <w:tc>
          <w:tcPr>
            <w:tcW w:w="756" w:type="dxa"/>
            <w:tcBorders>
              <w:top w:val="single" w:sz="6" w:space="0" w:color="auto"/>
              <w:left w:val="nil"/>
              <w:bottom w:val="nil"/>
              <w:right w:val="nil"/>
            </w:tcBorders>
            <w:shd w:val="clear" w:color="auto" w:fill="auto"/>
            <w:vAlign w:val="center"/>
          </w:tcPr>
          <w:p w14:paraId="310007B0" w14:textId="77777777" w:rsidR="00B4483D" w:rsidRPr="006F19A9" w:rsidRDefault="00B4483D" w:rsidP="00182143">
            <w:pPr>
              <w:ind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87.30%</w:t>
            </w:r>
          </w:p>
        </w:tc>
      </w:tr>
      <w:tr w:rsidR="00B4483D" w:rsidRPr="004756E6" w14:paraId="3B03C97A" w14:textId="77777777" w:rsidTr="00182143">
        <w:trPr>
          <w:trHeight w:val="267"/>
          <w:jc w:val="center"/>
        </w:trPr>
        <w:tc>
          <w:tcPr>
            <w:tcW w:w="490" w:type="dxa"/>
            <w:tcBorders>
              <w:top w:val="nil"/>
              <w:left w:val="nil"/>
              <w:bottom w:val="nil"/>
              <w:right w:val="nil"/>
            </w:tcBorders>
            <w:shd w:val="clear" w:color="auto" w:fill="auto"/>
            <w:vAlign w:val="center"/>
          </w:tcPr>
          <w:p w14:paraId="7EF1BBEA" w14:textId="77777777" w:rsidR="00B4483D" w:rsidRPr="006F19A9" w:rsidRDefault="00B4483D" w:rsidP="00182143">
            <w:pPr>
              <w:ind w:firstLine="0"/>
              <w:jc w:val="center"/>
              <w:textAlignment w:val="baseline"/>
              <w:rPr>
                <w:rFonts w:ascii="Times New Roman" w:eastAsia="Times New Roman" w:hAnsi="Times New Roman"/>
                <w:b/>
                <w:sz w:val="18"/>
                <w:szCs w:val="18"/>
                <w:lang w:eastAsia="en-US"/>
              </w:rPr>
            </w:pPr>
            <w:r w:rsidRPr="006F19A9">
              <w:rPr>
                <w:rFonts w:ascii="Times New Roman" w:eastAsia="Times New Roman" w:hAnsi="Times New Roman"/>
                <w:b/>
                <w:sz w:val="18"/>
                <w:szCs w:val="18"/>
                <w:lang w:eastAsia="en-US"/>
              </w:rPr>
              <w:t>2</w:t>
            </w:r>
          </w:p>
        </w:tc>
        <w:tc>
          <w:tcPr>
            <w:tcW w:w="2953" w:type="dxa"/>
            <w:gridSpan w:val="2"/>
            <w:tcBorders>
              <w:top w:val="nil"/>
              <w:left w:val="nil"/>
              <w:bottom w:val="nil"/>
              <w:right w:val="nil"/>
            </w:tcBorders>
            <w:shd w:val="clear" w:color="auto" w:fill="auto"/>
            <w:vAlign w:val="center"/>
            <w:hideMark/>
          </w:tcPr>
          <w:p w14:paraId="1AC2FA85" w14:textId="77777777" w:rsidR="00B4483D" w:rsidRPr="006F19A9" w:rsidRDefault="00B4483D" w:rsidP="00182143">
            <w:pPr>
              <w:ind w:firstLine="0"/>
              <w:jc w:val="lef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HNN, Structure A, 10 Epochs</w:t>
            </w:r>
          </w:p>
        </w:tc>
        <w:tc>
          <w:tcPr>
            <w:tcW w:w="877" w:type="dxa"/>
            <w:shd w:val="clear" w:color="auto" w:fill="auto"/>
            <w:vAlign w:val="center"/>
            <w:hideMark/>
          </w:tcPr>
          <w:p w14:paraId="45117331" w14:textId="77777777" w:rsidR="00B4483D" w:rsidRDefault="00B4483D" w:rsidP="00182143">
            <w:pPr>
              <w:ind w:right="95"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208s</w:t>
            </w:r>
          </w:p>
        </w:tc>
        <w:tc>
          <w:tcPr>
            <w:tcW w:w="810" w:type="dxa"/>
            <w:shd w:val="clear" w:color="auto" w:fill="auto"/>
            <w:vAlign w:val="center"/>
          </w:tcPr>
          <w:p w14:paraId="497D0574" w14:textId="77777777" w:rsidR="00B4483D" w:rsidRPr="006F19A9"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99.48%</w:t>
            </w:r>
          </w:p>
        </w:tc>
        <w:tc>
          <w:tcPr>
            <w:tcW w:w="810" w:type="dxa"/>
            <w:shd w:val="clear" w:color="auto" w:fill="auto"/>
            <w:vAlign w:val="center"/>
          </w:tcPr>
          <w:p w14:paraId="5C470722" w14:textId="77777777" w:rsidR="00B4483D"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93.63%</w:t>
            </w:r>
          </w:p>
        </w:tc>
        <w:tc>
          <w:tcPr>
            <w:tcW w:w="756" w:type="dxa"/>
            <w:tcBorders>
              <w:top w:val="nil"/>
              <w:bottom w:val="nil"/>
              <w:right w:val="nil"/>
            </w:tcBorders>
            <w:shd w:val="clear" w:color="auto" w:fill="auto"/>
            <w:vAlign w:val="center"/>
          </w:tcPr>
          <w:p w14:paraId="2BE994F2" w14:textId="77777777" w:rsidR="00B4483D" w:rsidRPr="006F19A9"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87.88%</w:t>
            </w:r>
          </w:p>
        </w:tc>
      </w:tr>
      <w:tr w:rsidR="00B4483D" w:rsidRPr="004756E6" w14:paraId="1BDBD00C" w14:textId="77777777" w:rsidTr="00182143">
        <w:trPr>
          <w:trHeight w:val="283"/>
          <w:jc w:val="center"/>
        </w:trPr>
        <w:tc>
          <w:tcPr>
            <w:tcW w:w="490" w:type="dxa"/>
            <w:tcBorders>
              <w:top w:val="nil"/>
              <w:left w:val="nil"/>
              <w:bottom w:val="nil"/>
              <w:right w:val="nil"/>
            </w:tcBorders>
            <w:shd w:val="clear" w:color="auto" w:fill="auto"/>
            <w:vAlign w:val="center"/>
          </w:tcPr>
          <w:p w14:paraId="1B5524B0" w14:textId="77777777" w:rsidR="00B4483D" w:rsidRPr="006F19A9" w:rsidRDefault="00B4483D" w:rsidP="00182143">
            <w:pPr>
              <w:ind w:firstLine="0"/>
              <w:jc w:val="center"/>
              <w:textAlignment w:val="baseline"/>
              <w:rPr>
                <w:rFonts w:ascii="Times New Roman" w:eastAsia="Times New Roman" w:hAnsi="Times New Roman"/>
                <w:b/>
                <w:sz w:val="18"/>
                <w:szCs w:val="18"/>
                <w:lang w:eastAsia="en-US"/>
              </w:rPr>
            </w:pPr>
            <w:r w:rsidRPr="006F19A9">
              <w:rPr>
                <w:rFonts w:ascii="Times New Roman" w:eastAsia="Times New Roman" w:hAnsi="Times New Roman"/>
                <w:b/>
                <w:sz w:val="18"/>
                <w:szCs w:val="18"/>
                <w:lang w:eastAsia="en-US"/>
              </w:rPr>
              <w:t>3</w:t>
            </w:r>
          </w:p>
        </w:tc>
        <w:tc>
          <w:tcPr>
            <w:tcW w:w="2953" w:type="dxa"/>
            <w:gridSpan w:val="2"/>
            <w:tcBorders>
              <w:top w:val="nil"/>
              <w:left w:val="nil"/>
              <w:bottom w:val="nil"/>
              <w:right w:val="nil"/>
            </w:tcBorders>
            <w:shd w:val="clear" w:color="auto" w:fill="auto"/>
            <w:vAlign w:val="center"/>
            <w:hideMark/>
          </w:tcPr>
          <w:p w14:paraId="2C6D45D6" w14:textId="77777777" w:rsidR="00B4483D" w:rsidRPr="006F19A9" w:rsidRDefault="00B4483D" w:rsidP="00182143">
            <w:pPr>
              <w:ind w:firstLine="0"/>
              <w:jc w:val="lef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Flat NN, Optimized Training</w:t>
            </w:r>
          </w:p>
        </w:tc>
        <w:tc>
          <w:tcPr>
            <w:tcW w:w="877" w:type="dxa"/>
            <w:shd w:val="clear" w:color="auto" w:fill="auto"/>
            <w:vAlign w:val="center"/>
            <w:hideMark/>
          </w:tcPr>
          <w:p w14:paraId="771CEAAC" w14:textId="77777777" w:rsidR="00B4483D" w:rsidRDefault="00B4483D" w:rsidP="00182143">
            <w:pPr>
              <w:ind w:right="95"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133s</w:t>
            </w:r>
          </w:p>
        </w:tc>
        <w:tc>
          <w:tcPr>
            <w:tcW w:w="810" w:type="dxa"/>
            <w:shd w:val="clear" w:color="auto" w:fill="auto"/>
            <w:vAlign w:val="center"/>
          </w:tcPr>
          <w:p w14:paraId="2B63B0B6" w14:textId="77777777" w:rsidR="00B4483D" w:rsidRPr="006F19A9"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99.48%</w:t>
            </w:r>
          </w:p>
        </w:tc>
        <w:tc>
          <w:tcPr>
            <w:tcW w:w="810" w:type="dxa"/>
            <w:shd w:val="clear" w:color="auto" w:fill="auto"/>
            <w:vAlign w:val="center"/>
          </w:tcPr>
          <w:p w14:paraId="2A7F0312" w14:textId="77777777" w:rsidR="00B4483D"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93.43%</w:t>
            </w:r>
          </w:p>
        </w:tc>
        <w:tc>
          <w:tcPr>
            <w:tcW w:w="756" w:type="dxa"/>
            <w:tcBorders>
              <w:top w:val="nil"/>
              <w:bottom w:val="nil"/>
              <w:right w:val="nil"/>
            </w:tcBorders>
            <w:shd w:val="clear" w:color="auto" w:fill="auto"/>
            <w:vAlign w:val="center"/>
          </w:tcPr>
          <w:p w14:paraId="65A591EB" w14:textId="77777777" w:rsidR="00B4483D" w:rsidRPr="006F19A9"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88.07%</w:t>
            </w:r>
          </w:p>
        </w:tc>
      </w:tr>
      <w:tr w:rsidR="00B4483D" w:rsidRPr="004756E6" w14:paraId="711B3FD4" w14:textId="77777777" w:rsidTr="00182143">
        <w:trPr>
          <w:trHeight w:val="283"/>
          <w:jc w:val="center"/>
        </w:trPr>
        <w:tc>
          <w:tcPr>
            <w:tcW w:w="490" w:type="dxa"/>
            <w:tcBorders>
              <w:top w:val="nil"/>
              <w:left w:val="nil"/>
              <w:bottom w:val="nil"/>
              <w:right w:val="nil"/>
            </w:tcBorders>
            <w:shd w:val="clear" w:color="auto" w:fill="auto"/>
            <w:vAlign w:val="center"/>
          </w:tcPr>
          <w:p w14:paraId="5AC91082" w14:textId="77777777" w:rsidR="00B4483D" w:rsidRPr="006F19A9" w:rsidRDefault="00B4483D" w:rsidP="00182143">
            <w:pPr>
              <w:ind w:firstLine="0"/>
              <w:jc w:val="center"/>
              <w:textAlignment w:val="baseline"/>
              <w:rPr>
                <w:rFonts w:ascii="Times New Roman" w:eastAsia="Times New Roman" w:hAnsi="Times New Roman"/>
                <w:b/>
                <w:sz w:val="18"/>
                <w:szCs w:val="18"/>
                <w:lang w:eastAsia="en-US"/>
              </w:rPr>
            </w:pPr>
            <w:r w:rsidRPr="006F19A9">
              <w:rPr>
                <w:rFonts w:ascii="Times New Roman" w:eastAsia="Times New Roman" w:hAnsi="Times New Roman"/>
                <w:b/>
                <w:sz w:val="18"/>
                <w:szCs w:val="18"/>
                <w:lang w:eastAsia="en-US"/>
              </w:rPr>
              <w:t>4A</w:t>
            </w:r>
          </w:p>
        </w:tc>
        <w:tc>
          <w:tcPr>
            <w:tcW w:w="2953" w:type="dxa"/>
            <w:gridSpan w:val="2"/>
            <w:tcBorders>
              <w:top w:val="nil"/>
              <w:left w:val="nil"/>
              <w:bottom w:val="nil"/>
              <w:right w:val="nil"/>
            </w:tcBorders>
            <w:shd w:val="clear" w:color="auto" w:fill="auto"/>
            <w:vAlign w:val="center"/>
            <w:hideMark/>
          </w:tcPr>
          <w:p w14:paraId="6E8B353F" w14:textId="77777777" w:rsidR="00B4483D" w:rsidRPr="006F19A9" w:rsidRDefault="00B4483D" w:rsidP="00182143">
            <w:pPr>
              <w:ind w:firstLine="0"/>
              <w:jc w:val="lef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HNN, Structure A, Optimized Training</w:t>
            </w:r>
          </w:p>
        </w:tc>
        <w:tc>
          <w:tcPr>
            <w:tcW w:w="877" w:type="dxa"/>
            <w:tcBorders>
              <w:top w:val="nil"/>
              <w:left w:val="nil"/>
              <w:bottom w:val="nil"/>
              <w:right w:val="nil"/>
            </w:tcBorders>
            <w:shd w:val="clear" w:color="auto" w:fill="auto"/>
            <w:vAlign w:val="center"/>
            <w:hideMark/>
          </w:tcPr>
          <w:p w14:paraId="6D86B2E9" w14:textId="77777777" w:rsidR="00B4483D" w:rsidRPr="006F19A9" w:rsidRDefault="00B4483D" w:rsidP="00182143">
            <w:pPr>
              <w:ind w:right="95"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415s</w:t>
            </w:r>
          </w:p>
        </w:tc>
        <w:tc>
          <w:tcPr>
            <w:tcW w:w="810" w:type="dxa"/>
            <w:tcBorders>
              <w:top w:val="nil"/>
              <w:left w:val="nil"/>
              <w:bottom w:val="nil"/>
              <w:right w:val="nil"/>
            </w:tcBorders>
            <w:shd w:val="clear" w:color="auto" w:fill="auto"/>
            <w:vAlign w:val="center"/>
          </w:tcPr>
          <w:p w14:paraId="638A8CC1" w14:textId="77777777" w:rsidR="00B4483D" w:rsidRPr="006F19A9" w:rsidRDefault="00B4483D" w:rsidP="00182143">
            <w:pPr>
              <w:ind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99.49%</w:t>
            </w:r>
          </w:p>
        </w:tc>
        <w:tc>
          <w:tcPr>
            <w:tcW w:w="810" w:type="dxa"/>
            <w:shd w:val="clear" w:color="auto" w:fill="auto"/>
            <w:vAlign w:val="center"/>
          </w:tcPr>
          <w:p w14:paraId="5546A88C" w14:textId="77777777" w:rsidR="00B4483D"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93.67%</w:t>
            </w:r>
          </w:p>
        </w:tc>
        <w:tc>
          <w:tcPr>
            <w:tcW w:w="756" w:type="dxa"/>
            <w:tcBorders>
              <w:top w:val="nil"/>
              <w:bottom w:val="nil"/>
              <w:right w:val="nil"/>
            </w:tcBorders>
            <w:shd w:val="clear" w:color="auto" w:fill="auto"/>
            <w:vAlign w:val="center"/>
          </w:tcPr>
          <w:p w14:paraId="12BCD3EF" w14:textId="77777777" w:rsidR="00B4483D" w:rsidRPr="006F19A9"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88.19%</w:t>
            </w:r>
          </w:p>
        </w:tc>
      </w:tr>
      <w:tr w:rsidR="00B4483D" w:rsidRPr="004756E6" w14:paraId="55CE92A7" w14:textId="77777777" w:rsidTr="00182143">
        <w:trPr>
          <w:trHeight w:val="283"/>
          <w:jc w:val="center"/>
        </w:trPr>
        <w:tc>
          <w:tcPr>
            <w:tcW w:w="490" w:type="dxa"/>
            <w:tcBorders>
              <w:top w:val="nil"/>
              <w:left w:val="nil"/>
              <w:bottom w:val="nil"/>
              <w:right w:val="nil"/>
            </w:tcBorders>
            <w:shd w:val="clear" w:color="auto" w:fill="E2EFD9" w:themeFill="accent6" w:themeFillTint="33"/>
            <w:vAlign w:val="center"/>
          </w:tcPr>
          <w:p w14:paraId="3D6C9736" w14:textId="77777777" w:rsidR="00B4483D" w:rsidRPr="006F19A9" w:rsidRDefault="00B4483D" w:rsidP="00182143">
            <w:pPr>
              <w:ind w:firstLine="0"/>
              <w:jc w:val="center"/>
              <w:textAlignment w:val="baseline"/>
              <w:rPr>
                <w:rFonts w:ascii="Times New Roman" w:eastAsia="Times New Roman" w:hAnsi="Times New Roman"/>
                <w:b/>
                <w:sz w:val="18"/>
                <w:szCs w:val="18"/>
                <w:lang w:eastAsia="en-US"/>
              </w:rPr>
            </w:pPr>
            <w:r w:rsidRPr="006F19A9">
              <w:rPr>
                <w:rFonts w:ascii="Times New Roman" w:eastAsia="Times New Roman" w:hAnsi="Times New Roman"/>
                <w:b/>
                <w:sz w:val="18"/>
                <w:szCs w:val="18"/>
                <w:lang w:eastAsia="en-US"/>
              </w:rPr>
              <w:t>4B</w:t>
            </w:r>
          </w:p>
        </w:tc>
        <w:tc>
          <w:tcPr>
            <w:tcW w:w="2953" w:type="dxa"/>
            <w:gridSpan w:val="2"/>
            <w:tcBorders>
              <w:top w:val="nil"/>
              <w:left w:val="nil"/>
              <w:bottom w:val="nil"/>
              <w:right w:val="nil"/>
            </w:tcBorders>
            <w:shd w:val="clear" w:color="auto" w:fill="E2EFD9" w:themeFill="accent6" w:themeFillTint="33"/>
            <w:vAlign w:val="center"/>
            <w:hideMark/>
          </w:tcPr>
          <w:p w14:paraId="09F1BB60" w14:textId="77777777" w:rsidR="00B4483D" w:rsidRPr="006F19A9" w:rsidRDefault="00B4483D" w:rsidP="00182143">
            <w:pPr>
              <w:ind w:firstLine="0"/>
              <w:jc w:val="lef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HNN, Structure B, Optimized Training</w:t>
            </w:r>
          </w:p>
        </w:tc>
        <w:tc>
          <w:tcPr>
            <w:tcW w:w="877" w:type="dxa"/>
            <w:tcBorders>
              <w:top w:val="nil"/>
              <w:left w:val="nil"/>
              <w:bottom w:val="nil"/>
              <w:right w:val="nil"/>
            </w:tcBorders>
            <w:shd w:val="clear" w:color="auto" w:fill="E2EFD9" w:themeFill="accent6" w:themeFillTint="33"/>
            <w:vAlign w:val="center"/>
            <w:hideMark/>
          </w:tcPr>
          <w:p w14:paraId="19AE13AA" w14:textId="77777777" w:rsidR="00B4483D" w:rsidRPr="006F19A9" w:rsidRDefault="00B4483D" w:rsidP="00182143">
            <w:pPr>
              <w:ind w:right="95"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422s</w:t>
            </w:r>
          </w:p>
        </w:tc>
        <w:tc>
          <w:tcPr>
            <w:tcW w:w="810" w:type="dxa"/>
            <w:tcBorders>
              <w:top w:val="nil"/>
              <w:left w:val="nil"/>
              <w:bottom w:val="nil"/>
              <w:right w:val="nil"/>
            </w:tcBorders>
            <w:shd w:val="clear" w:color="auto" w:fill="E2EFD9" w:themeFill="accent6" w:themeFillTint="33"/>
            <w:vAlign w:val="center"/>
          </w:tcPr>
          <w:p w14:paraId="463526AA" w14:textId="77777777" w:rsidR="00B4483D" w:rsidRPr="006F19A9" w:rsidRDefault="00B4483D" w:rsidP="00182143">
            <w:pPr>
              <w:ind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99.49%</w:t>
            </w:r>
          </w:p>
        </w:tc>
        <w:tc>
          <w:tcPr>
            <w:tcW w:w="810" w:type="dxa"/>
            <w:tcBorders>
              <w:bottom w:val="nil"/>
            </w:tcBorders>
            <w:shd w:val="clear" w:color="auto" w:fill="E2EFD9" w:themeFill="accent6" w:themeFillTint="33"/>
            <w:vAlign w:val="center"/>
          </w:tcPr>
          <w:p w14:paraId="001933A9" w14:textId="77777777" w:rsidR="00B4483D"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95.16%</w:t>
            </w:r>
          </w:p>
        </w:tc>
        <w:tc>
          <w:tcPr>
            <w:tcW w:w="756" w:type="dxa"/>
            <w:tcBorders>
              <w:top w:val="nil"/>
              <w:bottom w:val="nil"/>
              <w:right w:val="nil"/>
            </w:tcBorders>
            <w:shd w:val="clear" w:color="auto" w:fill="E2EFD9" w:themeFill="accent6" w:themeFillTint="33"/>
            <w:vAlign w:val="center"/>
          </w:tcPr>
          <w:p w14:paraId="61DF7D16" w14:textId="77777777" w:rsidR="00B4483D" w:rsidRPr="006F19A9"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88.76%</w:t>
            </w:r>
          </w:p>
        </w:tc>
      </w:tr>
      <w:tr w:rsidR="00B4483D" w:rsidRPr="007176C4" w14:paraId="2B975DCF" w14:textId="77777777" w:rsidTr="00182143">
        <w:trPr>
          <w:trHeight w:val="283"/>
          <w:jc w:val="center"/>
        </w:trPr>
        <w:tc>
          <w:tcPr>
            <w:tcW w:w="490" w:type="dxa"/>
            <w:tcBorders>
              <w:top w:val="nil"/>
              <w:left w:val="nil"/>
              <w:bottom w:val="single" w:sz="12" w:space="0" w:color="auto"/>
              <w:right w:val="nil"/>
            </w:tcBorders>
            <w:shd w:val="clear" w:color="auto" w:fill="C5E0B3" w:themeFill="accent6" w:themeFillTint="66"/>
            <w:vAlign w:val="center"/>
          </w:tcPr>
          <w:p w14:paraId="70DCFA17" w14:textId="77777777" w:rsidR="00B4483D" w:rsidRPr="006F19A9" w:rsidRDefault="00B4483D" w:rsidP="00182143">
            <w:pPr>
              <w:ind w:firstLine="0"/>
              <w:jc w:val="center"/>
              <w:textAlignment w:val="baseline"/>
              <w:rPr>
                <w:rFonts w:ascii="Times New Roman" w:eastAsia="Times New Roman" w:hAnsi="Times New Roman"/>
                <w:b/>
                <w:sz w:val="18"/>
                <w:szCs w:val="18"/>
                <w:lang w:eastAsia="en-US"/>
              </w:rPr>
            </w:pPr>
            <w:r w:rsidRPr="006F19A9">
              <w:rPr>
                <w:rFonts w:ascii="Times New Roman" w:eastAsia="Times New Roman" w:hAnsi="Times New Roman"/>
                <w:b/>
                <w:sz w:val="18"/>
                <w:szCs w:val="18"/>
                <w:lang w:eastAsia="en-US"/>
              </w:rPr>
              <w:t>4C</w:t>
            </w:r>
          </w:p>
        </w:tc>
        <w:tc>
          <w:tcPr>
            <w:tcW w:w="2953" w:type="dxa"/>
            <w:gridSpan w:val="2"/>
            <w:tcBorders>
              <w:top w:val="nil"/>
              <w:left w:val="nil"/>
              <w:bottom w:val="single" w:sz="12" w:space="0" w:color="auto"/>
              <w:right w:val="nil"/>
            </w:tcBorders>
            <w:shd w:val="clear" w:color="auto" w:fill="C5E0B3" w:themeFill="accent6" w:themeFillTint="66"/>
            <w:vAlign w:val="center"/>
            <w:hideMark/>
          </w:tcPr>
          <w:p w14:paraId="687333FF" w14:textId="77777777" w:rsidR="00B4483D" w:rsidRPr="006F19A9" w:rsidRDefault="00B4483D" w:rsidP="00182143">
            <w:pPr>
              <w:ind w:firstLine="0"/>
              <w:jc w:val="lef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HNN, Structure C, Optimized Training</w:t>
            </w:r>
          </w:p>
        </w:tc>
        <w:tc>
          <w:tcPr>
            <w:tcW w:w="877" w:type="dxa"/>
            <w:tcBorders>
              <w:top w:val="nil"/>
              <w:bottom w:val="single" w:sz="12" w:space="0" w:color="auto"/>
            </w:tcBorders>
            <w:shd w:val="clear" w:color="auto" w:fill="C5E0B3" w:themeFill="accent6" w:themeFillTint="66"/>
            <w:vAlign w:val="center"/>
            <w:hideMark/>
          </w:tcPr>
          <w:p w14:paraId="269EB05B" w14:textId="77777777" w:rsidR="00B4483D" w:rsidRPr="006F19A9" w:rsidRDefault="00B4483D" w:rsidP="00182143">
            <w:pPr>
              <w:ind w:right="95"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444s</w:t>
            </w:r>
          </w:p>
        </w:tc>
        <w:tc>
          <w:tcPr>
            <w:tcW w:w="810" w:type="dxa"/>
            <w:tcBorders>
              <w:top w:val="nil"/>
              <w:bottom w:val="single" w:sz="12" w:space="0" w:color="auto"/>
            </w:tcBorders>
            <w:shd w:val="clear" w:color="auto" w:fill="C5E0B3" w:themeFill="accent6" w:themeFillTint="66"/>
            <w:vAlign w:val="center"/>
          </w:tcPr>
          <w:p w14:paraId="30E04A0F" w14:textId="77777777" w:rsidR="00B4483D" w:rsidRPr="006F19A9"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99.49%</w:t>
            </w:r>
          </w:p>
        </w:tc>
        <w:tc>
          <w:tcPr>
            <w:tcW w:w="810" w:type="dxa"/>
            <w:tcBorders>
              <w:top w:val="nil"/>
              <w:bottom w:val="single" w:sz="12" w:space="0" w:color="auto"/>
            </w:tcBorders>
            <w:shd w:val="clear" w:color="auto" w:fill="C5E0B3" w:themeFill="accent6" w:themeFillTint="66"/>
            <w:vAlign w:val="center"/>
          </w:tcPr>
          <w:p w14:paraId="2785E15D" w14:textId="77777777" w:rsidR="00B4483D"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95.96%</w:t>
            </w:r>
          </w:p>
        </w:tc>
        <w:tc>
          <w:tcPr>
            <w:tcW w:w="756" w:type="dxa"/>
            <w:tcBorders>
              <w:top w:val="nil"/>
              <w:bottom w:val="single" w:sz="12" w:space="0" w:color="auto"/>
              <w:right w:val="nil"/>
            </w:tcBorders>
            <w:shd w:val="clear" w:color="auto" w:fill="C5E0B3" w:themeFill="accent6" w:themeFillTint="66"/>
            <w:vAlign w:val="center"/>
          </w:tcPr>
          <w:p w14:paraId="5623844D" w14:textId="77777777" w:rsidR="00B4483D" w:rsidRPr="006F19A9"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88.84%</w:t>
            </w:r>
          </w:p>
        </w:tc>
      </w:tr>
    </w:tbl>
    <w:p w14:paraId="68F68DE3" w14:textId="77777777" w:rsidR="00B4483D" w:rsidRDefault="00B4483D" w:rsidP="00B4483D">
      <w:pPr>
        <w:rPr>
          <w:rFonts w:ascii="Times New Roman" w:eastAsia="Times New Roman" w:hAnsi="Times New Roman"/>
        </w:rPr>
      </w:pPr>
    </w:p>
    <w:p w14:paraId="55AE2670" w14:textId="77777777" w:rsidR="00B4483D" w:rsidRDefault="00B4483D" w:rsidP="00B4483D">
      <w:pPr>
        <w:ind w:firstLine="0"/>
        <w:rPr>
          <w:rFonts w:ascii="Times New Roman" w:eastAsia="Times New Roman" w:hAnsi="Times New Roman"/>
        </w:rPr>
      </w:pPr>
    </w:p>
    <w:p w14:paraId="150582E3" w14:textId="77777777" w:rsidR="00B4483D" w:rsidRDefault="00B4483D" w:rsidP="00B4483D">
      <w:pPr>
        <w:ind w:firstLine="0"/>
        <w:rPr>
          <w:b/>
          <w:bCs/>
        </w:rPr>
      </w:pPr>
      <w:r>
        <w:rPr>
          <w:b/>
          <w:bCs/>
        </w:rPr>
        <w:t>4</w:t>
      </w:r>
      <w:r w:rsidRPr="06340229">
        <w:rPr>
          <w:b/>
          <w:bCs/>
        </w:rPr>
        <w:t>.</w:t>
      </w:r>
      <w:r>
        <w:rPr>
          <w:b/>
          <w:bCs/>
        </w:rPr>
        <w:t>2</w:t>
      </w:r>
      <w:r w:rsidRPr="06340229">
        <w:rPr>
          <w:b/>
          <w:bCs/>
        </w:rPr>
        <w:t xml:space="preserve"> </w:t>
      </w:r>
      <w:r>
        <w:rPr>
          <w:b/>
          <w:bCs/>
        </w:rPr>
        <w:t>Prediction Performance by Class</w:t>
      </w:r>
    </w:p>
    <w:p w14:paraId="0F7AFD09" w14:textId="77777777" w:rsidR="00B4483D" w:rsidRDefault="00B4483D" w:rsidP="00B4483D">
      <w:pPr>
        <w:ind w:firstLine="0"/>
        <w:rPr>
          <w:b/>
          <w:bCs/>
        </w:rPr>
      </w:pPr>
    </w:p>
    <w:p w14:paraId="680E0529" w14:textId="32877D38" w:rsidR="00B4483D" w:rsidRDefault="00B4483D" w:rsidP="003F43CD">
      <w:pPr>
        <w:rPr>
          <w:b/>
          <w:bCs/>
        </w:rPr>
      </w:pPr>
      <w:r>
        <w:rPr>
          <w:rFonts w:ascii="Times New Roman" w:eastAsia="Times New Roman" w:hAnsi="Times New Roman"/>
        </w:rPr>
        <w:t xml:space="preserve">All models explored showed varying degrees of prediction success at the fine level classes. Table 3 shows that the flat neural network performed well </w:t>
      </w:r>
      <w:r w:rsidR="00DE4A16">
        <w:rPr>
          <w:rFonts w:ascii="Times New Roman" w:eastAsia="Times New Roman" w:hAnsi="Times New Roman"/>
        </w:rPr>
        <w:t>in</w:t>
      </w:r>
      <w:r>
        <w:rPr>
          <w:rFonts w:ascii="Times New Roman" w:eastAsia="Times New Roman" w:hAnsi="Times New Roman"/>
        </w:rPr>
        <w:t xml:space="preserve"> most classes but struggled significantly with both </w:t>
      </w:r>
      <w:r w:rsidR="00DE4A16">
        <w:rPr>
          <w:rFonts w:ascii="Times New Roman" w:eastAsia="Times New Roman" w:hAnsi="Times New Roman"/>
        </w:rPr>
        <w:t>precision</w:t>
      </w:r>
      <w:r>
        <w:rPr>
          <w:rFonts w:ascii="Times New Roman" w:eastAsia="Times New Roman" w:hAnsi="Times New Roman"/>
        </w:rPr>
        <w:t xml:space="preserve"> and recall </w:t>
      </w:r>
      <w:r w:rsidR="00DE4A16">
        <w:rPr>
          <w:rFonts w:ascii="Times New Roman" w:eastAsia="Times New Roman" w:hAnsi="Times New Roman"/>
        </w:rPr>
        <w:t>in</w:t>
      </w:r>
      <w:r>
        <w:rPr>
          <w:rFonts w:ascii="Times New Roman" w:eastAsia="Times New Roman" w:hAnsi="Times New Roman"/>
        </w:rPr>
        <w:t xml:space="preserve"> the “Shirt” category. The model also has room for improvement </w:t>
      </w:r>
      <w:r w:rsidR="00DE4A16">
        <w:rPr>
          <w:rFonts w:ascii="Times New Roman" w:eastAsia="Times New Roman" w:hAnsi="Times New Roman"/>
        </w:rPr>
        <w:t>in</w:t>
      </w:r>
      <w:r>
        <w:rPr>
          <w:rFonts w:ascii="Times New Roman" w:eastAsia="Times New Roman" w:hAnsi="Times New Roman"/>
        </w:rPr>
        <w:t xml:space="preserve"> the categories “Coat” and “Pullover</w:t>
      </w:r>
      <w:r w:rsidRPr="67B28EFD">
        <w:rPr>
          <w:rFonts w:ascii="Times New Roman" w:eastAsia="Times New Roman" w:hAnsi="Times New Roman"/>
        </w:rPr>
        <w:t>.”</w:t>
      </w:r>
    </w:p>
    <w:p w14:paraId="7CE8DFD7" w14:textId="77777777" w:rsidR="00B4483D" w:rsidRDefault="00B4483D" w:rsidP="00B4483D">
      <w:pPr>
        <w:ind w:firstLine="0"/>
        <w:rPr>
          <w:b/>
          <w:bCs/>
        </w:rPr>
      </w:pPr>
    </w:p>
    <w:p w14:paraId="0ECA9906" w14:textId="77777777" w:rsidR="00DE4A16" w:rsidRDefault="00DE4A16" w:rsidP="00B4483D">
      <w:pPr>
        <w:ind w:firstLine="0"/>
        <w:rPr>
          <w:b/>
          <w:bCs/>
        </w:rPr>
      </w:pPr>
    </w:p>
    <w:p w14:paraId="0CE0352B" w14:textId="77777777" w:rsidR="00B4483D" w:rsidRPr="00A01956" w:rsidRDefault="00B4483D" w:rsidP="00B4483D">
      <w:pPr>
        <w:pStyle w:val="tabletitle"/>
        <w:spacing w:after="240"/>
        <w:jc w:val="center"/>
        <w:rPr>
          <w:lang w:val="en-GB"/>
        </w:rPr>
      </w:pPr>
      <w:r w:rsidRPr="03D44546">
        <w:rPr>
          <w:b/>
          <w:bCs/>
          <w:lang w:val="en-GB"/>
        </w:rPr>
        <w:lastRenderedPageBreak/>
        <w:t xml:space="preserve">Table </w:t>
      </w:r>
      <w:r>
        <w:rPr>
          <w:b/>
          <w:bCs/>
        </w:rPr>
        <w:t>3</w:t>
      </w:r>
      <w:r w:rsidRPr="03D44546">
        <w:rPr>
          <w:b/>
          <w:bCs/>
          <w:lang w:val="en-GB"/>
        </w:rPr>
        <w:t>.</w:t>
      </w:r>
      <w:r w:rsidRPr="03D44546">
        <w:rPr>
          <w:lang w:val="en-GB"/>
        </w:rPr>
        <w:t xml:space="preserve"> </w:t>
      </w:r>
      <w:r w:rsidRPr="00892A75">
        <w:rPr>
          <w:szCs w:val="18"/>
        </w:rPr>
        <w:t>Fine</w:t>
      </w:r>
      <w:r>
        <w:rPr>
          <w:szCs w:val="18"/>
        </w:rPr>
        <w:t xml:space="preserve"> L</w:t>
      </w:r>
      <w:r w:rsidRPr="00892A75">
        <w:rPr>
          <w:szCs w:val="18"/>
        </w:rPr>
        <w:t>evel Classification Report</w:t>
      </w:r>
      <w:r>
        <w:rPr>
          <w:szCs w:val="18"/>
        </w:rPr>
        <w:t xml:space="preserve"> for Model 3 (</w:t>
      </w:r>
      <w:r w:rsidRPr="00892A75">
        <w:rPr>
          <w:szCs w:val="18"/>
        </w:rPr>
        <w:t>Flat NN</w:t>
      </w:r>
      <w:r>
        <w:rPr>
          <w:szCs w:val="18"/>
        </w:rPr>
        <w:t>).</w:t>
      </w:r>
    </w:p>
    <w:tbl>
      <w:tblPr>
        <w:tblW w:w="6696"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0"/>
        <w:gridCol w:w="2570"/>
        <w:gridCol w:w="1260"/>
        <w:gridCol w:w="810"/>
        <w:gridCol w:w="720"/>
        <w:gridCol w:w="54"/>
        <w:gridCol w:w="792"/>
      </w:tblGrid>
      <w:tr w:rsidR="00B4483D" w:rsidRPr="00892A75" w14:paraId="2BFB2318" w14:textId="77777777" w:rsidTr="00182143">
        <w:trPr>
          <w:trHeight w:val="283"/>
          <w:jc w:val="center"/>
        </w:trPr>
        <w:tc>
          <w:tcPr>
            <w:tcW w:w="3060" w:type="dxa"/>
            <w:gridSpan w:val="2"/>
            <w:tcBorders>
              <w:top w:val="single" w:sz="12" w:space="0" w:color="000000" w:themeColor="text1"/>
              <w:left w:val="nil"/>
              <w:bottom w:val="nil"/>
              <w:right w:val="nil"/>
            </w:tcBorders>
            <w:shd w:val="clear" w:color="auto" w:fill="auto"/>
            <w:vAlign w:val="center"/>
          </w:tcPr>
          <w:p w14:paraId="1064620E" w14:textId="77777777" w:rsidR="00B4483D" w:rsidRPr="00892A75" w:rsidRDefault="00B4483D" w:rsidP="00182143">
            <w:pPr>
              <w:ind w:firstLine="0"/>
              <w:jc w:val="center"/>
              <w:textAlignment w:val="baseline"/>
              <w:rPr>
                <w:rFonts w:ascii="Times New Roman" w:eastAsia="Times New Roman" w:hAnsi="Times New Roman"/>
                <w:b/>
                <w:bCs/>
                <w:sz w:val="18"/>
                <w:szCs w:val="18"/>
                <w:lang w:eastAsia="en-US"/>
              </w:rPr>
            </w:pPr>
            <w:r>
              <w:rPr>
                <w:rFonts w:ascii="Times New Roman" w:eastAsia="Times New Roman" w:hAnsi="Times New Roman"/>
                <w:b/>
                <w:bCs/>
                <w:sz w:val="18"/>
                <w:szCs w:val="18"/>
                <w:lang w:eastAsia="en-US"/>
              </w:rPr>
              <w:t>Model</w:t>
            </w:r>
          </w:p>
        </w:tc>
        <w:tc>
          <w:tcPr>
            <w:tcW w:w="1260" w:type="dxa"/>
            <w:tcBorders>
              <w:top w:val="single" w:sz="12" w:space="0" w:color="000000" w:themeColor="text1"/>
              <w:left w:val="nil"/>
              <w:right w:val="nil"/>
            </w:tcBorders>
            <w:shd w:val="clear" w:color="auto" w:fill="auto"/>
            <w:vAlign w:val="center"/>
          </w:tcPr>
          <w:p w14:paraId="761265BC" w14:textId="77777777" w:rsidR="00B4483D" w:rsidRPr="00892A75" w:rsidRDefault="00B4483D" w:rsidP="00182143">
            <w:pPr>
              <w:ind w:firstLine="0"/>
              <w:jc w:val="center"/>
              <w:textAlignment w:val="baseline"/>
              <w:rPr>
                <w:rFonts w:ascii="Times New Roman" w:eastAsia="Times New Roman" w:hAnsi="Times New Roman"/>
                <w:b/>
                <w:bCs/>
                <w:sz w:val="18"/>
                <w:szCs w:val="18"/>
                <w:lang w:eastAsia="en-US"/>
              </w:rPr>
            </w:pPr>
            <w:r>
              <w:rPr>
                <w:rFonts w:ascii="Times New Roman" w:eastAsia="Times New Roman" w:hAnsi="Times New Roman"/>
                <w:b/>
                <w:bCs/>
                <w:sz w:val="18"/>
                <w:szCs w:val="18"/>
                <w:lang w:eastAsia="en-US"/>
              </w:rPr>
              <w:t>Class</w:t>
            </w:r>
          </w:p>
        </w:tc>
        <w:tc>
          <w:tcPr>
            <w:tcW w:w="810" w:type="dxa"/>
            <w:tcBorders>
              <w:top w:val="single" w:sz="12" w:space="0" w:color="000000" w:themeColor="text1"/>
              <w:left w:val="nil"/>
              <w:bottom w:val="nil"/>
              <w:right w:val="nil"/>
            </w:tcBorders>
            <w:shd w:val="clear" w:color="auto" w:fill="auto"/>
            <w:vAlign w:val="center"/>
          </w:tcPr>
          <w:p w14:paraId="3AD5D568" w14:textId="77777777" w:rsidR="00B4483D" w:rsidRPr="00317062" w:rsidRDefault="00B4483D" w:rsidP="00182143">
            <w:pPr>
              <w:ind w:firstLine="0"/>
              <w:jc w:val="center"/>
              <w:textAlignment w:val="baseline"/>
              <w:rPr>
                <w:rFonts w:ascii="Times New Roman" w:eastAsia="Times New Roman" w:hAnsi="Times New Roman"/>
                <w:b/>
                <w:bCs/>
                <w:sz w:val="18"/>
                <w:szCs w:val="18"/>
                <w:lang w:eastAsia="en-US"/>
              </w:rPr>
            </w:pPr>
            <w:r>
              <w:rPr>
                <w:rFonts w:ascii="Times New Roman" w:eastAsia="Times New Roman" w:hAnsi="Times New Roman"/>
                <w:b/>
                <w:bCs/>
                <w:sz w:val="18"/>
                <w:szCs w:val="18"/>
                <w:lang w:eastAsia="en-US"/>
              </w:rPr>
              <w:t>Precision</w:t>
            </w:r>
          </w:p>
        </w:tc>
        <w:tc>
          <w:tcPr>
            <w:tcW w:w="774" w:type="dxa"/>
            <w:gridSpan w:val="2"/>
            <w:tcBorders>
              <w:top w:val="single" w:sz="12" w:space="0" w:color="000000" w:themeColor="text1"/>
              <w:left w:val="nil"/>
              <w:bottom w:val="nil"/>
              <w:right w:val="nil"/>
            </w:tcBorders>
            <w:shd w:val="clear" w:color="auto" w:fill="auto"/>
            <w:vAlign w:val="center"/>
          </w:tcPr>
          <w:p w14:paraId="3868D737" w14:textId="77777777" w:rsidR="00B4483D" w:rsidRPr="00317062" w:rsidRDefault="00B4483D" w:rsidP="00182143">
            <w:pPr>
              <w:ind w:firstLine="0"/>
              <w:jc w:val="center"/>
              <w:textAlignment w:val="baseline"/>
              <w:rPr>
                <w:rFonts w:ascii="Times New Roman" w:eastAsia="Times New Roman" w:hAnsi="Times New Roman"/>
                <w:b/>
                <w:bCs/>
                <w:sz w:val="18"/>
                <w:szCs w:val="18"/>
                <w:lang w:eastAsia="en-US"/>
              </w:rPr>
            </w:pPr>
            <w:r>
              <w:rPr>
                <w:rFonts w:ascii="Times New Roman" w:eastAsia="Times New Roman" w:hAnsi="Times New Roman"/>
                <w:b/>
                <w:bCs/>
                <w:sz w:val="18"/>
                <w:szCs w:val="18"/>
                <w:lang w:eastAsia="en-US"/>
              </w:rPr>
              <w:t>Recall</w:t>
            </w:r>
          </w:p>
        </w:tc>
        <w:tc>
          <w:tcPr>
            <w:tcW w:w="792" w:type="dxa"/>
            <w:tcBorders>
              <w:top w:val="single" w:sz="12" w:space="0" w:color="000000" w:themeColor="text1"/>
              <w:left w:val="nil"/>
              <w:bottom w:val="nil"/>
              <w:right w:val="nil"/>
            </w:tcBorders>
            <w:shd w:val="clear" w:color="auto" w:fill="auto"/>
            <w:vAlign w:val="center"/>
          </w:tcPr>
          <w:p w14:paraId="29152A0E" w14:textId="77777777" w:rsidR="00B4483D" w:rsidRPr="00317062" w:rsidRDefault="00B4483D" w:rsidP="00182143">
            <w:pPr>
              <w:ind w:firstLine="0"/>
              <w:jc w:val="center"/>
              <w:textAlignment w:val="baseline"/>
              <w:rPr>
                <w:rFonts w:ascii="Times New Roman" w:eastAsia="Times New Roman" w:hAnsi="Times New Roman"/>
                <w:b/>
                <w:bCs/>
                <w:sz w:val="18"/>
                <w:szCs w:val="18"/>
                <w:lang w:eastAsia="en-US"/>
              </w:rPr>
            </w:pPr>
            <w:r>
              <w:rPr>
                <w:rFonts w:ascii="Times New Roman" w:eastAsia="Times New Roman" w:hAnsi="Times New Roman"/>
                <w:b/>
                <w:bCs/>
                <w:sz w:val="18"/>
                <w:szCs w:val="18"/>
                <w:lang w:eastAsia="en-US"/>
              </w:rPr>
              <w:t>F1-Score</w:t>
            </w:r>
          </w:p>
        </w:tc>
      </w:tr>
      <w:tr w:rsidR="00B4483D" w:rsidRPr="004756E6" w14:paraId="2466848E" w14:textId="77777777" w:rsidTr="00182143">
        <w:trPr>
          <w:trHeight w:val="283"/>
          <w:jc w:val="center"/>
        </w:trPr>
        <w:tc>
          <w:tcPr>
            <w:tcW w:w="490" w:type="dxa"/>
            <w:tcBorders>
              <w:top w:val="single" w:sz="6" w:space="0" w:color="auto"/>
              <w:left w:val="nil"/>
              <w:bottom w:val="nil"/>
              <w:right w:val="nil"/>
            </w:tcBorders>
            <w:shd w:val="clear" w:color="auto" w:fill="auto"/>
            <w:vAlign w:val="center"/>
            <w:hideMark/>
          </w:tcPr>
          <w:p w14:paraId="5C7E188C" w14:textId="77777777" w:rsidR="00B4483D" w:rsidRPr="00317062" w:rsidRDefault="00B4483D" w:rsidP="00182143">
            <w:pPr>
              <w:ind w:firstLine="0"/>
              <w:jc w:val="center"/>
              <w:textAlignment w:val="baseline"/>
              <w:rPr>
                <w:rFonts w:ascii="Times New Roman" w:eastAsia="Times New Roman" w:hAnsi="Times New Roman"/>
                <w:b/>
                <w:bCs/>
                <w:sz w:val="18"/>
                <w:szCs w:val="18"/>
                <w:lang w:eastAsia="en-US"/>
              </w:rPr>
            </w:pPr>
            <w:r w:rsidRPr="009B0C8B">
              <w:rPr>
                <w:rFonts w:ascii="Times New Roman" w:eastAsia="Times New Roman" w:hAnsi="Times New Roman"/>
                <w:b/>
                <w:bCs/>
                <w:sz w:val="18"/>
                <w:szCs w:val="18"/>
                <w:lang w:eastAsia="en-US"/>
              </w:rPr>
              <w:t>3</w:t>
            </w:r>
          </w:p>
        </w:tc>
        <w:tc>
          <w:tcPr>
            <w:tcW w:w="2570" w:type="dxa"/>
            <w:tcBorders>
              <w:top w:val="single" w:sz="6" w:space="0" w:color="auto"/>
              <w:left w:val="nil"/>
              <w:bottom w:val="nil"/>
              <w:right w:val="nil"/>
            </w:tcBorders>
            <w:shd w:val="clear" w:color="auto" w:fill="auto"/>
            <w:vAlign w:val="center"/>
            <w:hideMark/>
          </w:tcPr>
          <w:p w14:paraId="6C80A1FA" w14:textId="77777777" w:rsidR="00B4483D" w:rsidRPr="00317062" w:rsidRDefault="00B4483D" w:rsidP="00182143">
            <w:pPr>
              <w:ind w:firstLine="0"/>
              <w:jc w:val="left"/>
              <w:textAlignment w:val="baseline"/>
              <w:rPr>
                <w:rFonts w:ascii="Times New Roman" w:eastAsia="Times New Roman" w:hAnsi="Times New Roman"/>
                <w:sz w:val="18"/>
                <w:szCs w:val="18"/>
                <w:lang w:eastAsia="en-US"/>
              </w:rPr>
            </w:pPr>
            <w:r w:rsidRPr="007D2E7B">
              <w:rPr>
                <w:rFonts w:ascii="Times New Roman" w:eastAsia="Times New Roman" w:hAnsi="Times New Roman"/>
                <w:sz w:val="18"/>
                <w:szCs w:val="18"/>
                <w:lang w:eastAsia="en-US"/>
              </w:rPr>
              <w:t>Flat NN, Optimized Training</w:t>
            </w:r>
          </w:p>
        </w:tc>
        <w:tc>
          <w:tcPr>
            <w:tcW w:w="1260" w:type="dxa"/>
            <w:tcBorders>
              <w:top w:val="single" w:sz="6" w:space="0" w:color="auto"/>
              <w:left w:val="nil"/>
              <w:right w:val="nil"/>
            </w:tcBorders>
            <w:shd w:val="clear" w:color="auto" w:fill="auto"/>
            <w:vAlign w:val="center"/>
            <w:hideMark/>
          </w:tcPr>
          <w:p w14:paraId="1DD2DBF9" w14:textId="77777777" w:rsidR="00B4483D" w:rsidRPr="00892A75" w:rsidRDefault="00B4483D" w:rsidP="00182143">
            <w:pPr>
              <w:ind w:right="95" w:firstLine="0"/>
              <w:jc w:val="center"/>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Ankle Boot</w:t>
            </w:r>
          </w:p>
        </w:tc>
        <w:tc>
          <w:tcPr>
            <w:tcW w:w="810" w:type="dxa"/>
            <w:tcBorders>
              <w:top w:val="single" w:sz="6" w:space="0" w:color="auto"/>
              <w:left w:val="nil"/>
              <w:right w:val="nil"/>
            </w:tcBorders>
            <w:shd w:val="clear" w:color="auto" w:fill="auto"/>
            <w:vAlign w:val="center"/>
          </w:tcPr>
          <w:p w14:paraId="3D4DA584" w14:textId="77777777" w:rsidR="00B4483D" w:rsidRPr="00317062" w:rsidRDefault="00B4483D" w:rsidP="00182143">
            <w:pPr>
              <w:ind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0.99</w:t>
            </w:r>
          </w:p>
        </w:tc>
        <w:tc>
          <w:tcPr>
            <w:tcW w:w="720" w:type="dxa"/>
            <w:tcBorders>
              <w:top w:val="single" w:sz="6" w:space="0" w:color="auto"/>
              <w:left w:val="nil"/>
              <w:right w:val="nil"/>
            </w:tcBorders>
            <w:shd w:val="clear" w:color="auto" w:fill="auto"/>
            <w:vAlign w:val="center"/>
          </w:tcPr>
          <w:p w14:paraId="66D38C6C" w14:textId="77777777" w:rsidR="00B4483D" w:rsidRPr="00892A75" w:rsidRDefault="00B4483D" w:rsidP="00182143">
            <w:pPr>
              <w:ind w:right="-6"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0.97</w:t>
            </w:r>
          </w:p>
        </w:tc>
        <w:tc>
          <w:tcPr>
            <w:tcW w:w="846" w:type="dxa"/>
            <w:gridSpan w:val="2"/>
            <w:tcBorders>
              <w:top w:val="single" w:sz="6" w:space="0" w:color="auto"/>
              <w:left w:val="nil"/>
              <w:bottom w:val="nil"/>
              <w:right w:val="nil"/>
            </w:tcBorders>
            <w:shd w:val="clear" w:color="auto" w:fill="auto"/>
            <w:vAlign w:val="center"/>
          </w:tcPr>
          <w:p w14:paraId="5CBEF269" w14:textId="77777777" w:rsidR="00B4483D" w:rsidRPr="00317062" w:rsidRDefault="00B4483D" w:rsidP="00182143">
            <w:pPr>
              <w:ind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0.98</w:t>
            </w:r>
          </w:p>
        </w:tc>
      </w:tr>
      <w:tr w:rsidR="00B4483D" w:rsidRPr="004756E6" w14:paraId="3493A563" w14:textId="77777777" w:rsidTr="00182143">
        <w:trPr>
          <w:trHeight w:val="267"/>
          <w:jc w:val="center"/>
        </w:trPr>
        <w:tc>
          <w:tcPr>
            <w:tcW w:w="490" w:type="dxa"/>
            <w:tcBorders>
              <w:top w:val="nil"/>
              <w:left w:val="nil"/>
              <w:bottom w:val="nil"/>
              <w:right w:val="nil"/>
            </w:tcBorders>
            <w:shd w:val="clear" w:color="auto" w:fill="auto"/>
            <w:vAlign w:val="center"/>
          </w:tcPr>
          <w:p w14:paraId="0BF81055" w14:textId="77777777" w:rsidR="00B4483D" w:rsidRPr="00317062" w:rsidRDefault="00B4483D" w:rsidP="00182143">
            <w:pPr>
              <w:ind w:firstLine="0"/>
              <w:jc w:val="center"/>
              <w:textAlignment w:val="baseline"/>
              <w:rPr>
                <w:rFonts w:ascii="Times New Roman" w:eastAsia="Times New Roman" w:hAnsi="Times New Roman"/>
                <w:b/>
                <w:bCs/>
                <w:sz w:val="18"/>
                <w:szCs w:val="18"/>
                <w:lang w:eastAsia="en-US"/>
              </w:rPr>
            </w:pPr>
            <w:r w:rsidRPr="009B0C8B">
              <w:rPr>
                <w:rFonts w:ascii="Times New Roman" w:eastAsia="Times New Roman" w:hAnsi="Times New Roman"/>
                <w:b/>
                <w:bCs/>
                <w:sz w:val="18"/>
                <w:szCs w:val="18"/>
                <w:lang w:eastAsia="en-US"/>
              </w:rPr>
              <w:t>3</w:t>
            </w:r>
          </w:p>
        </w:tc>
        <w:tc>
          <w:tcPr>
            <w:tcW w:w="2570" w:type="dxa"/>
            <w:tcBorders>
              <w:top w:val="nil"/>
              <w:left w:val="nil"/>
              <w:bottom w:val="nil"/>
              <w:right w:val="nil"/>
            </w:tcBorders>
            <w:shd w:val="clear" w:color="auto" w:fill="auto"/>
            <w:vAlign w:val="center"/>
            <w:hideMark/>
          </w:tcPr>
          <w:p w14:paraId="46975110" w14:textId="77777777" w:rsidR="00B4483D" w:rsidRPr="00317062" w:rsidRDefault="00B4483D" w:rsidP="00182143">
            <w:pPr>
              <w:ind w:firstLine="0"/>
              <w:jc w:val="left"/>
              <w:textAlignment w:val="baseline"/>
              <w:rPr>
                <w:rFonts w:ascii="Times New Roman" w:eastAsia="Times New Roman" w:hAnsi="Times New Roman"/>
                <w:sz w:val="18"/>
                <w:szCs w:val="18"/>
                <w:lang w:eastAsia="en-US"/>
              </w:rPr>
            </w:pPr>
            <w:r w:rsidRPr="007D2E7B">
              <w:rPr>
                <w:rFonts w:ascii="Times New Roman" w:eastAsia="Times New Roman" w:hAnsi="Times New Roman"/>
                <w:sz w:val="18"/>
                <w:szCs w:val="18"/>
                <w:lang w:eastAsia="en-US"/>
              </w:rPr>
              <w:t>Flat NN, Optimized Training</w:t>
            </w:r>
          </w:p>
        </w:tc>
        <w:tc>
          <w:tcPr>
            <w:tcW w:w="1260" w:type="dxa"/>
            <w:shd w:val="clear" w:color="auto" w:fill="auto"/>
            <w:vAlign w:val="center"/>
            <w:hideMark/>
          </w:tcPr>
          <w:p w14:paraId="360DB7E4" w14:textId="77777777" w:rsidR="00B4483D" w:rsidRPr="00892A75" w:rsidRDefault="00B4483D" w:rsidP="00182143">
            <w:pPr>
              <w:ind w:right="95" w:firstLine="0"/>
              <w:jc w:val="center"/>
              <w:rPr>
                <w:rFonts w:ascii="Times New Roman" w:eastAsia="Times New Roman" w:hAnsi="Times New Roman"/>
                <w:sz w:val="18"/>
                <w:szCs w:val="18"/>
                <w:lang w:eastAsia="en-US"/>
              </w:rPr>
            </w:pPr>
            <w:r>
              <w:rPr>
                <w:rFonts w:ascii="Times New Roman" w:eastAsia="Times New Roman" w:hAnsi="Times New Roman"/>
                <w:sz w:val="18"/>
                <w:szCs w:val="18"/>
                <w:lang w:eastAsia="en-US"/>
              </w:rPr>
              <w:t>Bag</w:t>
            </w:r>
          </w:p>
        </w:tc>
        <w:tc>
          <w:tcPr>
            <w:tcW w:w="810" w:type="dxa"/>
            <w:shd w:val="clear" w:color="auto" w:fill="auto"/>
            <w:vAlign w:val="center"/>
          </w:tcPr>
          <w:p w14:paraId="475480F1" w14:textId="77777777" w:rsidR="00B4483D" w:rsidRPr="00317062"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0.83</w:t>
            </w:r>
          </w:p>
        </w:tc>
        <w:tc>
          <w:tcPr>
            <w:tcW w:w="720" w:type="dxa"/>
            <w:shd w:val="clear" w:color="auto" w:fill="auto"/>
            <w:vAlign w:val="center"/>
          </w:tcPr>
          <w:p w14:paraId="0FE37299" w14:textId="77777777" w:rsidR="00B4483D" w:rsidRPr="00892A75" w:rsidRDefault="00B4483D" w:rsidP="00182143">
            <w:pPr>
              <w:ind w:right="-6"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0.86</w:t>
            </w:r>
          </w:p>
        </w:tc>
        <w:tc>
          <w:tcPr>
            <w:tcW w:w="846" w:type="dxa"/>
            <w:gridSpan w:val="2"/>
            <w:tcBorders>
              <w:top w:val="nil"/>
              <w:bottom w:val="nil"/>
              <w:right w:val="nil"/>
            </w:tcBorders>
            <w:shd w:val="clear" w:color="auto" w:fill="auto"/>
            <w:vAlign w:val="center"/>
          </w:tcPr>
          <w:p w14:paraId="23B01147" w14:textId="77777777" w:rsidR="00B4483D" w:rsidRPr="00317062"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0.84</w:t>
            </w:r>
          </w:p>
        </w:tc>
      </w:tr>
      <w:tr w:rsidR="00B4483D" w:rsidRPr="004756E6" w14:paraId="7F0A4239" w14:textId="77777777" w:rsidTr="00182143">
        <w:trPr>
          <w:trHeight w:val="283"/>
          <w:jc w:val="center"/>
        </w:trPr>
        <w:tc>
          <w:tcPr>
            <w:tcW w:w="490" w:type="dxa"/>
            <w:tcBorders>
              <w:top w:val="nil"/>
              <w:left w:val="nil"/>
              <w:bottom w:val="nil"/>
              <w:right w:val="nil"/>
            </w:tcBorders>
            <w:shd w:val="clear" w:color="auto" w:fill="auto"/>
            <w:vAlign w:val="center"/>
          </w:tcPr>
          <w:p w14:paraId="1F3CA394" w14:textId="77777777" w:rsidR="00B4483D" w:rsidRPr="00317062" w:rsidRDefault="00B4483D" w:rsidP="00182143">
            <w:pPr>
              <w:ind w:firstLine="0"/>
              <w:jc w:val="center"/>
              <w:textAlignment w:val="baseline"/>
              <w:rPr>
                <w:rFonts w:ascii="Times New Roman" w:eastAsia="Times New Roman" w:hAnsi="Times New Roman"/>
                <w:b/>
                <w:bCs/>
                <w:sz w:val="18"/>
                <w:szCs w:val="18"/>
                <w:lang w:eastAsia="en-US"/>
              </w:rPr>
            </w:pPr>
            <w:r w:rsidRPr="009B0C8B">
              <w:rPr>
                <w:rFonts w:ascii="Times New Roman" w:eastAsia="Times New Roman" w:hAnsi="Times New Roman"/>
                <w:b/>
                <w:bCs/>
                <w:sz w:val="18"/>
                <w:szCs w:val="18"/>
                <w:lang w:eastAsia="en-US"/>
              </w:rPr>
              <w:t>3</w:t>
            </w:r>
          </w:p>
        </w:tc>
        <w:tc>
          <w:tcPr>
            <w:tcW w:w="2570" w:type="dxa"/>
            <w:tcBorders>
              <w:top w:val="nil"/>
              <w:left w:val="nil"/>
              <w:bottom w:val="nil"/>
              <w:right w:val="nil"/>
            </w:tcBorders>
            <w:shd w:val="clear" w:color="auto" w:fill="auto"/>
            <w:vAlign w:val="center"/>
            <w:hideMark/>
          </w:tcPr>
          <w:p w14:paraId="745C2BB8" w14:textId="77777777" w:rsidR="00B4483D" w:rsidRPr="00317062" w:rsidRDefault="00B4483D" w:rsidP="00182143">
            <w:pPr>
              <w:ind w:firstLine="0"/>
              <w:jc w:val="lef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Flat NN, Optimized Training</w:t>
            </w:r>
          </w:p>
        </w:tc>
        <w:tc>
          <w:tcPr>
            <w:tcW w:w="1260" w:type="dxa"/>
            <w:shd w:val="clear" w:color="auto" w:fill="FFF2CC" w:themeFill="accent4" w:themeFillTint="33"/>
            <w:vAlign w:val="center"/>
            <w:hideMark/>
          </w:tcPr>
          <w:p w14:paraId="0F063293" w14:textId="77777777" w:rsidR="00B4483D" w:rsidRPr="00892A75" w:rsidRDefault="00B4483D" w:rsidP="00182143">
            <w:pPr>
              <w:ind w:right="95" w:firstLine="0"/>
              <w:jc w:val="center"/>
              <w:rPr>
                <w:rFonts w:ascii="Times New Roman" w:eastAsia="Times New Roman" w:hAnsi="Times New Roman"/>
                <w:sz w:val="18"/>
                <w:szCs w:val="18"/>
                <w:lang w:eastAsia="en-US"/>
              </w:rPr>
            </w:pPr>
            <w:r>
              <w:rPr>
                <w:rFonts w:ascii="Times New Roman" w:eastAsia="Times New Roman" w:hAnsi="Times New Roman"/>
                <w:sz w:val="18"/>
                <w:szCs w:val="18"/>
                <w:lang w:eastAsia="en-US"/>
              </w:rPr>
              <w:t>Coat</w:t>
            </w:r>
          </w:p>
        </w:tc>
        <w:tc>
          <w:tcPr>
            <w:tcW w:w="810" w:type="dxa"/>
            <w:shd w:val="clear" w:color="auto" w:fill="FFF2CC" w:themeFill="accent4" w:themeFillTint="33"/>
            <w:vAlign w:val="center"/>
          </w:tcPr>
          <w:p w14:paraId="7BCEE746" w14:textId="77777777" w:rsidR="00B4483D" w:rsidRPr="00317062"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0.79</w:t>
            </w:r>
          </w:p>
        </w:tc>
        <w:tc>
          <w:tcPr>
            <w:tcW w:w="720" w:type="dxa"/>
            <w:shd w:val="clear" w:color="auto" w:fill="FFF2CC" w:themeFill="accent4" w:themeFillTint="33"/>
            <w:vAlign w:val="center"/>
          </w:tcPr>
          <w:p w14:paraId="4B8B5945" w14:textId="77777777" w:rsidR="00B4483D" w:rsidRPr="00892A75" w:rsidRDefault="00B4483D" w:rsidP="00182143">
            <w:pPr>
              <w:ind w:right="-6"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0.77</w:t>
            </w:r>
          </w:p>
        </w:tc>
        <w:tc>
          <w:tcPr>
            <w:tcW w:w="846" w:type="dxa"/>
            <w:gridSpan w:val="2"/>
            <w:tcBorders>
              <w:top w:val="nil"/>
              <w:bottom w:val="nil"/>
              <w:right w:val="nil"/>
            </w:tcBorders>
            <w:shd w:val="clear" w:color="auto" w:fill="FFF2CC" w:themeFill="accent4" w:themeFillTint="33"/>
            <w:vAlign w:val="center"/>
          </w:tcPr>
          <w:p w14:paraId="3BEC9B30" w14:textId="77777777" w:rsidR="00B4483D" w:rsidRPr="00317062"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0.78</w:t>
            </w:r>
          </w:p>
        </w:tc>
      </w:tr>
      <w:tr w:rsidR="00B4483D" w:rsidRPr="004756E6" w14:paraId="2756651E" w14:textId="77777777" w:rsidTr="00182143">
        <w:trPr>
          <w:trHeight w:val="283"/>
          <w:jc w:val="center"/>
        </w:trPr>
        <w:tc>
          <w:tcPr>
            <w:tcW w:w="490" w:type="dxa"/>
            <w:tcBorders>
              <w:top w:val="nil"/>
              <w:left w:val="nil"/>
              <w:bottom w:val="nil"/>
              <w:right w:val="nil"/>
            </w:tcBorders>
            <w:shd w:val="clear" w:color="auto" w:fill="auto"/>
            <w:vAlign w:val="center"/>
          </w:tcPr>
          <w:p w14:paraId="479B70FA" w14:textId="77777777" w:rsidR="00B4483D" w:rsidRPr="00317062" w:rsidRDefault="00B4483D" w:rsidP="00182143">
            <w:pPr>
              <w:ind w:firstLine="0"/>
              <w:jc w:val="center"/>
              <w:textAlignment w:val="baseline"/>
              <w:rPr>
                <w:rFonts w:ascii="Times New Roman" w:eastAsia="Times New Roman" w:hAnsi="Times New Roman"/>
                <w:b/>
                <w:bCs/>
                <w:sz w:val="18"/>
                <w:szCs w:val="18"/>
                <w:lang w:eastAsia="en-US"/>
              </w:rPr>
            </w:pPr>
            <w:r w:rsidRPr="009B0C8B">
              <w:rPr>
                <w:rFonts w:ascii="Times New Roman" w:eastAsia="Times New Roman" w:hAnsi="Times New Roman"/>
                <w:b/>
                <w:bCs/>
                <w:sz w:val="18"/>
                <w:szCs w:val="18"/>
                <w:lang w:eastAsia="en-US"/>
              </w:rPr>
              <w:t>3</w:t>
            </w:r>
          </w:p>
        </w:tc>
        <w:tc>
          <w:tcPr>
            <w:tcW w:w="2570" w:type="dxa"/>
            <w:tcBorders>
              <w:top w:val="nil"/>
              <w:left w:val="nil"/>
              <w:bottom w:val="nil"/>
              <w:right w:val="nil"/>
            </w:tcBorders>
            <w:shd w:val="clear" w:color="auto" w:fill="auto"/>
            <w:vAlign w:val="center"/>
            <w:hideMark/>
          </w:tcPr>
          <w:p w14:paraId="314A12CB" w14:textId="77777777" w:rsidR="00B4483D" w:rsidRPr="00317062" w:rsidRDefault="00B4483D" w:rsidP="00182143">
            <w:pPr>
              <w:ind w:firstLine="0"/>
              <w:jc w:val="left"/>
              <w:textAlignment w:val="baseline"/>
              <w:rPr>
                <w:rFonts w:ascii="Times New Roman" w:eastAsia="Times New Roman" w:hAnsi="Times New Roman"/>
                <w:sz w:val="18"/>
                <w:szCs w:val="18"/>
                <w:lang w:eastAsia="en-US"/>
              </w:rPr>
            </w:pPr>
            <w:r w:rsidRPr="000A16BB">
              <w:rPr>
                <w:rFonts w:ascii="Times New Roman" w:eastAsia="Times New Roman" w:hAnsi="Times New Roman"/>
                <w:sz w:val="18"/>
                <w:szCs w:val="18"/>
                <w:lang w:eastAsia="en-US"/>
              </w:rPr>
              <w:t>Flat NN, Optimized Training</w:t>
            </w:r>
          </w:p>
        </w:tc>
        <w:tc>
          <w:tcPr>
            <w:tcW w:w="1260" w:type="dxa"/>
            <w:tcBorders>
              <w:top w:val="nil"/>
              <w:left w:val="nil"/>
              <w:bottom w:val="nil"/>
              <w:right w:val="nil"/>
            </w:tcBorders>
            <w:shd w:val="clear" w:color="auto" w:fill="auto"/>
            <w:vAlign w:val="center"/>
            <w:hideMark/>
          </w:tcPr>
          <w:p w14:paraId="01BFC5C6" w14:textId="77777777" w:rsidR="00B4483D" w:rsidRPr="00317062" w:rsidRDefault="00B4483D" w:rsidP="00182143">
            <w:pPr>
              <w:ind w:right="95" w:firstLine="0"/>
              <w:jc w:val="center"/>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Dress</w:t>
            </w:r>
          </w:p>
        </w:tc>
        <w:tc>
          <w:tcPr>
            <w:tcW w:w="810" w:type="dxa"/>
            <w:tcBorders>
              <w:top w:val="nil"/>
              <w:left w:val="nil"/>
              <w:bottom w:val="nil"/>
              <w:right w:val="nil"/>
            </w:tcBorders>
            <w:shd w:val="clear" w:color="auto" w:fill="auto"/>
            <w:vAlign w:val="center"/>
          </w:tcPr>
          <w:p w14:paraId="3512F01B" w14:textId="77777777" w:rsidR="00B4483D" w:rsidRPr="00317062" w:rsidRDefault="00B4483D" w:rsidP="00182143">
            <w:pPr>
              <w:ind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0.90</w:t>
            </w:r>
          </w:p>
        </w:tc>
        <w:tc>
          <w:tcPr>
            <w:tcW w:w="720" w:type="dxa"/>
            <w:shd w:val="clear" w:color="auto" w:fill="auto"/>
            <w:vAlign w:val="center"/>
          </w:tcPr>
          <w:p w14:paraId="329217F9" w14:textId="77777777" w:rsidR="00B4483D" w:rsidRPr="00892A75" w:rsidRDefault="00B4483D" w:rsidP="00182143">
            <w:pPr>
              <w:ind w:right="-6"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0.88</w:t>
            </w:r>
          </w:p>
        </w:tc>
        <w:tc>
          <w:tcPr>
            <w:tcW w:w="846" w:type="dxa"/>
            <w:gridSpan w:val="2"/>
            <w:tcBorders>
              <w:top w:val="nil"/>
              <w:bottom w:val="nil"/>
              <w:right w:val="nil"/>
            </w:tcBorders>
            <w:shd w:val="clear" w:color="auto" w:fill="auto"/>
            <w:vAlign w:val="center"/>
          </w:tcPr>
          <w:p w14:paraId="29AE85F9" w14:textId="77777777" w:rsidR="00B4483D" w:rsidRPr="00317062"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0.89</w:t>
            </w:r>
          </w:p>
        </w:tc>
      </w:tr>
      <w:tr w:rsidR="00B4483D" w:rsidRPr="004756E6" w14:paraId="4BF4CD67" w14:textId="77777777" w:rsidTr="00182143">
        <w:trPr>
          <w:trHeight w:val="283"/>
          <w:jc w:val="center"/>
        </w:trPr>
        <w:tc>
          <w:tcPr>
            <w:tcW w:w="490" w:type="dxa"/>
            <w:tcBorders>
              <w:top w:val="nil"/>
              <w:left w:val="nil"/>
              <w:bottom w:val="nil"/>
              <w:right w:val="nil"/>
            </w:tcBorders>
            <w:shd w:val="clear" w:color="auto" w:fill="auto"/>
            <w:vAlign w:val="center"/>
          </w:tcPr>
          <w:p w14:paraId="38720A90" w14:textId="77777777" w:rsidR="00B4483D" w:rsidRPr="00317062" w:rsidRDefault="00B4483D" w:rsidP="00182143">
            <w:pPr>
              <w:ind w:firstLine="0"/>
              <w:jc w:val="center"/>
              <w:textAlignment w:val="baseline"/>
              <w:rPr>
                <w:rFonts w:ascii="Times New Roman" w:eastAsia="Times New Roman" w:hAnsi="Times New Roman"/>
                <w:b/>
                <w:bCs/>
                <w:sz w:val="18"/>
                <w:szCs w:val="18"/>
                <w:lang w:eastAsia="en-US"/>
              </w:rPr>
            </w:pPr>
            <w:r w:rsidRPr="009B0C8B">
              <w:rPr>
                <w:rFonts w:ascii="Times New Roman" w:eastAsia="Times New Roman" w:hAnsi="Times New Roman"/>
                <w:b/>
                <w:bCs/>
                <w:sz w:val="18"/>
                <w:szCs w:val="18"/>
                <w:lang w:eastAsia="en-US"/>
              </w:rPr>
              <w:t>3</w:t>
            </w:r>
          </w:p>
        </w:tc>
        <w:tc>
          <w:tcPr>
            <w:tcW w:w="2570" w:type="dxa"/>
            <w:tcBorders>
              <w:top w:val="nil"/>
              <w:left w:val="nil"/>
              <w:bottom w:val="nil"/>
              <w:right w:val="nil"/>
            </w:tcBorders>
            <w:shd w:val="clear" w:color="auto" w:fill="auto"/>
            <w:vAlign w:val="center"/>
            <w:hideMark/>
          </w:tcPr>
          <w:p w14:paraId="0A0C07EA" w14:textId="77777777" w:rsidR="00B4483D" w:rsidRPr="00317062" w:rsidRDefault="00B4483D" w:rsidP="00182143">
            <w:pPr>
              <w:ind w:firstLine="0"/>
              <w:jc w:val="left"/>
              <w:textAlignment w:val="baseline"/>
              <w:rPr>
                <w:rFonts w:ascii="Times New Roman" w:eastAsia="Times New Roman" w:hAnsi="Times New Roman"/>
                <w:sz w:val="18"/>
                <w:szCs w:val="18"/>
                <w:lang w:eastAsia="en-US"/>
              </w:rPr>
            </w:pPr>
            <w:r w:rsidRPr="000A16BB">
              <w:rPr>
                <w:rFonts w:ascii="Times New Roman" w:eastAsia="Times New Roman" w:hAnsi="Times New Roman"/>
                <w:sz w:val="18"/>
                <w:szCs w:val="18"/>
                <w:lang w:eastAsia="en-US"/>
              </w:rPr>
              <w:t>Flat NN, Optimized Training</w:t>
            </w:r>
          </w:p>
        </w:tc>
        <w:tc>
          <w:tcPr>
            <w:tcW w:w="1260" w:type="dxa"/>
            <w:tcBorders>
              <w:top w:val="nil"/>
              <w:left w:val="nil"/>
              <w:bottom w:val="nil"/>
              <w:right w:val="nil"/>
            </w:tcBorders>
            <w:shd w:val="clear" w:color="auto" w:fill="FFF2CC" w:themeFill="accent4" w:themeFillTint="33"/>
            <w:vAlign w:val="center"/>
            <w:hideMark/>
          </w:tcPr>
          <w:p w14:paraId="0A984812" w14:textId="77777777" w:rsidR="00B4483D" w:rsidRPr="00317062" w:rsidRDefault="00B4483D" w:rsidP="00182143">
            <w:pPr>
              <w:ind w:right="95" w:firstLine="0"/>
              <w:jc w:val="center"/>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Pullover</w:t>
            </w:r>
          </w:p>
        </w:tc>
        <w:tc>
          <w:tcPr>
            <w:tcW w:w="810" w:type="dxa"/>
            <w:tcBorders>
              <w:top w:val="nil"/>
              <w:left w:val="nil"/>
              <w:bottom w:val="nil"/>
              <w:right w:val="nil"/>
            </w:tcBorders>
            <w:shd w:val="clear" w:color="auto" w:fill="FFF2CC" w:themeFill="accent4" w:themeFillTint="33"/>
            <w:vAlign w:val="center"/>
          </w:tcPr>
          <w:p w14:paraId="0F118686" w14:textId="77777777" w:rsidR="00B4483D" w:rsidRPr="00317062" w:rsidRDefault="00B4483D" w:rsidP="00182143">
            <w:pPr>
              <w:ind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0.73</w:t>
            </w:r>
          </w:p>
        </w:tc>
        <w:tc>
          <w:tcPr>
            <w:tcW w:w="720" w:type="dxa"/>
            <w:tcBorders>
              <w:bottom w:val="nil"/>
            </w:tcBorders>
            <w:shd w:val="clear" w:color="auto" w:fill="FFF2CC" w:themeFill="accent4" w:themeFillTint="33"/>
            <w:vAlign w:val="center"/>
          </w:tcPr>
          <w:p w14:paraId="2E628E0F" w14:textId="77777777" w:rsidR="00B4483D" w:rsidRPr="00892A75" w:rsidRDefault="00B4483D" w:rsidP="00182143">
            <w:pPr>
              <w:ind w:right="-6"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0.87</w:t>
            </w:r>
          </w:p>
        </w:tc>
        <w:tc>
          <w:tcPr>
            <w:tcW w:w="846" w:type="dxa"/>
            <w:gridSpan w:val="2"/>
            <w:tcBorders>
              <w:top w:val="nil"/>
              <w:bottom w:val="nil"/>
              <w:right w:val="nil"/>
            </w:tcBorders>
            <w:shd w:val="clear" w:color="auto" w:fill="FFF2CC" w:themeFill="accent4" w:themeFillTint="33"/>
            <w:vAlign w:val="center"/>
          </w:tcPr>
          <w:p w14:paraId="15F0A4F3" w14:textId="77777777" w:rsidR="00B4483D" w:rsidRPr="00317062"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0.79</w:t>
            </w:r>
          </w:p>
        </w:tc>
      </w:tr>
      <w:tr w:rsidR="00B4483D" w:rsidRPr="004756E6" w14:paraId="1641E212" w14:textId="77777777" w:rsidTr="00182143">
        <w:trPr>
          <w:trHeight w:val="283"/>
          <w:jc w:val="center"/>
        </w:trPr>
        <w:tc>
          <w:tcPr>
            <w:tcW w:w="490" w:type="dxa"/>
            <w:tcBorders>
              <w:top w:val="nil"/>
              <w:left w:val="nil"/>
              <w:bottom w:val="nil"/>
              <w:right w:val="nil"/>
            </w:tcBorders>
            <w:shd w:val="clear" w:color="auto" w:fill="auto"/>
            <w:vAlign w:val="center"/>
          </w:tcPr>
          <w:p w14:paraId="0978BB11" w14:textId="77777777" w:rsidR="00B4483D" w:rsidRPr="009B0C8B" w:rsidRDefault="00B4483D" w:rsidP="00182143">
            <w:pPr>
              <w:ind w:firstLine="0"/>
              <w:jc w:val="center"/>
              <w:textAlignment w:val="baseline"/>
              <w:rPr>
                <w:rFonts w:ascii="Times New Roman" w:eastAsia="Times New Roman" w:hAnsi="Times New Roman"/>
                <w:b/>
                <w:bCs/>
                <w:sz w:val="18"/>
                <w:szCs w:val="18"/>
                <w:lang w:eastAsia="en-US"/>
              </w:rPr>
            </w:pPr>
            <w:r w:rsidRPr="009B0C8B">
              <w:rPr>
                <w:rFonts w:ascii="Times New Roman" w:eastAsia="Times New Roman" w:hAnsi="Times New Roman"/>
                <w:b/>
                <w:bCs/>
                <w:sz w:val="18"/>
                <w:szCs w:val="18"/>
                <w:lang w:eastAsia="en-US"/>
              </w:rPr>
              <w:t>3</w:t>
            </w:r>
          </w:p>
        </w:tc>
        <w:tc>
          <w:tcPr>
            <w:tcW w:w="2570" w:type="dxa"/>
            <w:tcBorders>
              <w:top w:val="nil"/>
              <w:left w:val="nil"/>
              <w:bottom w:val="nil"/>
              <w:right w:val="nil"/>
            </w:tcBorders>
            <w:shd w:val="clear" w:color="auto" w:fill="auto"/>
            <w:vAlign w:val="center"/>
          </w:tcPr>
          <w:p w14:paraId="77AD3C10" w14:textId="77777777" w:rsidR="00B4483D" w:rsidRPr="000A16BB" w:rsidRDefault="00B4483D" w:rsidP="00182143">
            <w:pPr>
              <w:ind w:firstLine="0"/>
              <w:jc w:val="left"/>
              <w:textAlignment w:val="baseline"/>
              <w:rPr>
                <w:rFonts w:ascii="Times New Roman" w:eastAsia="Times New Roman" w:hAnsi="Times New Roman"/>
                <w:sz w:val="18"/>
                <w:szCs w:val="18"/>
                <w:lang w:eastAsia="en-US"/>
              </w:rPr>
            </w:pPr>
            <w:r w:rsidRPr="000A16BB">
              <w:rPr>
                <w:rFonts w:ascii="Times New Roman" w:eastAsia="Times New Roman" w:hAnsi="Times New Roman"/>
                <w:sz w:val="18"/>
                <w:szCs w:val="18"/>
                <w:lang w:eastAsia="en-US"/>
              </w:rPr>
              <w:t>Flat NN, Optimized Training</w:t>
            </w:r>
          </w:p>
        </w:tc>
        <w:tc>
          <w:tcPr>
            <w:tcW w:w="1260" w:type="dxa"/>
            <w:tcBorders>
              <w:top w:val="nil"/>
              <w:left w:val="nil"/>
              <w:bottom w:val="nil"/>
              <w:right w:val="nil"/>
            </w:tcBorders>
            <w:shd w:val="clear" w:color="auto" w:fill="auto"/>
            <w:vAlign w:val="center"/>
          </w:tcPr>
          <w:p w14:paraId="4BE61731" w14:textId="77777777" w:rsidR="00B4483D" w:rsidRDefault="00B4483D" w:rsidP="00182143">
            <w:pPr>
              <w:ind w:right="95" w:firstLine="0"/>
              <w:jc w:val="center"/>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Sandal</w:t>
            </w:r>
          </w:p>
        </w:tc>
        <w:tc>
          <w:tcPr>
            <w:tcW w:w="810" w:type="dxa"/>
            <w:tcBorders>
              <w:top w:val="nil"/>
              <w:left w:val="nil"/>
              <w:bottom w:val="nil"/>
              <w:right w:val="nil"/>
            </w:tcBorders>
            <w:shd w:val="clear" w:color="auto" w:fill="auto"/>
            <w:vAlign w:val="center"/>
          </w:tcPr>
          <w:p w14:paraId="5514837F" w14:textId="77777777" w:rsidR="00B4483D" w:rsidRDefault="00B4483D" w:rsidP="00182143">
            <w:pPr>
              <w:ind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0.98</w:t>
            </w:r>
          </w:p>
        </w:tc>
        <w:tc>
          <w:tcPr>
            <w:tcW w:w="720" w:type="dxa"/>
            <w:tcBorders>
              <w:bottom w:val="nil"/>
            </w:tcBorders>
            <w:shd w:val="clear" w:color="auto" w:fill="auto"/>
            <w:vAlign w:val="center"/>
          </w:tcPr>
          <w:p w14:paraId="0F059108" w14:textId="77777777" w:rsidR="00B4483D" w:rsidRDefault="00B4483D" w:rsidP="00182143">
            <w:pPr>
              <w:ind w:right="-6"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0.96</w:t>
            </w:r>
          </w:p>
        </w:tc>
        <w:tc>
          <w:tcPr>
            <w:tcW w:w="846" w:type="dxa"/>
            <w:gridSpan w:val="2"/>
            <w:tcBorders>
              <w:top w:val="nil"/>
              <w:bottom w:val="nil"/>
              <w:right w:val="nil"/>
            </w:tcBorders>
            <w:shd w:val="clear" w:color="auto" w:fill="auto"/>
            <w:vAlign w:val="center"/>
          </w:tcPr>
          <w:p w14:paraId="639996FA" w14:textId="77777777" w:rsidR="00B4483D"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0.97</w:t>
            </w:r>
          </w:p>
        </w:tc>
      </w:tr>
      <w:tr w:rsidR="00B4483D" w:rsidRPr="004756E6" w14:paraId="55CA4B5F" w14:textId="77777777" w:rsidTr="00182143">
        <w:trPr>
          <w:trHeight w:val="283"/>
          <w:jc w:val="center"/>
        </w:trPr>
        <w:tc>
          <w:tcPr>
            <w:tcW w:w="490" w:type="dxa"/>
            <w:tcBorders>
              <w:top w:val="nil"/>
              <w:left w:val="nil"/>
              <w:bottom w:val="nil"/>
              <w:right w:val="nil"/>
            </w:tcBorders>
            <w:shd w:val="clear" w:color="auto" w:fill="auto"/>
            <w:vAlign w:val="center"/>
          </w:tcPr>
          <w:p w14:paraId="788A7991" w14:textId="77777777" w:rsidR="00B4483D" w:rsidRPr="009B0C8B" w:rsidRDefault="00B4483D" w:rsidP="00182143">
            <w:pPr>
              <w:ind w:firstLine="0"/>
              <w:jc w:val="center"/>
              <w:textAlignment w:val="baseline"/>
              <w:rPr>
                <w:rFonts w:ascii="Times New Roman" w:eastAsia="Times New Roman" w:hAnsi="Times New Roman"/>
                <w:b/>
                <w:bCs/>
                <w:sz w:val="18"/>
                <w:szCs w:val="18"/>
                <w:lang w:eastAsia="en-US"/>
              </w:rPr>
            </w:pPr>
            <w:r w:rsidRPr="009B0C8B">
              <w:rPr>
                <w:rFonts w:ascii="Times New Roman" w:eastAsia="Times New Roman" w:hAnsi="Times New Roman"/>
                <w:b/>
                <w:bCs/>
                <w:sz w:val="18"/>
                <w:szCs w:val="18"/>
                <w:lang w:eastAsia="en-US"/>
              </w:rPr>
              <w:t>3</w:t>
            </w:r>
          </w:p>
        </w:tc>
        <w:tc>
          <w:tcPr>
            <w:tcW w:w="2570" w:type="dxa"/>
            <w:tcBorders>
              <w:top w:val="nil"/>
              <w:left w:val="nil"/>
              <w:bottom w:val="nil"/>
              <w:right w:val="nil"/>
            </w:tcBorders>
            <w:shd w:val="clear" w:color="auto" w:fill="auto"/>
            <w:vAlign w:val="center"/>
          </w:tcPr>
          <w:p w14:paraId="7366B63F" w14:textId="77777777" w:rsidR="00B4483D" w:rsidRPr="000A16BB" w:rsidRDefault="00B4483D" w:rsidP="00182143">
            <w:pPr>
              <w:ind w:firstLine="0"/>
              <w:jc w:val="left"/>
              <w:textAlignment w:val="baseline"/>
              <w:rPr>
                <w:rFonts w:ascii="Times New Roman" w:eastAsia="Times New Roman" w:hAnsi="Times New Roman"/>
                <w:sz w:val="18"/>
                <w:szCs w:val="18"/>
                <w:lang w:eastAsia="en-US"/>
              </w:rPr>
            </w:pPr>
            <w:r w:rsidRPr="000A16BB">
              <w:rPr>
                <w:rFonts w:ascii="Times New Roman" w:eastAsia="Times New Roman" w:hAnsi="Times New Roman"/>
                <w:sz w:val="18"/>
                <w:szCs w:val="18"/>
                <w:lang w:eastAsia="en-US"/>
              </w:rPr>
              <w:t>Flat NN, Optimized Training</w:t>
            </w:r>
          </w:p>
        </w:tc>
        <w:tc>
          <w:tcPr>
            <w:tcW w:w="1260" w:type="dxa"/>
            <w:tcBorders>
              <w:top w:val="nil"/>
              <w:left w:val="nil"/>
              <w:bottom w:val="nil"/>
              <w:right w:val="nil"/>
            </w:tcBorders>
            <w:shd w:val="clear" w:color="auto" w:fill="FFE599" w:themeFill="accent4" w:themeFillTint="66"/>
            <w:vAlign w:val="center"/>
          </w:tcPr>
          <w:p w14:paraId="466A716B" w14:textId="77777777" w:rsidR="00B4483D" w:rsidRDefault="00B4483D" w:rsidP="00182143">
            <w:pPr>
              <w:ind w:right="95" w:firstLine="0"/>
              <w:jc w:val="center"/>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Shirt</w:t>
            </w:r>
          </w:p>
        </w:tc>
        <w:tc>
          <w:tcPr>
            <w:tcW w:w="810" w:type="dxa"/>
            <w:tcBorders>
              <w:top w:val="nil"/>
              <w:left w:val="nil"/>
              <w:bottom w:val="nil"/>
              <w:right w:val="nil"/>
            </w:tcBorders>
            <w:shd w:val="clear" w:color="auto" w:fill="FFE599" w:themeFill="accent4" w:themeFillTint="66"/>
            <w:vAlign w:val="center"/>
          </w:tcPr>
          <w:p w14:paraId="7C8DEA50" w14:textId="77777777" w:rsidR="00B4483D" w:rsidRDefault="00B4483D" w:rsidP="00182143">
            <w:pPr>
              <w:ind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0.73</w:t>
            </w:r>
          </w:p>
        </w:tc>
        <w:tc>
          <w:tcPr>
            <w:tcW w:w="720" w:type="dxa"/>
            <w:tcBorders>
              <w:bottom w:val="nil"/>
            </w:tcBorders>
            <w:shd w:val="clear" w:color="auto" w:fill="FFE599" w:themeFill="accent4" w:themeFillTint="66"/>
            <w:vAlign w:val="center"/>
          </w:tcPr>
          <w:p w14:paraId="6B62F419" w14:textId="77777777" w:rsidR="00B4483D" w:rsidRDefault="00B4483D" w:rsidP="00182143">
            <w:pPr>
              <w:ind w:right="-6"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0.62</w:t>
            </w:r>
          </w:p>
        </w:tc>
        <w:tc>
          <w:tcPr>
            <w:tcW w:w="846" w:type="dxa"/>
            <w:gridSpan w:val="2"/>
            <w:tcBorders>
              <w:top w:val="nil"/>
              <w:bottom w:val="nil"/>
              <w:right w:val="nil"/>
            </w:tcBorders>
            <w:shd w:val="clear" w:color="auto" w:fill="FFE599" w:themeFill="accent4" w:themeFillTint="66"/>
            <w:vAlign w:val="center"/>
          </w:tcPr>
          <w:p w14:paraId="4E3B58CB" w14:textId="77777777" w:rsidR="00B4483D"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0.67</w:t>
            </w:r>
          </w:p>
        </w:tc>
      </w:tr>
      <w:tr w:rsidR="00B4483D" w:rsidRPr="004756E6" w14:paraId="10CCCE91" w14:textId="77777777" w:rsidTr="00182143">
        <w:trPr>
          <w:trHeight w:val="283"/>
          <w:jc w:val="center"/>
        </w:trPr>
        <w:tc>
          <w:tcPr>
            <w:tcW w:w="490" w:type="dxa"/>
            <w:tcBorders>
              <w:top w:val="nil"/>
              <w:left w:val="nil"/>
              <w:bottom w:val="nil"/>
              <w:right w:val="nil"/>
            </w:tcBorders>
            <w:shd w:val="clear" w:color="auto" w:fill="auto"/>
            <w:vAlign w:val="center"/>
          </w:tcPr>
          <w:p w14:paraId="4CBA5D5E" w14:textId="77777777" w:rsidR="00B4483D" w:rsidRPr="009B0C8B" w:rsidRDefault="00B4483D" w:rsidP="00182143">
            <w:pPr>
              <w:ind w:firstLine="0"/>
              <w:jc w:val="center"/>
              <w:textAlignment w:val="baseline"/>
              <w:rPr>
                <w:rFonts w:ascii="Times New Roman" w:eastAsia="Times New Roman" w:hAnsi="Times New Roman"/>
                <w:b/>
                <w:bCs/>
                <w:sz w:val="18"/>
                <w:szCs w:val="18"/>
                <w:lang w:eastAsia="en-US"/>
              </w:rPr>
            </w:pPr>
            <w:r w:rsidRPr="009B0C8B">
              <w:rPr>
                <w:rFonts w:ascii="Times New Roman" w:eastAsia="Times New Roman" w:hAnsi="Times New Roman"/>
                <w:b/>
                <w:bCs/>
                <w:sz w:val="18"/>
                <w:szCs w:val="18"/>
                <w:lang w:eastAsia="en-US"/>
              </w:rPr>
              <w:t>3</w:t>
            </w:r>
          </w:p>
        </w:tc>
        <w:tc>
          <w:tcPr>
            <w:tcW w:w="2570" w:type="dxa"/>
            <w:tcBorders>
              <w:top w:val="nil"/>
              <w:left w:val="nil"/>
              <w:bottom w:val="nil"/>
              <w:right w:val="nil"/>
            </w:tcBorders>
            <w:shd w:val="clear" w:color="auto" w:fill="auto"/>
            <w:vAlign w:val="center"/>
          </w:tcPr>
          <w:p w14:paraId="249CC188" w14:textId="77777777" w:rsidR="00B4483D" w:rsidRPr="000A16BB" w:rsidRDefault="00B4483D" w:rsidP="00182143">
            <w:pPr>
              <w:ind w:firstLine="0"/>
              <w:jc w:val="left"/>
              <w:textAlignment w:val="baseline"/>
              <w:rPr>
                <w:rFonts w:ascii="Times New Roman" w:eastAsia="Times New Roman" w:hAnsi="Times New Roman"/>
                <w:sz w:val="18"/>
                <w:szCs w:val="18"/>
                <w:lang w:eastAsia="en-US"/>
              </w:rPr>
            </w:pPr>
            <w:r w:rsidRPr="000A16BB">
              <w:rPr>
                <w:rFonts w:ascii="Times New Roman" w:eastAsia="Times New Roman" w:hAnsi="Times New Roman"/>
                <w:sz w:val="18"/>
                <w:szCs w:val="18"/>
                <w:lang w:eastAsia="en-US"/>
              </w:rPr>
              <w:t>Flat NN, Optimized Training</w:t>
            </w:r>
          </w:p>
        </w:tc>
        <w:tc>
          <w:tcPr>
            <w:tcW w:w="1260" w:type="dxa"/>
            <w:tcBorders>
              <w:top w:val="nil"/>
              <w:left w:val="nil"/>
              <w:bottom w:val="nil"/>
              <w:right w:val="nil"/>
            </w:tcBorders>
            <w:shd w:val="clear" w:color="auto" w:fill="auto"/>
            <w:vAlign w:val="center"/>
          </w:tcPr>
          <w:p w14:paraId="2CB944D7" w14:textId="77777777" w:rsidR="00B4483D" w:rsidRDefault="00B4483D" w:rsidP="00182143">
            <w:pPr>
              <w:ind w:right="95" w:firstLine="0"/>
              <w:jc w:val="center"/>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Sneaker</w:t>
            </w:r>
          </w:p>
        </w:tc>
        <w:tc>
          <w:tcPr>
            <w:tcW w:w="810" w:type="dxa"/>
            <w:tcBorders>
              <w:top w:val="nil"/>
              <w:left w:val="nil"/>
              <w:bottom w:val="nil"/>
              <w:right w:val="nil"/>
            </w:tcBorders>
            <w:shd w:val="clear" w:color="auto" w:fill="auto"/>
            <w:vAlign w:val="center"/>
          </w:tcPr>
          <w:p w14:paraId="5A92BC0D" w14:textId="77777777" w:rsidR="00B4483D" w:rsidRDefault="00B4483D" w:rsidP="00182143">
            <w:pPr>
              <w:ind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0.93</w:t>
            </w:r>
          </w:p>
        </w:tc>
        <w:tc>
          <w:tcPr>
            <w:tcW w:w="720" w:type="dxa"/>
            <w:tcBorders>
              <w:bottom w:val="nil"/>
            </w:tcBorders>
            <w:shd w:val="clear" w:color="auto" w:fill="auto"/>
            <w:vAlign w:val="center"/>
          </w:tcPr>
          <w:p w14:paraId="4A4537A8" w14:textId="77777777" w:rsidR="00B4483D" w:rsidRDefault="00B4483D" w:rsidP="00182143">
            <w:pPr>
              <w:ind w:right="-6"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0.97</w:t>
            </w:r>
          </w:p>
        </w:tc>
        <w:tc>
          <w:tcPr>
            <w:tcW w:w="846" w:type="dxa"/>
            <w:gridSpan w:val="2"/>
            <w:tcBorders>
              <w:top w:val="nil"/>
              <w:bottom w:val="nil"/>
              <w:right w:val="nil"/>
            </w:tcBorders>
            <w:shd w:val="clear" w:color="auto" w:fill="auto"/>
            <w:vAlign w:val="center"/>
          </w:tcPr>
          <w:p w14:paraId="5C750850" w14:textId="77777777" w:rsidR="00B4483D"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0.95</w:t>
            </w:r>
          </w:p>
        </w:tc>
      </w:tr>
      <w:tr w:rsidR="00B4483D" w:rsidRPr="004756E6" w14:paraId="23F14C49" w14:textId="77777777" w:rsidTr="00182143">
        <w:trPr>
          <w:trHeight w:val="283"/>
          <w:jc w:val="center"/>
        </w:trPr>
        <w:tc>
          <w:tcPr>
            <w:tcW w:w="490" w:type="dxa"/>
            <w:tcBorders>
              <w:top w:val="nil"/>
              <w:left w:val="nil"/>
              <w:bottom w:val="nil"/>
              <w:right w:val="nil"/>
            </w:tcBorders>
            <w:shd w:val="clear" w:color="auto" w:fill="auto"/>
            <w:vAlign w:val="center"/>
          </w:tcPr>
          <w:p w14:paraId="1C1D3A90" w14:textId="77777777" w:rsidR="00B4483D" w:rsidRPr="009B0C8B" w:rsidRDefault="00B4483D" w:rsidP="00182143">
            <w:pPr>
              <w:ind w:firstLine="0"/>
              <w:jc w:val="center"/>
              <w:textAlignment w:val="baseline"/>
              <w:rPr>
                <w:rFonts w:ascii="Times New Roman" w:eastAsia="Times New Roman" w:hAnsi="Times New Roman"/>
                <w:b/>
                <w:bCs/>
                <w:sz w:val="18"/>
                <w:szCs w:val="18"/>
                <w:lang w:eastAsia="en-US"/>
              </w:rPr>
            </w:pPr>
            <w:r w:rsidRPr="009B0C8B">
              <w:rPr>
                <w:rFonts w:ascii="Times New Roman" w:eastAsia="Times New Roman" w:hAnsi="Times New Roman"/>
                <w:b/>
                <w:bCs/>
                <w:sz w:val="18"/>
                <w:szCs w:val="18"/>
                <w:lang w:eastAsia="en-US"/>
              </w:rPr>
              <w:t>3</w:t>
            </w:r>
          </w:p>
        </w:tc>
        <w:tc>
          <w:tcPr>
            <w:tcW w:w="2570" w:type="dxa"/>
            <w:tcBorders>
              <w:top w:val="nil"/>
              <w:left w:val="nil"/>
              <w:bottom w:val="nil"/>
              <w:right w:val="nil"/>
            </w:tcBorders>
            <w:shd w:val="clear" w:color="auto" w:fill="auto"/>
            <w:vAlign w:val="center"/>
          </w:tcPr>
          <w:p w14:paraId="285C6E65" w14:textId="77777777" w:rsidR="00B4483D" w:rsidRPr="000A16BB" w:rsidRDefault="00B4483D" w:rsidP="00182143">
            <w:pPr>
              <w:ind w:firstLine="0"/>
              <w:jc w:val="left"/>
              <w:textAlignment w:val="baseline"/>
              <w:rPr>
                <w:rFonts w:ascii="Times New Roman" w:eastAsia="Times New Roman" w:hAnsi="Times New Roman"/>
                <w:sz w:val="18"/>
                <w:szCs w:val="18"/>
                <w:lang w:eastAsia="en-US"/>
              </w:rPr>
            </w:pPr>
            <w:r w:rsidRPr="000A16BB">
              <w:rPr>
                <w:rFonts w:ascii="Times New Roman" w:eastAsia="Times New Roman" w:hAnsi="Times New Roman"/>
                <w:sz w:val="18"/>
                <w:szCs w:val="18"/>
                <w:lang w:eastAsia="en-US"/>
              </w:rPr>
              <w:t>Flat NN, Optimized Training</w:t>
            </w:r>
          </w:p>
        </w:tc>
        <w:tc>
          <w:tcPr>
            <w:tcW w:w="1260" w:type="dxa"/>
            <w:tcBorders>
              <w:top w:val="nil"/>
              <w:left w:val="nil"/>
              <w:bottom w:val="nil"/>
              <w:right w:val="nil"/>
            </w:tcBorders>
            <w:shd w:val="clear" w:color="auto" w:fill="auto"/>
            <w:vAlign w:val="center"/>
          </w:tcPr>
          <w:p w14:paraId="7D03E87D" w14:textId="670B3C8D" w:rsidR="00B4483D" w:rsidRDefault="00303389" w:rsidP="00182143">
            <w:pPr>
              <w:ind w:right="95" w:firstLine="0"/>
              <w:jc w:val="center"/>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T-shirt</w:t>
            </w:r>
            <w:r w:rsidR="00B4483D">
              <w:rPr>
                <w:rFonts w:ascii="Times New Roman" w:eastAsia="Times New Roman" w:hAnsi="Times New Roman"/>
                <w:sz w:val="18"/>
                <w:szCs w:val="18"/>
                <w:lang w:eastAsia="en-US"/>
              </w:rPr>
              <w:t>/Top</w:t>
            </w:r>
          </w:p>
        </w:tc>
        <w:tc>
          <w:tcPr>
            <w:tcW w:w="810" w:type="dxa"/>
            <w:tcBorders>
              <w:top w:val="nil"/>
              <w:left w:val="nil"/>
              <w:bottom w:val="nil"/>
              <w:right w:val="nil"/>
            </w:tcBorders>
            <w:shd w:val="clear" w:color="auto" w:fill="auto"/>
            <w:vAlign w:val="center"/>
          </w:tcPr>
          <w:p w14:paraId="19FAEE69" w14:textId="77777777" w:rsidR="00B4483D" w:rsidRDefault="00B4483D" w:rsidP="00182143">
            <w:pPr>
              <w:ind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0.97</w:t>
            </w:r>
          </w:p>
        </w:tc>
        <w:tc>
          <w:tcPr>
            <w:tcW w:w="720" w:type="dxa"/>
            <w:tcBorders>
              <w:bottom w:val="nil"/>
            </w:tcBorders>
            <w:shd w:val="clear" w:color="auto" w:fill="auto"/>
            <w:vAlign w:val="center"/>
          </w:tcPr>
          <w:p w14:paraId="4A98F44E" w14:textId="77777777" w:rsidR="00B4483D" w:rsidRDefault="00B4483D" w:rsidP="00182143">
            <w:pPr>
              <w:ind w:right="-6"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0.95</w:t>
            </w:r>
          </w:p>
        </w:tc>
        <w:tc>
          <w:tcPr>
            <w:tcW w:w="846" w:type="dxa"/>
            <w:gridSpan w:val="2"/>
            <w:tcBorders>
              <w:top w:val="nil"/>
              <w:bottom w:val="nil"/>
              <w:right w:val="nil"/>
            </w:tcBorders>
            <w:shd w:val="clear" w:color="auto" w:fill="auto"/>
            <w:vAlign w:val="center"/>
          </w:tcPr>
          <w:p w14:paraId="68E13D15" w14:textId="77777777" w:rsidR="00B4483D"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0.96</w:t>
            </w:r>
          </w:p>
        </w:tc>
      </w:tr>
      <w:tr w:rsidR="00B4483D" w:rsidRPr="007176C4" w14:paraId="5A1E1FBB" w14:textId="77777777" w:rsidTr="00182143">
        <w:trPr>
          <w:trHeight w:val="283"/>
          <w:jc w:val="center"/>
        </w:trPr>
        <w:tc>
          <w:tcPr>
            <w:tcW w:w="490" w:type="dxa"/>
            <w:tcBorders>
              <w:top w:val="nil"/>
              <w:left w:val="nil"/>
              <w:bottom w:val="single" w:sz="12" w:space="0" w:color="auto"/>
              <w:right w:val="nil"/>
            </w:tcBorders>
            <w:shd w:val="clear" w:color="auto" w:fill="auto"/>
            <w:vAlign w:val="center"/>
          </w:tcPr>
          <w:p w14:paraId="7B085772" w14:textId="77777777" w:rsidR="00B4483D" w:rsidRPr="00317062" w:rsidRDefault="00B4483D" w:rsidP="00182143">
            <w:pPr>
              <w:ind w:firstLine="0"/>
              <w:jc w:val="center"/>
              <w:textAlignment w:val="baseline"/>
              <w:rPr>
                <w:rFonts w:ascii="Times New Roman" w:eastAsia="Times New Roman" w:hAnsi="Times New Roman"/>
                <w:b/>
                <w:bCs/>
                <w:sz w:val="18"/>
                <w:szCs w:val="18"/>
                <w:lang w:eastAsia="en-US"/>
              </w:rPr>
            </w:pPr>
            <w:r w:rsidRPr="009B0C8B">
              <w:rPr>
                <w:rFonts w:ascii="Times New Roman" w:eastAsia="Times New Roman" w:hAnsi="Times New Roman"/>
                <w:b/>
                <w:bCs/>
                <w:sz w:val="18"/>
                <w:szCs w:val="18"/>
                <w:lang w:eastAsia="en-US"/>
              </w:rPr>
              <w:t>3</w:t>
            </w:r>
          </w:p>
        </w:tc>
        <w:tc>
          <w:tcPr>
            <w:tcW w:w="2570" w:type="dxa"/>
            <w:tcBorders>
              <w:top w:val="nil"/>
              <w:left w:val="nil"/>
              <w:bottom w:val="single" w:sz="12" w:space="0" w:color="auto"/>
              <w:right w:val="nil"/>
            </w:tcBorders>
            <w:shd w:val="clear" w:color="auto" w:fill="auto"/>
            <w:vAlign w:val="center"/>
            <w:hideMark/>
          </w:tcPr>
          <w:p w14:paraId="0A0FA2D5" w14:textId="77777777" w:rsidR="00B4483D" w:rsidRPr="00317062" w:rsidRDefault="00B4483D" w:rsidP="00182143">
            <w:pPr>
              <w:ind w:firstLine="0"/>
              <w:jc w:val="left"/>
              <w:textAlignment w:val="baseline"/>
              <w:rPr>
                <w:rFonts w:ascii="Times New Roman" w:eastAsia="Times New Roman" w:hAnsi="Times New Roman"/>
                <w:sz w:val="18"/>
                <w:szCs w:val="18"/>
                <w:lang w:eastAsia="en-US"/>
              </w:rPr>
            </w:pPr>
            <w:r w:rsidRPr="000A16BB">
              <w:rPr>
                <w:rFonts w:ascii="Times New Roman" w:eastAsia="Times New Roman" w:hAnsi="Times New Roman"/>
                <w:sz w:val="18"/>
                <w:szCs w:val="18"/>
                <w:lang w:eastAsia="en-US"/>
              </w:rPr>
              <w:t>Flat NN, Optimized Training</w:t>
            </w:r>
          </w:p>
        </w:tc>
        <w:tc>
          <w:tcPr>
            <w:tcW w:w="1260" w:type="dxa"/>
            <w:tcBorders>
              <w:top w:val="nil"/>
              <w:bottom w:val="single" w:sz="12" w:space="0" w:color="auto"/>
            </w:tcBorders>
            <w:shd w:val="clear" w:color="auto" w:fill="auto"/>
            <w:vAlign w:val="center"/>
            <w:hideMark/>
          </w:tcPr>
          <w:p w14:paraId="14E686F2" w14:textId="77777777" w:rsidR="00B4483D" w:rsidRPr="00317062" w:rsidRDefault="00B4483D" w:rsidP="00182143">
            <w:pPr>
              <w:ind w:right="95" w:firstLine="0"/>
              <w:jc w:val="center"/>
              <w:rPr>
                <w:rFonts w:ascii="Times New Roman" w:eastAsia="Times New Roman" w:hAnsi="Times New Roman"/>
                <w:sz w:val="18"/>
                <w:szCs w:val="18"/>
                <w:lang w:eastAsia="en-US"/>
              </w:rPr>
            </w:pPr>
            <w:r>
              <w:rPr>
                <w:rFonts w:ascii="Times New Roman" w:eastAsia="Times New Roman" w:hAnsi="Times New Roman"/>
                <w:sz w:val="18"/>
                <w:szCs w:val="18"/>
                <w:lang w:eastAsia="en-US"/>
              </w:rPr>
              <w:t>Trouser</w:t>
            </w:r>
          </w:p>
        </w:tc>
        <w:tc>
          <w:tcPr>
            <w:tcW w:w="810" w:type="dxa"/>
            <w:tcBorders>
              <w:top w:val="nil"/>
              <w:bottom w:val="single" w:sz="12" w:space="0" w:color="auto"/>
            </w:tcBorders>
            <w:shd w:val="clear" w:color="auto" w:fill="auto"/>
            <w:vAlign w:val="center"/>
          </w:tcPr>
          <w:p w14:paraId="6AD3A2EA" w14:textId="77777777" w:rsidR="00B4483D" w:rsidRPr="00317062"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0.99</w:t>
            </w:r>
          </w:p>
        </w:tc>
        <w:tc>
          <w:tcPr>
            <w:tcW w:w="720" w:type="dxa"/>
            <w:tcBorders>
              <w:top w:val="nil"/>
              <w:bottom w:val="single" w:sz="12" w:space="0" w:color="auto"/>
            </w:tcBorders>
            <w:shd w:val="clear" w:color="auto" w:fill="auto"/>
            <w:vAlign w:val="center"/>
          </w:tcPr>
          <w:p w14:paraId="541DE344" w14:textId="77777777" w:rsidR="00B4483D" w:rsidRPr="00892A75" w:rsidRDefault="00B4483D" w:rsidP="00182143">
            <w:pPr>
              <w:ind w:right="-6"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0.95</w:t>
            </w:r>
          </w:p>
        </w:tc>
        <w:tc>
          <w:tcPr>
            <w:tcW w:w="846" w:type="dxa"/>
            <w:gridSpan w:val="2"/>
            <w:tcBorders>
              <w:top w:val="nil"/>
              <w:bottom w:val="single" w:sz="12" w:space="0" w:color="auto"/>
              <w:right w:val="nil"/>
            </w:tcBorders>
            <w:shd w:val="clear" w:color="auto" w:fill="auto"/>
            <w:vAlign w:val="center"/>
          </w:tcPr>
          <w:p w14:paraId="19A49613" w14:textId="77777777" w:rsidR="00B4483D" w:rsidRPr="00317062"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0.97</w:t>
            </w:r>
          </w:p>
        </w:tc>
      </w:tr>
    </w:tbl>
    <w:p w14:paraId="50B4380D" w14:textId="77777777" w:rsidR="00B4483D" w:rsidRDefault="00B4483D" w:rsidP="00B4483D">
      <w:pPr>
        <w:ind w:firstLine="0"/>
      </w:pPr>
    </w:p>
    <w:p w14:paraId="2CD732E0" w14:textId="77777777" w:rsidR="00B4483D" w:rsidRDefault="00B4483D" w:rsidP="00B4483D">
      <w:pPr>
        <w:ind w:firstLine="0"/>
        <w:rPr>
          <w:b/>
          <w:bCs/>
        </w:rPr>
      </w:pPr>
    </w:p>
    <w:p w14:paraId="56C78148" w14:textId="5E5DFBC2" w:rsidR="00B4483D" w:rsidRDefault="00B4483D" w:rsidP="00B4483D">
      <w:pPr>
        <w:rPr>
          <w:rFonts w:eastAsia="Times" w:cs="Times"/>
        </w:rPr>
      </w:pPr>
      <w:r w:rsidRPr="037DBF82">
        <w:rPr>
          <w:rFonts w:eastAsia="Times" w:cs="Times"/>
        </w:rPr>
        <w:t>The first hierarchy structure used (Model 4A) showed improvement vs the flat mode on the “Shirt” category but performed significantly worse on precision and recall for the “T-shirt/</w:t>
      </w:r>
      <w:r w:rsidR="0016586B">
        <w:rPr>
          <w:rFonts w:eastAsia="Times" w:cs="Times"/>
        </w:rPr>
        <w:t>T</w:t>
      </w:r>
      <w:r w:rsidRPr="037DBF82">
        <w:rPr>
          <w:rFonts w:eastAsia="Times" w:cs="Times"/>
        </w:rPr>
        <w:t xml:space="preserve">op” category. </w:t>
      </w:r>
      <w:proofErr w:type="gramStart"/>
      <w:r w:rsidRPr="037DBF82">
        <w:rPr>
          <w:rFonts w:eastAsia="Times" w:cs="Times"/>
        </w:rPr>
        <w:t>Similar to</w:t>
      </w:r>
      <w:proofErr w:type="gramEnd"/>
      <w:r w:rsidRPr="037DBF82">
        <w:rPr>
          <w:rFonts w:eastAsia="Times" w:cs="Times"/>
        </w:rPr>
        <w:t xml:space="preserve"> the flat NN model this HNN also has room for improvement </w:t>
      </w:r>
      <w:r>
        <w:rPr>
          <w:rFonts w:eastAsia="Times" w:cs="Times"/>
        </w:rPr>
        <w:t>in</w:t>
      </w:r>
      <w:r w:rsidRPr="037DBF82">
        <w:rPr>
          <w:rFonts w:eastAsia="Times" w:cs="Times"/>
        </w:rPr>
        <w:t xml:space="preserve"> the categories “Coat” and “Pullover.”</w:t>
      </w:r>
    </w:p>
    <w:p w14:paraId="3EB7930E" w14:textId="77777777" w:rsidR="00B4483D" w:rsidRDefault="00B4483D" w:rsidP="00B4483D">
      <w:pPr>
        <w:ind w:firstLine="0"/>
        <w:rPr>
          <w:rFonts w:ascii="Times New Roman" w:eastAsia="Times New Roman" w:hAnsi="Times New Roman"/>
        </w:rPr>
      </w:pPr>
    </w:p>
    <w:p w14:paraId="23914925" w14:textId="77777777" w:rsidR="00B4483D" w:rsidRDefault="00B4483D" w:rsidP="00B4483D">
      <w:pPr>
        <w:ind w:firstLine="0"/>
        <w:rPr>
          <w:sz w:val="18"/>
          <w:szCs w:val="18"/>
        </w:rPr>
      </w:pPr>
    </w:p>
    <w:p w14:paraId="17AFC7BE" w14:textId="77777777" w:rsidR="00B4483D" w:rsidRPr="003F43CD" w:rsidRDefault="00B4483D" w:rsidP="00B4483D">
      <w:pPr>
        <w:jc w:val="center"/>
        <w:rPr>
          <w:sz w:val="18"/>
          <w:szCs w:val="18"/>
        </w:rPr>
      </w:pPr>
      <w:r w:rsidRPr="003F43CD">
        <w:rPr>
          <w:b/>
          <w:bCs/>
          <w:sz w:val="18"/>
          <w:szCs w:val="18"/>
          <w:lang w:val="en-GB"/>
        </w:rPr>
        <w:t xml:space="preserve">Table </w:t>
      </w:r>
      <w:r w:rsidRPr="003F43CD">
        <w:rPr>
          <w:b/>
          <w:bCs/>
          <w:sz w:val="18"/>
          <w:szCs w:val="18"/>
        </w:rPr>
        <w:t>4</w:t>
      </w:r>
      <w:r w:rsidRPr="003F43CD">
        <w:rPr>
          <w:b/>
          <w:bCs/>
          <w:sz w:val="18"/>
          <w:szCs w:val="18"/>
          <w:lang w:val="en-GB"/>
        </w:rPr>
        <w:t>.</w:t>
      </w:r>
      <w:r w:rsidRPr="003F43CD">
        <w:rPr>
          <w:sz w:val="18"/>
          <w:szCs w:val="18"/>
          <w:lang w:val="en-GB"/>
        </w:rPr>
        <w:t xml:space="preserve"> </w:t>
      </w:r>
      <w:r w:rsidRPr="003F43CD">
        <w:rPr>
          <w:sz w:val="18"/>
          <w:szCs w:val="18"/>
        </w:rPr>
        <w:t>Fine Level Classification Report for Model 4A (HNN).</w:t>
      </w:r>
    </w:p>
    <w:p w14:paraId="4D8E7972" w14:textId="77777777" w:rsidR="00B4483D" w:rsidRPr="006F19A9" w:rsidRDefault="00B4483D" w:rsidP="00B4483D">
      <w:pPr>
        <w:jc w:val="center"/>
        <w:rPr>
          <w:rFonts w:ascii="Times New Roman" w:eastAsia="Times New Roman" w:hAnsi="Times New Roman"/>
        </w:rPr>
      </w:pPr>
    </w:p>
    <w:tbl>
      <w:tblPr>
        <w:tblW w:w="6696"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0"/>
        <w:gridCol w:w="2570"/>
        <w:gridCol w:w="1260"/>
        <w:gridCol w:w="810"/>
        <w:gridCol w:w="720"/>
        <w:gridCol w:w="54"/>
        <w:gridCol w:w="792"/>
      </w:tblGrid>
      <w:tr w:rsidR="00B4483D" w:rsidRPr="00892A75" w14:paraId="18C247B5" w14:textId="77777777" w:rsidTr="00182143">
        <w:trPr>
          <w:trHeight w:val="283"/>
          <w:jc w:val="center"/>
        </w:trPr>
        <w:tc>
          <w:tcPr>
            <w:tcW w:w="3060" w:type="dxa"/>
            <w:gridSpan w:val="2"/>
            <w:tcBorders>
              <w:top w:val="single" w:sz="12" w:space="0" w:color="000000" w:themeColor="text1"/>
              <w:left w:val="nil"/>
              <w:bottom w:val="nil"/>
              <w:right w:val="nil"/>
            </w:tcBorders>
            <w:shd w:val="clear" w:color="auto" w:fill="auto"/>
            <w:vAlign w:val="center"/>
          </w:tcPr>
          <w:p w14:paraId="6DD5F7CF" w14:textId="77777777" w:rsidR="00B4483D" w:rsidRPr="00892A75" w:rsidRDefault="00B4483D" w:rsidP="00182143">
            <w:pPr>
              <w:ind w:firstLine="0"/>
              <w:jc w:val="center"/>
              <w:textAlignment w:val="baseline"/>
              <w:rPr>
                <w:rFonts w:ascii="Times New Roman" w:eastAsia="Times New Roman" w:hAnsi="Times New Roman"/>
                <w:b/>
                <w:bCs/>
                <w:sz w:val="18"/>
                <w:szCs w:val="18"/>
                <w:lang w:eastAsia="en-US"/>
              </w:rPr>
            </w:pPr>
            <w:r>
              <w:rPr>
                <w:rFonts w:ascii="Times New Roman" w:eastAsia="Times New Roman" w:hAnsi="Times New Roman"/>
                <w:b/>
                <w:bCs/>
                <w:sz w:val="18"/>
                <w:szCs w:val="18"/>
                <w:lang w:eastAsia="en-US"/>
              </w:rPr>
              <w:t>Model</w:t>
            </w:r>
          </w:p>
        </w:tc>
        <w:tc>
          <w:tcPr>
            <w:tcW w:w="1260" w:type="dxa"/>
            <w:tcBorders>
              <w:top w:val="single" w:sz="12" w:space="0" w:color="000000" w:themeColor="text1"/>
              <w:left w:val="nil"/>
              <w:right w:val="nil"/>
            </w:tcBorders>
            <w:shd w:val="clear" w:color="auto" w:fill="auto"/>
            <w:vAlign w:val="center"/>
          </w:tcPr>
          <w:p w14:paraId="4490A188" w14:textId="77777777" w:rsidR="00B4483D" w:rsidRPr="00892A75" w:rsidRDefault="00B4483D" w:rsidP="00182143">
            <w:pPr>
              <w:ind w:firstLine="0"/>
              <w:jc w:val="center"/>
              <w:textAlignment w:val="baseline"/>
              <w:rPr>
                <w:rFonts w:ascii="Times New Roman" w:eastAsia="Times New Roman" w:hAnsi="Times New Roman"/>
                <w:b/>
                <w:bCs/>
                <w:sz w:val="18"/>
                <w:szCs w:val="18"/>
                <w:lang w:eastAsia="en-US"/>
              </w:rPr>
            </w:pPr>
            <w:r>
              <w:rPr>
                <w:rFonts w:ascii="Times New Roman" w:eastAsia="Times New Roman" w:hAnsi="Times New Roman"/>
                <w:b/>
                <w:bCs/>
                <w:sz w:val="18"/>
                <w:szCs w:val="18"/>
                <w:lang w:eastAsia="en-US"/>
              </w:rPr>
              <w:t>Class</w:t>
            </w:r>
          </w:p>
        </w:tc>
        <w:tc>
          <w:tcPr>
            <w:tcW w:w="810" w:type="dxa"/>
            <w:tcBorders>
              <w:top w:val="single" w:sz="12" w:space="0" w:color="000000" w:themeColor="text1"/>
              <w:left w:val="nil"/>
              <w:bottom w:val="nil"/>
              <w:right w:val="nil"/>
            </w:tcBorders>
            <w:shd w:val="clear" w:color="auto" w:fill="auto"/>
            <w:vAlign w:val="center"/>
          </w:tcPr>
          <w:p w14:paraId="7B91B672" w14:textId="77777777" w:rsidR="00B4483D" w:rsidRPr="00317062" w:rsidRDefault="00B4483D" w:rsidP="00182143">
            <w:pPr>
              <w:ind w:firstLine="0"/>
              <w:jc w:val="center"/>
              <w:textAlignment w:val="baseline"/>
              <w:rPr>
                <w:rFonts w:ascii="Times New Roman" w:eastAsia="Times New Roman" w:hAnsi="Times New Roman"/>
                <w:b/>
                <w:bCs/>
                <w:sz w:val="18"/>
                <w:szCs w:val="18"/>
                <w:lang w:eastAsia="en-US"/>
              </w:rPr>
            </w:pPr>
            <w:r>
              <w:rPr>
                <w:rFonts w:ascii="Times New Roman" w:eastAsia="Times New Roman" w:hAnsi="Times New Roman"/>
                <w:b/>
                <w:bCs/>
                <w:sz w:val="18"/>
                <w:szCs w:val="18"/>
                <w:lang w:eastAsia="en-US"/>
              </w:rPr>
              <w:t>Precision</w:t>
            </w:r>
          </w:p>
        </w:tc>
        <w:tc>
          <w:tcPr>
            <w:tcW w:w="774" w:type="dxa"/>
            <w:gridSpan w:val="2"/>
            <w:tcBorders>
              <w:top w:val="single" w:sz="12" w:space="0" w:color="000000" w:themeColor="text1"/>
              <w:left w:val="nil"/>
              <w:bottom w:val="nil"/>
              <w:right w:val="nil"/>
            </w:tcBorders>
            <w:shd w:val="clear" w:color="auto" w:fill="auto"/>
            <w:vAlign w:val="center"/>
          </w:tcPr>
          <w:p w14:paraId="20111DAA" w14:textId="77777777" w:rsidR="00B4483D" w:rsidRPr="00317062" w:rsidRDefault="00B4483D" w:rsidP="00182143">
            <w:pPr>
              <w:ind w:firstLine="0"/>
              <w:jc w:val="center"/>
              <w:textAlignment w:val="baseline"/>
              <w:rPr>
                <w:rFonts w:ascii="Times New Roman" w:eastAsia="Times New Roman" w:hAnsi="Times New Roman"/>
                <w:b/>
                <w:bCs/>
                <w:sz w:val="18"/>
                <w:szCs w:val="18"/>
                <w:lang w:eastAsia="en-US"/>
              </w:rPr>
            </w:pPr>
            <w:r>
              <w:rPr>
                <w:rFonts w:ascii="Times New Roman" w:eastAsia="Times New Roman" w:hAnsi="Times New Roman"/>
                <w:b/>
                <w:bCs/>
                <w:sz w:val="18"/>
                <w:szCs w:val="18"/>
                <w:lang w:eastAsia="en-US"/>
              </w:rPr>
              <w:t>Recall</w:t>
            </w:r>
          </w:p>
        </w:tc>
        <w:tc>
          <w:tcPr>
            <w:tcW w:w="792" w:type="dxa"/>
            <w:tcBorders>
              <w:top w:val="single" w:sz="12" w:space="0" w:color="000000" w:themeColor="text1"/>
              <w:left w:val="nil"/>
              <w:bottom w:val="nil"/>
              <w:right w:val="nil"/>
            </w:tcBorders>
            <w:shd w:val="clear" w:color="auto" w:fill="auto"/>
            <w:vAlign w:val="center"/>
          </w:tcPr>
          <w:p w14:paraId="4BABCC1D" w14:textId="77777777" w:rsidR="00B4483D" w:rsidRPr="00317062" w:rsidRDefault="00B4483D" w:rsidP="00182143">
            <w:pPr>
              <w:ind w:firstLine="0"/>
              <w:jc w:val="center"/>
              <w:textAlignment w:val="baseline"/>
              <w:rPr>
                <w:rFonts w:ascii="Times New Roman" w:eastAsia="Times New Roman" w:hAnsi="Times New Roman"/>
                <w:b/>
                <w:bCs/>
                <w:sz w:val="18"/>
                <w:szCs w:val="18"/>
                <w:lang w:eastAsia="en-US"/>
              </w:rPr>
            </w:pPr>
            <w:r>
              <w:rPr>
                <w:rFonts w:ascii="Times New Roman" w:eastAsia="Times New Roman" w:hAnsi="Times New Roman"/>
                <w:b/>
                <w:bCs/>
                <w:sz w:val="18"/>
                <w:szCs w:val="18"/>
                <w:lang w:eastAsia="en-US"/>
              </w:rPr>
              <w:t>F1-Score</w:t>
            </w:r>
          </w:p>
        </w:tc>
      </w:tr>
      <w:tr w:rsidR="00B4483D" w:rsidRPr="004756E6" w14:paraId="4F9D1D20" w14:textId="77777777" w:rsidTr="00182143">
        <w:trPr>
          <w:trHeight w:val="283"/>
          <w:jc w:val="center"/>
        </w:trPr>
        <w:tc>
          <w:tcPr>
            <w:tcW w:w="490" w:type="dxa"/>
            <w:tcBorders>
              <w:top w:val="single" w:sz="6" w:space="0" w:color="auto"/>
              <w:left w:val="nil"/>
              <w:bottom w:val="nil"/>
              <w:right w:val="nil"/>
            </w:tcBorders>
            <w:shd w:val="clear" w:color="auto" w:fill="auto"/>
            <w:vAlign w:val="center"/>
            <w:hideMark/>
          </w:tcPr>
          <w:p w14:paraId="7045B60E" w14:textId="77777777" w:rsidR="00B4483D" w:rsidRPr="00317062" w:rsidRDefault="00B4483D" w:rsidP="00182143">
            <w:pPr>
              <w:ind w:firstLine="0"/>
              <w:jc w:val="center"/>
              <w:textAlignment w:val="baseline"/>
              <w:rPr>
                <w:rFonts w:ascii="Times New Roman" w:eastAsia="Times New Roman" w:hAnsi="Times New Roman"/>
                <w:b/>
                <w:bCs/>
                <w:sz w:val="18"/>
                <w:szCs w:val="18"/>
                <w:lang w:eastAsia="en-US"/>
              </w:rPr>
            </w:pPr>
            <w:r w:rsidRPr="00317062">
              <w:rPr>
                <w:rFonts w:ascii="Times New Roman" w:eastAsia="Times New Roman" w:hAnsi="Times New Roman"/>
                <w:b/>
                <w:bCs/>
                <w:sz w:val="18"/>
                <w:szCs w:val="18"/>
                <w:lang w:eastAsia="en-US"/>
              </w:rPr>
              <w:t>4A</w:t>
            </w:r>
          </w:p>
        </w:tc>
        <w:tc>
          <w:tcPr>
            <w:tcW w:w="2570" w:type="dxa"/>
            <w:tcBorders>
              <w:top w:val="single" w:sz="6" w:space="0" w:color="auto"/>
              <w:left w:val="nil"/>
              <w:bottom w:val="nil"/>
              <w:right w:val="nil"/>
            </w:tcBorders>
            <w:shd w:val="clear" w:color="auto" w:fill="auto"/>
            <w:vAlign w:val="center"/>
            <w:hideMark/>
          </w:tcPr>
          <w:p w14:paraId="3D6625FB" w14:textId="77777777" w:rsidR="00B4483D" w:rsidRPr="00317062" w:rsidRDefault="00B4483D" w:rsidP="00182143">
            <w:pPr>
              <w:ind w:firstLine="0"/>
              <w:jc w:val="lef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HNN, Structure A, Opt. Training</w:t>
            </w:r>
          </w:p>
        </w:tc>
        <w:tc>
          <w:tcPr>
            <w:tcW w:w="1260" w:type="dxa"/>
            <w:tcBorders>
              <w:top w:val="single" w:sz="6" w:space="0" w:color="auto"/>
              <w:left w:val="nil"/>
              <w:right w:val="nil"/>
            </w:tcBorders>
            <w:shd w:val="clear" w:color="auto" w:fill="auto"/>
            <w:vAlign w:val="center"/>
            <w:hideMark/>
          </w:tcPr>
          <w:p w14:paraId="12CBE16F" w14:textId="77777777" w:rsidR="00B4483D" w:rsidRPr="00892A75" w:rsidRDefault="00B4483D" w:rsidP="00182143">
            <w:pPr>
              <w:ind w:right="95" w:firstLine="0"/>
              <w:jc w:val="center"/>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Ankle Boot</w:t>
            </w:r>
          </w:p>
        </w:tc>
        <w:tc>
          <w:tcPr>
            <w:tcW w:w="810" w:type="dxa"/>
            <w:tcBorders>
              <w:top w:val="single" w:sz="6" w:space="0" w:color="auto"/>
              <w:left w:val="nil"/>
              <w:right w:val="nil"/>
            </w:tcBorders>
            <w:shd w:val="clear" w:color="auto" w:fill="auto"/>
            <w:vAlign w:val="center"/>
          </w:tcPr>
          <w:p w14:paraId="32940B3C" w14:textId="77777777" w:rsidR="00B4483D" w:rsidRPr="00317062" w:rsidRDefault="00B4483D" w:rsidP="00182143">
            <w:pPr>
              <w:ind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0.95</w:t>
            </w:r>
          </w:p>
        </w:tc>
        <w:tc>
          <w:tcPr>
            <w:tcW w:w="720" w:type="dxa"/>
            <w:tcBorders>
              <w:top w:val="single" w:sz="6" w:space="0" w:color="auto"/>
              <w:left w:val="nil"/>
              <w:right w:val="nil"/>
            </w:tcBorders>
            <w:shd w:val="clear" w:color="auto" w:fill="auto"/>
            <w:vAlign w:val="center"/>
          </w:tcPr>
          <w:p w14:paraId="747FC134" w14:textId="77777777" w:rsidR="00B4483D" w:rsidRPr="00892A75" w:rsidRDefault="00B4483D" w:rsidP="00182143">
            <w:pPr>
              <w:ind w:right="-6"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0.96</w:t>
            </w:r>
          </w:p>
        </w:tc>
        <w:tc>
          <w:tcPr>
            <w:tcW w:w="846" w:type="dxa"/>
            <w:gridSpan w:val="2"/>
            <w:tcBorders>
              <w:top w:val="single" w:sz="6" w:space="0" w:color="auto"/>
              <w:left w:val="nil"/>
              <w:bottom w:val="nil"/>
              <w:right w:val="nil"/>
            </w:tcBorders>
            <w:shd w:val="clear" w:color="auto" w:fill="auto"/>
            <w:vAlign w:val="center"/>
          </w:tcPr>
          <w:p w14:paraId="6423E1DF" w14:textId="77777777" w:rsidR="00B4483D" w:rsidRPr="00317062" w:rsidRDefault="00B4483D" w:rsidP="00182143">
            <w:pPr>
              <w:ind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0.96</w:t>
            </w:r>
          </w:p>
        </w:tc>
      </w:tr>
      <w:tr w:rsidR="00B4483D" w:rsidRPr="004756E6" w14:paraId="54F3E456" w14:textId="77777777" w:rsidTr="00182143">
        <w:trPr>
          <w:trHeight w:val="267"/>
          <w:jc w:val="center"/>
        </w:trPr>
        <w:tc>
          <w:tcPr>
            <w:tcW w:w="490" w:type="dxa"/>
            <w:tcBorders>
              <w:top w:val="nil"/>
              <w:left w:val="nil"/>
              <w:bottom w:val="nil"/>
              <w:right w:val="nil"/>
            </w:tcBorders>
            <w:shd w:val="clear" w:color="auto" w:fill="auto"/>
            <w:vAlign w:val="center"/>
          </w:tcPr>
          <w:p w14:paraId="59732ACB" w14:textId="77777777" w:rsidR="00B4483D" w:rsidRPr="00317062" w:rsidRDefault="00B4483D" w:rsidP="00182143">
            <w:pPr>
              <w:ind w:firstLine="0"/>
              <w:jc w:val="center"/>
              <w:textAlignment w:val="baseline"/>
              <w:rPr>
                <w:rFonts w:ascii="Times New Roman" w:eastAsia="Times New Roman" w:hAnsi="Times New Roman"/>
                <w:b/>
                <w:bCs/>
                <w:sz w:val="18"/>
                <w:szCs w:val="18"/>
                <w:lang w:eastAsia="en-US"/>
              </w:rPr>
            </w:pPr>
            <w:r w:rsidRPr="00317062">
              <w:rPr>
                <w:rFonts w:ascii="Times New Roman" w:eastAsia="Times New Roman" w:hAnsi="Times New Roman"/>
                <w:b/>
                <w:bCs/>
                <w:sz w:val="18"/>
                <w:szCs w:val="18"/>
                <w:lang w:eastAsia="en-US"/>
              </w:rPr>
              <w:t>4A</w:t>
            </w:r>
          </w:p>
        </w:tc>
        <w:tc>
          <w:tcPr>
            <w:tcW w:w="2570" w:type="dxa"/>
            <w:tcBorders>
              <w:top w:val="nil"/>
              <w:left w:val="nil"/>
              <w:bottom w:val="nil"/>
              <w:right w:val="nil"/>
            </w:tcBorders>
            <w:shd w:val="clear" w:color="auto" w:fill="auto"/>
            <w:vAlign w:val="center"/>
            <w:hideMark/>
          </w:tcPr>
          <w:p w14:paraId="323D833E" w14:textId="77777777" w:rsidR="00B4483D" w:rsidRPr="00317062" w:rsidRDefault="00B4483D" w:rsidP="00182143">
            <w:pPr>
              <w:ind w:firstLine="0"/>
              <w:jc w:val="lef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HNN, Structure A, Opt. Training</w:t>
            </w:r>
          </w:p>
        </w:tc>
        <w:tc>
          <w:tcPr>
            <w:tcW w:w="1260" w:type="dxa"/>
            <w:shd w:val="clear" w:color="auto" w:fill="auto"/>
            <w:vAlign w:val="center"/>
            <w:hideMark/>
          </w:tcPr>
          <w:p w14:paraId="7CE09EA9" w14:textId="77777777" w:rsidR="00B4483D" w:rsidRPr="00892A75" w:rsidRDefault="00B4483D" w:rsidP="00182143">
            <w:pPr>
              <w:ind w:right="95" w:firstLine="0"/>
              <w:jc w:val="center"/>
              <w:rPr>
                <w:rFonts w:ascii="Times New Roman" w:eastAsia="Times New Roman" w:hAnsi="Times New Roman"/>
                <w:sz w:val="18"/>
                <w:szCs w:val="18"/>
                <w:lang w:eastAsia="en-US"/>
              </w:rPr>
            </w:pPr>
            <w:r>
              <w:rPr>
                <w:rFonts w:ascii="Times New Roman" w:eastAsia="Times New Roman" w:hAnsi="Times New Roman"/>
                <w:sz w:val="18"/>
                <w:szCs w:val="18"/>
                <w:lang w:eastAsia="en-US"/>
              </w:rPr>
              <w:t>Bag</w:t>
            </w:r>
          </w:p>
        </w:tc>
        <w:tc>
          <w:tcPr>
            <w:tcW w:w="810" w:type="dxa"/>
            <w:shd w:val="clear" w:color="auto" w:fill="auto"/>
            <w:vAlign w:val="center"/>
          </w:tcPr>
          <w:p w14:paraId="5033C1FD" w14:textId="77777777" w:rsidR="00B4483D" w:rsidRPr="00317062"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0.98</w:t>
            </w:r>
          </w:p>
        </w:tc>
        <w:tc>
          <w:tcPr>
            <w:tcW w:w="720" w:type="dxa"/>
            <w:shd w:val="clear" w:color="auto" w:fill="auto"/>
            <w:vAlign w:val="center"/>
          </w:tcPr>
          <w:p w14:paraId="6CA5E5D8" w14:textId="77777777" w:rsidR="00B4483D" w:rsidRPr="00892A75" w:rsidRDefault="00B4483D" w:rsidP="00182143">
            <w:pPr>
              <w:ind w:right="-6"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0.96</w:t>
            </w:r>
          </w:p>
        </w:tc>
        <w:tc>
          <w:tcPr>
            <w:tcW w:w="846" w:type="dxa"/>
            <w:gridSpan w:val="2"/>
            <w:tcBorders>
              <w:top w:val="nil"/>
              <w:bottom w:val="nil"/>
              <w:right w:val="nil"/>
            </w:tcBorders>
            <w:shd w:val="clear" w:color="auto" w:fill="auto"/>
            <w:vAlign w:val="center"/>
          </w:tcPr>
          <w:p w14:paraId="336F6EA1" w14:textId="77777777" w:rsidR="00B4483D" w:rsidRPr="00317062"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0.97</w:t>
            </w:r>
          </w:p>
        </w:tc>
      </w:tr>
      <w:tr w:rsidR="00B4483D" w:rsidRPr="004756E6" w14:paraId="4D50BC99" w14:textId="77777777" w:rsidTr="00182143">
        <w:trPr>
          <w:trHeight w:val="283"/>
          <w:jc w:val="center"/>
        </w:trPr>
        <w:tc>
          <w:tcPr>
            <w:tcW w:w="490" w:type="dxa"/>
            <w:tcBorders>
              <w:top w:val="nil"/>
              <w:left w:val="nil"/>
              <w:bottom w:val="nil"/>
              <w:right w:val="nil"/>
            </w:tcBorders>
            <w:shd w:val="clear" w:color="auto" w:fill="auto"/>
            <w:vAlign w:val="center"/>
          </w:tcPr>
          <w:p w14:paraId="2B8BACE2" w14:textId="77777777" w:rsidR="00B4483D" w:rsidRPr="00317062" w:rsidRDefault="00B4483D" w:rsidP="00182143">
            <w:pPr>
              <w:ind w:firstLine="0"/>
              <w:jc w:val="center"/>
              <w:textAlignment w:val="baseline"/>
              <w:rPr>
                <w:rFonts w:ascii="Times New Roman" w:eastAsia="Times New Roman" w:hAnsi="Times New Roman"/>
                <w:b/>
                <w:bCs/>
                <w:sz w:val="18"/>
                <w:szCs w:val="18"/>
                <w:lang w:eastAsia="en-US"/>
              </w:rPr>
            </w:pPr>
            <w:r w:rsidRPr="00317062">
              <w:rPr>
                <w:rFonts w:ascii="Times New Roman" w:eastAsia="Times New Roman" w:hAnsi="Times New Roman"/>
                <w:b/>
                <w:bCs/>
                <w:sz w:val="18"/>
                <w:szCs w:val="18"/>
                <w:lang w:eastAsia="en-US"/>
              </w:rPr>
              <w:t>4A</w:t>
            </w:r>
          </w:p>
        </w:tc>
        <w:tc>
          <w:tcPr>
            <w:tcW w:w="2570" w:type="dxa"/>
            <w:tcBorders>
              <w:top w:val="nil"/>
              <w:left w:val="nil"/>
              <w:bottom w:val="nil"/>
              <w:right w:val="nil"/>
            </w:tcBorders>
            <w:shd w:val="clear" w:color="auto" w:fill="auto"/>
            <w:vAlign w:val="center"/>
            <w:hideMark/>
          </w:tcPr>
          <w:p w14:paraId="28741453" w14:textId="77777777" w:rsidR="00B4483D" w:rsidRPr="00317062" w:rsidRDefault="00B4483D" w:rsidP="00182143">
            <w:pPr>
              <w:ind w:firstLine="0"/>
              <w:jc w:val="lef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HNN, Structure A, Opt. Training</w:t>
            </w:r>
          </w:p>
        </w:tc>
        <w:tc>
          <w:tcPr>
            <w:tcW w:w="1260" w:type="dxa"/>
            <w:shd w:val="clear" w:color="auto" w:fill="FFF2CC" w:themeFill="accent4" w:themeFillTint="33"/>
            <w:vAlign w:val="center"/>
            <w:hideMark/>
          </w:tcPr>
          <w:p w14:paraId="083C6CCD" w14:textId="77777777" w:rsidR="00B4483D" w:rsidRPr="00892A75" w:rsidRDefault="00B4483D" w:rsidP="00182143">
            <w:pPr>
              <w:ind w:right="95" w:firstLine="0"/>
              <w:jc w:val="center"/>
              <w:rPr>
                <w:rFonts w:ascii="Times New Roman" w:eastAsia="Times New Roman" w:hAnsi="Times New Roman"/>
                <w:sz w:val="18"/>
                <w:szCs w:val="18"/>
                <w:lang w:eastAsia="en-US"/>
              </w:rPr>
            </w:pPr>
            <w:r>
              <w:rPr>
                <w:rFonts w:ascii="Times New Roman" w:eastAsia="Times New Roman" w:hAnsi="Times New Roman"/>
                <w:sz w:val="18"/>
                <w:szCs w:val="18"/>
                <w:lang w:eastAsia="en-US"/>
              </w:rPr>
              <w:t>Coat</w:t>
            </w:r>
          </w:p>
        </w:tc>
        <w:tc>
          <w:tcPr>
            <w:tcW w:w="810" w:type="dxa"/>
            <w:shd w:val="clear" w:color="auto" w:fill="FFF2CC" w:themeFill="accent4" w:themeFillTint="33"/>
            <w:vAlign w:val="center"/>
          </w:tcPr>
          <w:p w14:paraId="1126B43D" w14:textId="77777777" w:rsidR="00B4483D" w:rsidRPr="00317062"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0.82</w:t>
            </w:r>
          </w:p>
        </w:tc>
        <w:tc>
          <w:tcPr>
            <w:tcW w:w="720" w:type="dxa"/>
            <w:shd w:val="clear" w:color="auto" w:fill="FFF2CC" w:themeFill="accent4" w:themeFillTint="33"/>
            <w:vAlign w:val="center"/>
          </w:tcPr>
          <w:p w14:paraId="14DD51BE" w14:textId="77777777" w:rsidR="00B4483D" w:rsidRPr="00892A75" w:rsidRDefault="00B4483D" w:rsidP="00182143">
            <w:pPr>
              <w:ind w:right="-6"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0.76</w:t>
            </w:r>
          </w:p>
        </w:tc>
        <w:tc>
          <w:tcPr>
            <w:tcW w:w="846" w:type="dxa"/>
            <w:gridSpan w:val="2"/>
            <w:tcBorders>
              <w:top w:val="nil"/>
              <w:bottom w:val="nil"/>
              <w:right w:val="nil"/>
            </w:tcBorders>
            <w:shd w:val="clear" w:color="auto" w:fill="FFF2CC" w:themeFill="accent4" w:themeFillTint="33"/>
            <w:vAlign w:val="center"/>
          </w:tcPr>
          <w:p w14:paraId="0995A7BD" w14:textId="77777777" w:rsidR="00B4483D" w:rsidRPr="00317062"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0.79</w:t>
            </w:r>
          </w:p>
        </w:tc>
      </w:tr>
      <w:tr w:rsidR="00B4483D" w:rsidRPr="004756E6" w14:paraId="2116DB84" w14:textId="77777777" w:rsidTr="00182143">
        <w:trPr>
          <w:trHeight w:val="283"/>
          <w:jc w:val="center"/>
        </w:trPr>
        <w:tc>
          <w:tcPr>
            <w:tcW w:w="490" w:type="dxa"/>
            <w:tcBorders>
              <w:top w:val="nil"/>
              <w:left w:val="nil"/>
              <w:bottom w:val="nil"/>
              <w:right w:val="nil"/>
            </w:tcBorders>
            <w:shd w:val="clear" w:color="auto" w:fill="auto"/>
            <w:vAlign w:val="center"/>
          </w:tcPr>
          <w:p w14:paraId="2D60299A" w14:textId="77777777" w:rsidR="00B4483D" w:rsidRPr="00317062" w:rsidRDefault="00B4483D" w:rsidP="00182143">
            <w:pPr>
              <w:ind w:firstLine="0"/>
              <w:jc w:val="center"/>
              <w:textAlignment w:val="baseline"/>
              <w:rPr>
                <w:rFonts w:ascii="Times New Roman" w:eastAsia="Times New Roman" w:hAnsi="Times New Roman"/>
                <w:b/>
                <w:bCs/>
                <w:sz w:val="18"/>
                <w:szCs w:val="18"/>
                <w:lang w:eastAsia="en-US"/>
              </w:rPr>
            </w:pPr>
            <w:r w:rsidRPr="00317062">
              <w:rPr>
                <w:rFonts w:ascii="Times New Roman" w:eastAsia="Times New Roman" w:hAnsi="Times New Roman"/>
                <w:b/>
                <w:bCs/>
                <w:sz w:val="18"/>
                <w:szCs w:val="18"/>
                <w:lang w:eastAsia="en-US"/>
              </w:rPr>
              <w:t>4A</w:t>
            </w:r>
          </w:p>
        </w:tc>
        <w:tc>
          <w:tcPr>
            <w:tcW w:w="2570" w:type="dxa"/>
            <w:tcBorders>
              <w:top w:val="nil"/>
              <w:left w:val="nil"/>
              <w:bottom w:val="nil"/>
              <w:right w:val="nil"/>
            </w:tcBorders>
            <w:shd w:val="clear" w:color="auto" w:fill="auto"/>
            <w:vAlign w:val="center"/>
            <w:hideMark/>
          </w:tcPr>
          <w:p w14:paraId="5D28C1A0" w14:textId="77777777" w:rsidR="00B4483D" w:rsidRPr="00317062" w:rsidRDefault="00B4483D" w:rsidP="00182143">
            <w:pPr>
              <w:ind w:firstLine="0"/>
              <w:jc w:val="lef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HNN, Structure A, Opt. Training</w:t>
            </w:r>
          </w:p>
        </w:tc>
        <w:tc>
          <w:tcPr>
            <w:tcW w:w="1260" w:type="dxa"/>
            <w:tcBorders>
              <w:top w:val="nil"/>
              <w:left w:val="nil"/>
              <w:bottom w:val="nil"/>
              <w:right w:val="nil"/>
            </w:tcBorders>
            <w:shd w:val="clear" w:color="auto" w:fill="auto"/>
            <w:vAlign w:val="center"/>
            <w:hideMark/>
          </w:tcPr>
          <w:p w14:paraId="7F98F84E" w14:textId="77777777" w:rsidR="00B4483D" w:rsidRPr="00317062" w:rsidRDefault="00B4483D" w:rsidP="00182143">
            <w:pPr>
              <w:ind w:right="95" w:firstLine="0"/>
              <w:jc w:val="center"/>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Dress</w:t>
            </w:r>
          </w:p>
        </w:tc>
        <w:tc>
          <w:tcPr>
            <w:tcW w:w="810" w:type="dxa"/>
            <w:tcBorders>
              <w:top w:val="nil"/>
              <w:left w:val="nil"/>
              <w:bottom w:val="nil"/>
              <w:right w:val="nil"/>
            </w:tcBorders>
            <w:shd w:val="clear" w:color="auto" w:fill="auto"/>
            <w:vAlign w:val="center"/>
          </w:tcPr>
          <w:p w14:paraId="2A7AB8BB" w14:textId="77777777" w:rsidR="00B4483D" w:rsidRPr="00317062" w:rsidRDefault="00B4483D" w:rsidP="00182143">
            <w:pPr>
              <w:ind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0.87</w:t>
            </w:r>
          </w:p>
        </w:tc>
        <w:tc>
          <w:tcPr>
            <w:tcW w:w="720" w:type="dxa"/>
            <w:shd w:val="clear" w:color="auto" w:fill="auto"/>
            <w:vAlign w:val="center"/>
          </w:tcPr>
          <w:p w14:paraId="410DA318" w14:textId="77777777" w:rsidR="00B4483D" w:rsidRPr="00892A75" w:rsidRDefault="00B4483D" w:rsidP="00182143">
            <w:pPr>
              <w:ind w:right="-6"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0.91</w:t>
            </w:r>
          </w:p>
        </w:tc>
        <w:tc>
          <w:tcPr>
            <w:tcW w:w="846" w:type="dxa"/>
            <w:gridSpan w:val="2"/>
            <w:tcBorders>
              <w:top w:val="nil"/>
              <w:bottom w:val="nil"/>
              <w:right w:val="nil"/>
            </w:tcBorders>
            <w:shd w:val="clear" w:color="auto" w:fill="auto"/>
            <w:vAlign w:val="center"/>
          </w:tcPr>
          <w:p w14:paraId="43369C4C" w14:textId="77777777" w:rsidR="00B4483D" w:rsidRPr="00317062"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0.89</w:t>
            </w:r>
          </w:p>
        </w:tc>
      </w:tr>
      <w:tr w:rsidR="00B4483D" w:rsidRPr="004756E6" w14:paraId="3DF82D25" w14:textId="77777777" w:rsidTr="00182143">
        <w:trPr>
          <w:trHeight w:val="283"/>
          <w:jc w:val="center"/>
        </w:trPr>
        <w:tc>
          <w:tcPr>
            <w:tcW w:w="490" w:type="dxa"/>
            <w:tcBorders>
              <w:top w:val="nil"/>
              <w:left w:val="nil"/>
              <w:bottom w:val="nil"/>
              <w:right w:val="nil"/>
            </w:tcBorders>
            <w:shd w:val="clear" w:color="auto" w:fill="auto"/>
            <w:vAlign w:val="center"/>
          </w:tcPr>
          <w:p w14:paraId="04F00A82" w14:textId="77777777" w:rsidR="00B4483D" w:rsidRPr="00317062" w:rsidRDefault="00B4483D" w:rsidP="00182143">
            <w:pPr>
              <w:ind w:firstLine="0"/>
              <w:jc w:val="center"/>
              <w:textAlignment w:val="baseline"/>
              <w:rPr>
                <w:rFonts w:ascii="Times New Roman" w:eastAsia="Times New Roman" w:hAnsi="Times New Roman"/>
                <w:b/>
                <w:bCs/>
                <w:sz w:val="18"/>
                <w:szCs w:val="18"/>
                <w:lang w:eastAsia="en-US"/>
              </w:rPr>
            </w:pPr>
            <w:r w:rsidRPr="00317062">
              <w:rPr>
                <w:rFonts w:ascii="Times New Roman" w:eastAsia="Times New Roman" w:hAnsi="Times New Roman"/>
                <w:b/>
                <w:bCs/>
                <w:sz w:val="18"/>
                <w:szCs w:val="18"/>
                <w:lang w:eastAsia="en-US"/>
              </w:rPr>
              <w:t>4A</w:t>
            </w:r>
          </w:p>
        </w:tc>
        <w:tc>
          <w:tcPr>
            <w:tcW w:w="2570" w:type="dxa"/>
            <w:tcBorders>
              <w:top w:val="nil"/>
              <w:left w:val="nil"/>
              <w:bottom w:val="nil"/>
              <w:right w:val="nil"/>
            </w:tcBorders>
            <w:shd w:val="clear" w:color="auto" w:fill="auto"/>
            <w:vAlign w:val="center"/>
            <w:hideMark/>
          </w:tcPr>
          <w:p w14:paraId="07CFCF82" w14:textId="77777777" w:rsidR="00B4483D" w:rsidRPr="00317062" w:rsidRDefault="00B4483D" w:rsidP="00182143">
            <w:pPr>
              <w:ind w:firstLine="0"/>
              <w:jc w:val="lef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HNN, Structure A, Opt. Training</w:t>
            </w:r>
          </w:p>
        </w:tc>
        <w:tc>
          <w:tcPr>
            <w:tcW w:w="1260" w:type="dxa"/>
            <w:tcBorders>
              <w:top w:val="nil"/>
              <w:left w:val="nil"/>
              <w:bottom w:val="nil"/>
              <w:right w:val="nil"/>
            </w:tcBorders>
            <w:shd w:val="clear" w:color="auto" w:fill="FFF2CC" w:themeFill="accent4" w:themeFillTint="33"/>
            <w:vAlign w:val="center"/>
            <w:hideMark/>
          </w:tcPr>
          <w:p w14:paraId="4A585D22" w14:textId="77777777" w:rsidR="00B4483D" w:rsidRPr="00317062" w:rsidRDefault="00B4483D" w:rsidP="00182143">
            <w:pPr>
              <w:ind w:right="95" w:firstLine="0"/>
              <w:jc w:val="center"/>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Pullover</w:t>
            </w:r>
          </w:p>
        </w:tc>
        <w:tc>
          <w:tcPr>
            <w:tcW w:w="810" w:type="dxa"/>
            <w:tcBorders>
              <w:top w:val="nil"/>
              <w:left w:val="nil"/>
              <w:bottom w:val="nil"/>
              <w:right w:val="nil"/>
            </w:tcBorders>
            <w:shd w:val="clear" w:color="auto" w:fill="FFF2CC" w:themeFill="accent4" w:themeFillTint="33"/>
            <w:vAlign w:val="center"/>
          </w:tcPr>
          <w:p w14:paraId="3AF9AFF4" w14:textId="77777777" w:rsidR="00B4483D" w:rsidRPr="00317062" w:rsidRDefault="00B4483D" w:rsidP="00182143">
            <w:pPr>
              <w:ind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0.76</w:t>
            </w:r>
          </w:p>
        </w:tc>
        <w:tc>
          <w:tcPr>
            <w:tcW w:w="720" w:type="dxa"/>
            <w:tcBorders>
              <w:bottom w:val="nil"/>
            </w:tcBorders>
            <w:shd w:val="clear" w:color="auto" w:fill="FFF2CC" w:themeFill="accent4" w:themeFillTint="33"/>
            <w:vAlign w:val="center"/>
          </w:tcPr>
          <w:p w14:paraId="17DFEBE0" w14:textId="77777777" w:rsidR="00B4483D" w:rsidRPr="00892A75" w:rsidRDefault="00B4483D" w:rsidP="00182143">
            <w:pPr>
              <w:ind w:right="-6"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0.82</w:t>
            </w:r>
          </w:p>
        </w:tc>
        <w:tc>
          <w:tcPr>
            <w:tcW w:w="846" w:type="dxa"/>
            <w:gridSpan w:val="2"/>
            <w:tcBorders>
              <w:top w:val="nil"/>
              <w:bottom w:val="nil"/>
              <w:right w:val="nil"/>
            </w:tcBorders>
            <w:shd w:val="clear" w:color="auto" w:fill="FFF2CC" w:themeFill="accent4" w:themeFillTint="33"/>
            <w:vAlign w:val="center"/>
          </w:tcPr>
          <w:p w14:paraId="0468A7C0" w14:textId="77777777" w:rsidR="00B4483D" w:rsidRPr="00317062"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0.79</w:t>
            </w:r>
          </w:p>
        </w:tc>
      </w:tr>
      <w:tr w:rsidR="00B4483D" w:rsidRPr="004756E6" w14:paraId="4DC26E03" w14:textId="77777777" w:rsidTr="00182143">
        <w:trPr>
          <w:trHeight w:val="283"/>
          <w:jc w:val="center"/>
        </w:trPr>
        <w:tc>
          <w:tcPr>
            <w:tcW w:w="490" w:type="dxa"/>
            <w:tcBorders>
              <w:top w:val="nil"/>
              <w:left w:val="nil"/>
              <w:bottom w:val="nil"/>
              <w:right w:val="nil"/>
            </w:tcBorders>
            <w:shd w:val="clear" w:color="auto" w:fill="auto"/>
            <w:vAlign w:val="center"/>
          </w:tcPr>
          <w:p w14:paraId="74E8A759" w14:textId="77777777" w:rsidR="00B4483D" w:rsidRPr="009B0C8B" w:rsidRDefault="00B4483D" w:rsidP="00182143">
            <w:pPr>
              <w:ind w:firstLine="0"/>
              <w:jc w:val="center"/>
              <w:textAlignment w:val="baseline"/>
              <w:rPr>
                <w:rFonts w:ascii="Times New Roman" w:eastAsia="Times New Roman" w:hAnsi="Times New Roman"/>
                <w:b/>
                <w:bCs/>
                <w:sz w:val="18"/>
                <w:szCs w:val="18"/>
                <w:lang w:eastAsia="en-US"/>
              </w:rPr>
            </w:pPr>
            <w:r w:rsidRPr="00317062">
              <w:rPr>
                <w:rFonts w:ascii="Times New Roman" w:eastAsia="Times New Roman" w:hAnsi="Times New Roman"/>
                <w:b/>
                <w:bCs/>
                <w:sz w:val="18"/>
                <w:szCs w:val="18"/>
                <w:lang w:eastAsia="en-US"/>
              </w:rPr>
              <w:t>4A</w:t>
            </w:r>
          </w:p>
        </w:tc>
        <w:tc>
          <w:tcPr>
            <w:tcW w:w="2570" w:type="dxa"/>
            <w:tcBorders>
              <w:top w:val="nil"/>
              <w:left w:val="nil"/>
              <w:bottom w:val="nil"/>
              <w:right w:val="nil"/>
            </w:tcBorders>
            <w:shd w:val="clear" w:color="auto" w:fill="auto"/>
            <w:vAlign w:val="center"/>
          </w:tcPr>
          <w:p w14:paraId="1C690968" w14:textId="77777777" w:rsidR="00B4483D" w:rsidRPr="000A16BB" w:rsidRDefault="00B4483D" w:rsidP="00182143">
            <w:pPr>
              <w:ind w:firstLine="0"/>
              <w:jc w:val="lef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HNN, Structure A, Opt. Training</w:t>
            </w:r>
          </w:p>
        </w:tc>
        <w:tc>
          <w:tcPr>
            <w:tcW w:w="1260" w:type="dxa"/>
            <w:tcBorders>
              <w:top w:val="nil"/>
              <w:left w:val="nil"/>
              <w:bottom w:val="nil"/>
              <w:right w:val="nil"/>
            </w:tcBorders>
            <w:shd w:val="clear" w:color="auto" w:fill="auto"/>
            <w:vAlign w:val="center"/>
          </w:tcPr>
          <w:p w14:paraId="049A88DE" w14:textId="77777777" w:rsidR="00B4483D" w:rsidRDefault="00B4483D" w:rsidP="00182143">
            <w:pPr>
              <w:ind w:right="95" w:firstLine="0"/>
              <w:jc w:val="center"/>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Sandal</w:t>
            </w:r>
          </w:p>
        </w:tc>
        <w:tc>
          <w:tcPr>
            <w:tcW w:w="810" w:type="dxa"/>
            <w:tcBorders>
              <w:top w:val="nil"/>
              <w:left w:val="nil"/>
              <w:bottom w:val="nil"/>
              <w:right w:val="nil"/>
            </w:tcBorders>
            <w:shd w:val="clear" w:color="auto" w:fill="auto"/>
            <w:vAlign w:val="center"/>
          </w:tcPr>
          <w:p w14:paraId="378154F6" w14:textId="77777777" w:rsidR="00B4483D" w:rsidRDefault="00B4483D" w:rsidP="00182143">
            <w:pPr>
              <w:ind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0.98</w:t>
            </w:r>
          </w:p>
        </w:tc>
        <w:tc>
          <w:tcPr>
            <w:tcW w:w="720" w:type="dxa"/>
            <w:tcBorders>
              <w:bottom w:val="nil"/>
            </w:tcBorders>
            <w:shd w:val="clear" w:color="auto" w:fill="auto"/>
            <w:vAlign w:val="center"/>
          </w:tcPr>
          <w:p w14:paraId="77A53090" w14:textId="77777777" w:rsidR="00B4483D" w:rsidRDefault="00B4483D" w:rsidP="00182143">
            <w:pPr>
              <w:ind w:right="-6"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0.95</w:t>
            </w:r>
          </w:p>
        </w:tc>
        <w:tc>
          <w:tcPr>
            <w:tcW w:w="846" w:type="dxa"/>
            <w:gridSpan w:val="2"/>
            <w:tcBorders>
              <w:top w:val="nil"/>
              <w:bottom w:val="nil"/>
              <w:right w:val="nil"/>
            </w:tcBorders>
            <w:shd w:val="clear" w:color="auto" w:fill="auto"/>
            <w:vAlign w:val="center"/>
          </w:tcPr>
          <w:p w14:paraId="1745044B" w14:textId="77777777" w:rsidR="00B4483D"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0.97</w:t>
            </w:r>
          </w:p>
        </w:tc>
      </w:tr>
      <w:tr w:rsidR="00B4483D" w:rsidRPr="004756E6" w14:paraId="1481C259" w14:textId="77777777" w:rsidTr="00182143">
        <w:trPr>
          <w:trHeight w:val="283"/>
          <w:jc w:val="center"/>
        </w:trPr>
        <w:tc>
          <w:tcPr>
            <w:tcW w:w="490" w:type="dxa"/>
            <w:tcBorders>
              <w:top w:val="nil"/>
              <w:left w:val="nil"/>
              <w:bottom w:val="nil"/>
              <w:right w:val="nil"/>
            </w:tcBorders>
            <w:shd w:val="clear" w:color="auto" w:fill="auto"/>
            <w:vAlign w:val="center"/>
          </w:tcPr>
          <w:p w14:paraId="37034ED8" w14:textId="77777777" w:rsidR="00B4483D" w:rsidRPr="009B0C8B" w:rsidRDefault="00B4483D" w:rsidP="00182143">
            <w:pPr>
              <w:ind w:firstLine="0"/>
              <w:jc w:val="center"/>
              <w:textAlignment w:val="baseline"/>
              <w:rPr>
                <w:rFonts w:ascii="Times New Roman" w:eastAsia="Times New Roman" w:hAnsi="Times New Roman"/>
                <w:b/>
                <w:bCs/>
                <w:sz w:val="18"/>
                <w:szCs w:val="18"/>
                <w:lang w:eastAsia="en-US"/>
              </w:rPr>
            </w:pPr>
            <w:r w:rsidRPr="00317062">
              <w:rPr>
                <w:rFonts w:ascii="Times New Roman" w:eastAsia="Times New Roman" w:hAnsi="Times New Roman"/>
                <w:b/>
                <w:bCs/>
                <w:sz w:val="18"/>
                <w:szCs w:val="18"/>
                <w:lang w:eastAsia="en-US"/>
              </w:rPr>
              <w:t>4A</w:t>
            </w:r>
          </w:p>
        </w:tc>
        <w:tc>
          <w:tcPr>
            <w:tcW w:w="2570" w:type="dxa"/>
            <w:tcBorders>
              <w:top w:val="nil"/>
              <w:left w:val="nil"/>
              <w:bottom w:val="nil"/>
              <w:right w:val="nil"/>
            </w:tcBorders>
            <w:shd w:val="clear" w:color="auto" w:fill="auto"/>
            <w:vAlign w:val="center"/>
          </w:tcPr>
          <w:p w14:paraId="14F48193" w14:textId="77777777" w:rsidR="00B4483D" w:rsidRPr="000A16BB" w:rsidRDefault="00B4483D" w:rsidP="00182143">
            <w:pPr>
              <w:ind w:firstLine="0"/>
              <w:jc w:val="lef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HNN, Structure A, Opt. Training</w:t>
            </w:r>
          </w:p>
        </w:tc>
        <w:tc>
          <w:tcPr>
            <w:tcW w:w="1260" w:type="dxa"/>
            <w:tcBorders>
              <w:top w:val="nil"/>
              <w:left w:val="nil"/>
              <w:bottom w:val="nil"/>
              <w:right w:val="nil"/>
            </w:tcBorders>
            <w:shd w:val="clear" w:color="auto" w:fill="FFE599" w:themeFill="accent4" w:themeFillTint="66"/>
            <w:vAlign w:val="center"/>
          </w:tcPr>
          <w:p w14:paraId="031B945C" w14:textId="77777777" w:rsidR="00B4483D" w:rsidRDefault="00B4483D" w:rsidP="00182143">
            <w:pPr>
              <w:ind w:right="95" w:firstLine="0"/>
              <w:jc w:val="center"/>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Shirt</w:t>
            </w:r>
          </w:p>
        </w:tc>
        <w:tc>
          <w:tcPr>
            <w:tcW w:w="810" w:type="dxa"/>
            <w:tcBorders>
              <w:top w:val="nil"/>
              <w:left w:val="nil"/>
              <w:bottom w:val="nil"/>
              <w:right w:val="nil"/>
            </w:tcBorders>
            <w:shd w:val="clear" w:color="auto" w:fill="FFE599" w:themeFill="accent4" w:themeFillTint="66"/>
            <w:vAlign w:val="center"/>
          </w:tcPr>
          <w:p w14:paraId="54174A7D" w14:textId="77777777" w:rsidR="00B4483D" w:rsidRDefault="00B4483D" w:rsidP="00182143">
            <w:pPr>
              <w:ind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0.72</w:t>
            </w:r>
          </w:p>
        </w:tc>
        <w:tc>
          <w:tcPr>
            <w:tcW w:w="720" w:type="dxa"/>
            <w:tcBorders>
              <w:bottom w:val="nil"/>
            </w:tcBorders>
            <w:shd w:val="clear" w:color="auto" w:fill="FFE599" w:themeFill="accent4" w:themeFillTint="66"/>
            <w:vAlign w:val="center"/>
          </w:tcPr>
          <w:p w14:paraId="1C9178AD" w14:textId="77777777" w:rsidR="00B4483D" w:rsidRDefault="00B4483D" w:rsidP="00182143">
            <w:pPr>
              <w:ind w:right="-6"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0.69</w:t>
            </w:r>
          </w:p>
        </w:tc>
        <w:tc>
          <w:tcPr>
            <w:tcW w:w="846" w:type="dxa"/>
            <w:gridSpan w:val="2"/>
            <w:tcBorders>
              <w:top w:val="nil"/>
              <w:bottom w:val="nil"/>
              <w:right w:val="nil"/>
            </w:tcBorders>
            <w:shd w:val="clear" w:color="auto" w:fill="FFE599" w:themeFill="accent4" w:themeFillTint="66"/>
            <w:vAlign w:val="center"/>
          </w:tcPr>
          <w:p w14:paraId="13CF5878" w14:textId="77777777" w:rsidR="00B4483D"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0.70</w:t>
            </w:r>
          </w:p>
        </w:tc>
      </w:tr>
      <w:tr w:rsidR="00B4483D" w:rsidRPr="004756E6" w14:paraId="306B4FE5" w14:textId="77777777" w:rsidTr="00182143">
        <w:trPr>
          <w:trHeight w:val="283"/>
          <w:jc w:val="center"/>
        </w:trPr>
        <w:tc>
          <w:tcPr>
            <w:tcW w:w="490" w:type="dxa"/>
            <w:tcBorders>
              <w:top w:val="nil"/>
              <w:left w:val="nil"/>
              <w:bottom w:val="nil"/>
              <w:right w:val="nil"/>
            </w:tcBorders>
            <w:shd w:val="clear" w:color="auto" w:fill="auto"/>
            <w:vAlign w:val="center"/>
          </w:tcPr>
          <w:p w14:paraId="51098023" w14:textId="77777777" w:rsidR="00B4483D" w:rsidRPr="009B0C8B" w:rsidRDefault="00B4483D" w:rsidP="00182143">
            <w:pPr>
              <w:ind w:firstLine="0"/>
              <w:jc w:val="center"/>
              <w:textAlignment w:val="baseline"/>
              <w:rPr>
                <w:rFonts w:ascii="Times New Roman" w:eastAsia="Times New Roman" w:hAnsi="Times New Roman"/>
                <w:b/>
                <w:bCs/>
                <w:sz w:val="18"/>
                <w:szCs w:val="18"/>
                <w:lang w:eastAsia="en-US"/>
              </w:rPr>
            </w:pPr>
            <w:r w:rsidRPr="00317062">
              <w:rPr>
                <w:rFonts w:ascii="Times New Roman" w:eastAsia="Times New Roman" w:hAnsi="Times New Roman"/>
                <w:b/>
                <w:bCs/>
                <w:sz w:val="18"/>
                <w:szCs w:val="18"/>
                <w:lang w:eastAsia="en-US"/>
              </w:rPr>
              <w:t>4A</w:t>
            </w:r>
          </w:p>
        </w:tc>
        <w:tc>
          <w:tcPr>
            <w:tcW w:w="2570" w:type="dxa"/>
            <w:tcBorders>
              <w:top w:val="nil"/>
              <w:left w:val="nil"/>
              <w:bottom w:val="nil"/>
              <w:right w:val="nil"/>
            </w:tcBorders>
            <w:shd w:val="clear" w:color="auto" w:fill="auto"/>
            <w:vAlign w:val="center"/>
          </w:tcPr>
          <w:p w14:paraId="74859435" w14:textId="77777777" w:rsidR="00B4483D" w:rsidRPr="000A16BB" w:rsidRDefault="00B4483D" w:rsidP="00182143">
            <w:pPr>
              <w:ind w:firstLine="0"/>
              <w:jc w:val="lef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HNN, Structure A, Opt. Training</w:t>
            </w:r>
          </w:p>
        </w:tc>
        <w:tc>
          <w:tcPr>
            <w:tcW w:w="1260" w:type="dxa"/>
            <w:tcBorders>
              <w:top w:val="nil"/>
              <w:left w:val="nil"/>
              <w:bottom w:val="nil"/>
              <w:right w:val="nil"/>
            </w:tcBorders>
            <w:shd w:val="clear" w:color="auto" w:fill="auto"/>
            <w:vAlign w:val="center"/>
          </w:tcPr>
          <w:p w14:paraId="439398C2" w14:textId="77777777" w:rsidR="00B4483D" w:rsidRDefault="00B4483D" w:rsidP="00182143">
            <w:pPr>
              <w:ind w:right="95" w:firstLine="0"/>
              <w:jc w:val="center"/>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Sneaker</w:t>
            </w:r>
          </w:p>
        </w:tc>
        <w:tc>
          <w:tcPr>
            <w:tcW w:w="810" w:type="dxa"/>
            <w:tcBorders>
              <w:top w:val="nil"/>
              <w:left w:val="nil"/>
              <w:bottom w:val="nil"/>
              <w:right w:val="nil"/>
            </w:tcBorders>
            <w:shd w:val="clear" w:color="auto" w:fill="auto"/>
            <w:vAlign w:val="center"/>
          </w:tcPr>
          <w:p w14:paraId="10582CB6" w14:textId="77777777" w:rsidR="00B4483D" w:rsidRDefault="00B4483D" w:rsidP="00182143">
            <w:pPr>
              <w:ind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0.94</w:t>
            </w:r>
          </w:p>
        </w:tc>
        <w:tc>
          <w:tcPr>
            <w:tcW w:w="720" w:type="dxa"/>
            <w:tcBorders>
              <w:bottom w:val="nil"/>
            </w:tcBorders>
            <w:shd w:val="clear" w:color="auto" w:fill="auto"/>
            <w:vAlign w:val="center"/>
          </w:tcPr>
          <w:p w14:paraId="21B7FA9E" w14:textId="77777777" w:rsidR="00B4483D" w:rsidRDefault="00B4483D" w:rsidP="00182143">
            <w:pPr>
              <w:ind w:right="-6"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0.96</w:t>
            </w:r>
          </w:p>
        </w:tc>
        <w:tc>
          <w:tcPr>
            <w:tcW w:w="846" w:type="dxa"/>
            <w:gridSpan w:val="2"/>
            <w:tcBorders>
              <w:top w:val="nil"/>
              <w:bottom w:val="nil"/>
              <w:right w:val="nil"/>
            </w:tcBorders>
            <w:shd w:val="clear" w:color="auto" w:fill="auto"/>
            <w:vAlign w:val="center"/>
          </w:tcPr>
          <w:p w14:paraId="2A16313A" w14:textId="77777777" w:rsidR="00B4483D"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0.95</w:t>
            </w:r>
          </w:p>
        </w:tc>
      </w:tr>
      <w:tr w:rsidR="00B4483D" w:rsidRPr="004756E6" w14:paraId="58D203BF" w14:textId="77777777" w:rsidTr="00182143">
        <w:trPr>
          <w:trHeight w:val="283"/>
          <w:jc w:val="center"/>
        </w:trPr>
        <w:tc>
          <w:tcPr>
            <w:tcW w:w="490" w:type="dxa"/>
            <w:tcBorders>
              <w:top w:val="nil"/>
              <w:left w:val="nil"/>
              <w:bottom w:val="nil"/>
              <w:right w:val="nil"/>
            </w:tcBorders>
            <w:shd w:val="clear" w:color="auto" w:fill="auto"/>
            <w:vAlign w:val="center"/>
          </w:tcPr>
          <w:p w14:paraId="1FE4C528" w14:textId="77777777" w:rsidR="00B4483D" w:rsidRPr="009B0C8B" w:rsidRDefault="00B4483D" w:rsidP="00182143">
            <w:pPr>
              <w:ind w:firstLine="0"/>
              <w:jc w:val="center"/>
              <w:textAlignment w:val="baseline"/>
              <w:rPr>
                <w:rFonts w:ascii="Times New Roman" w:eastAsia="Times New Roman" w:hAnsi="Times New Roman"/>
                <w:b/>
                <w:bCs/>
                <w:sz w:val="18"/>
                <w:szCs w:val="18"/>
                <w:lang w:eastAsia="en-US"/>
              </w:rPr>
            </w:pPr>
            <w:r w:rsidRPr="00317062">
              <w:rPr>
                <w:rFonts w:ascii="Times New Roman" w:eastAsia="Times New Roman" w:hAnsi="Times New Roman"/>
                <w:b/>
                <w:bCs/>
                <w:sz w:val="18"/>
                <w:szCs w:val="18"/>
                <w:lang w:eastAsia="en-US"/>
              </w:rPr>
              <w:t>4A</w:t>
            </w:r>
          </w:p>
        </w:tc>
        <w:tc>
          <w:tcPr>
            <w:tcW w:w="2570" w:type="dxa"/>
            <w:tcBorders>
              <w:top w:val="nil"/>
              <w:left w:val="nil"/>
              <w:bottom w:val="nil"/>
              <w:right w:val="nil"/>
            </w:tcBorders>
            <w:shd w:val="clear" w:color="auto" w:fill="auto"/>
            <w:vAlign w:val="center"/>
          </w:tcPr>
          <w:p w14:paraId="266C5584" w14:textId="77777777" w:rsidR="00B4483D" w:rsidRPr="000A16BB" w:rsidRDefault="00B4483D" w:rsidP="00182143">
            <w:pPr>
              <w:ind w:firstLine="0"/>
              <w:jc w:val="lef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HNN, Structure A, Opt. Training</w:t>
            </w:r>
          </w:p>
        </w:tc>
        <w:tc>
          <w:tcPr>
            <w:tcW w:w="1260" w:type="dxa"/>
            <w:tcBorders>
              <w:top w:val="nil"/>
              <w:left w:val="nil"/>
              <w:bottom w:val="nil"/>
              <w:right w:val="nil"/>
            </w:tcBorders>
            <w:shd w:val="clear" w:color="auto" w:fill="FFF2CC" w:themeFill="accent4" w:themeFillTint="33"/>
            <w:vAlign w:val="center"/>
          </w:tcPr>
          <w:p w14:paraId="25197575" w14:textId="278C7880" w:rsidR="00B4483D" w:rsidRDefault="00303389" w:rsidP="00182143">
            <w:pPr>
              <w:ind w:right="95" w:firstLine="0"/>
              <w:jc w:val="center"/>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T-shirt</w:t>
            </w:r>
            <w:r w:rsidR="00B4483D">
              <w:rPr>
                <w:rFonts w:ascii="Times New Roman" w:eastAsia="Times New Roman" w:hAnsi="Times New Roman"/>
                <w:sz w:val="18"/>
                <w:szCs w:val="18"/>
                <w:lang w:eastAsia="en-US"/>
              </w:rPr>
              <w:t>/Top</w:t>
            </w:r>
          </w:p>
        </w:tc>
        <w:tc>
          <w:tcPr>
            <w:tcW w:w="810" w:type="dxa"/>
            <w:tcBorders>
              <w:top w:val="nil"/>
              <w:left w:val="nil"/>
              <w:bottom w:val="nil"/>
              <w:right w:val="nil"/>
            </w:tcBorders>
            <w:shd w:val="clear" w:color="auto" w:fill="FFF2CC" w:themeFill="accent4" w:themeFillTint="33"/>
            <w:vAlign w:val="center"/>
          </w:tcPr>
          <w:p w14:paraId="5CBBCE70" w14:textId="77777777" w:rsidR="00B4483D" w:rsidRDefault="00B4483D" w:rsidP="00182143">
            <w:pPr>
              <w:ind w:firstLine="0"/>
              <w:jc w:val="righ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0.82</w:t>
            </w:r>
          </w:p>
        </w:tc>
        <w:tc>
          <w:tcPr>
            <w:tcW w:w="720" w:type="dxa"/>
            <w:tcBorders>
              <w:bottom w:val="nil"/>
            </w:tcBorders>
            <w:shd w:val="clear" w:color="auto" w:fill="FFF2CC" w:themeFill="accent4" w:themeFillTint="33"/>
            <w:vAlign w:val="center"/>
          </w:tcPr>
          <w:p w14:paraId="2BEB7CB9" w14:textId="77777777" w:rsidR="00B4483D" w:rsidRDefault="00B4483D" w:rsidP="00182143">
            <w:pPr>
              <w:ind w:right="-6"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0.85</w:t>
            </w:r>
          </w:p>
        </w:tc>
        <w:tc>
          <w:tcPr>
            <w:tcW w:w="846" w:type="dxa"/>
            <w:gridSpan w:val="2"/>
            <w:tcBorders>
              <w:top w:val="nil"/>
              <w:bottom w:val="nil"/>
              <w:right w:val="nil"/>
            </w:tcBorders>
            <w:shd w:val="clear" w:color="auto" w:fill="FFF2CC" w:themeFill="accent4" w:themeFillTint="33"/>
            <w:vAlign w:val="center"/>
          </w:tcPr>
          <w:p w14:paraId="041C9D7A" w14:textId="77777777" w:rsidR="00B4483D"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0.83</w:t>
            </w:r>
          </w:p>
        </w:tc>
      </w:tr>
      <w:tr w:rsidR="00B4483D" w:rsidRPr="007176C4" w14:paraId="58107B1B" w14:textId="77777777" w:rsidTr="00182143">
        <w:trPr>
          <w:trHeight w:val="283"/>
          <w:jc w:val="center"/>
        </w:trPr>
        <w:tc>
          <w:tcPr>
            <w:tcW w:w="490" w:type="dxa"/>
            <w:tcBorders>
              <w:top w:val="nil"/>
              <w:left w:val="nil"/>
              <w:bottom w:val="single" w:sz="12" w:space="0" w:color="auto"/>
              <w:right w:val="nil"/>
            </w:tcBorders>
            <w:shd w:val="clear" w:color="auto" w:fill="auto"/>
            <w:vAlign w:val="center"/>
          </w:tcPr>
          <w:p w14:paraId="0BE69998" w14:textId="77777777" w:rsidR="00B4483D" w:rsidRPr="00317062" w:rsidRDefault="00B4483D" w:rsidP="00182143">
            <w:pPr>
              <w:ind w:firstLine="0"/>
              <w:jc w:val="center"/>
              <w:textAlignment w:val="baseline"/>
              <w:rPr>
                <w:rFonts w:ascii="Times New Roman" w:eastAsia="Times New Roman" w:hAnsi="Times New Roman"/>
                <w:b/>
                <w:bCs/>
                <w:sz w:val="18"/>
                <w:szCs w:val="18"/>
                <w:lang w:eastAsia="en-US"/>
              </w:rPr>
            </w:pPr>
            <w:r w:rsidRPr="00317062">
              <w:rPr>
                <w:rFonts w:ascii="Times New Roman" w:eastAsia="Times New Roman" w:hAnsi="Times New Roman"/>
                <w:b/>
                <w:bCs/>
                <w:sz w:val="18"/>
                <w:szCs w:val="18"/>
                <w:lang w:eastAsia="en-US"/>
              </w:rPr>
              <w:t>4A</w:t>
            </w:r>
          </w:p>
        </w:tc>
        <w:tc>
          <w:tcPr>
            <w:tcW w:w="2570" w:type="dxa"/>
            <w:tcBorders>
              <w:top w:val="nil"/>
              <w:left w:val="nil"/>
              <w:bottom w:val="single" w:sz="12" w:space="0" w:color="auto"/>
              <w:right w:val="nil"/>
            </w:tcBorders>
            <w:shd w:val="clear" w:color="auto" w:fill="auto"/>
            <w:vAlign w:val="center"/>
            <w:hideMark/>
          </w:tcPr>
          <w:p w14:paraId="289F2294" w14:textId="77777777" w:rsidR="00B4483D" w:rsidRPr="00317062" w:rsidRDefault="00B4483D" w:rsidP="00182143">
            <w:pPr>
              <w:ind w:firstLine="0"/>
              <w:jc w:val="left"/>
              <w:textAlignment w:val="baseline"/>
              <w:rPr>
                <w:rFonts w:ascii="Times New Roman" w:eastAsia="Times New Roman" w:hAnsi="Times New Roman"/>
                <w:sz w:val="18"/>
                <w:szCs w:val="18"/>
                <w:lang w:eastAsia="en-US"/>
              </w:rPr>
            </w:pPr>
            <w:r>
              <w:rPr>
                <w:rFonts w:ascii="Times New Roman" w:eastAsia="Times New Roman" w:hAnsi="Times New Roman"/>
                <w:sz w:val="18"/>
                <w:szCs w:val="18"/>
                <w:lang w:eastAsia="en-US"/>
              </w:rPr>
              <w:t>HNN, Structure A, Opt. Training</w:t>
            </w:r>
          </w:p>
        </w:tc>
        <w:tc>
          <w:tcPr>
            <w:tcW w:w="1260" w:type="dxa"/>
            <w:tcBorders>
              <w:top w:val="nil"/>
              <w:bottom w:val="single" w:sz="12" w:space="0" w:color="auto"/>
            </w:tcBorders>
            <w:shd w:val="clear" w:color="auto" w:fill="auto"/>
            <w:vAlign w:val="center"/>
            <w:hideMark/>
          </w:tcPr>
          <w:p w14:paraId="7BFE50BE" w14:textId="77777777" w:rsidR="00B4483D" w:rsidRPr="00317062" w:rsidRDefault="00B4483D" w:rsidP="00182143">
            <w:pPr>
              <w:ind w:right="95" w:firstLine="0"/>
              <w:jc w:val="center"/>
              <w:rPr>
                <w:rFonts w:ascii="Times New Roman" w:eastAsia="Times New Roman" w:hAnsi="Times New Roman"/>
                <w:sz w:val="18"/>
                <w:szCs w:val="18"/>
                <w:lang w:eastAsia="en-US"/>
              </w:rPr>
            </w:pPr>
            <w:r>
              <w:rPr>
                <w:rFonts w:ascii="Times New Roman" w:eastAsia="Times New Roman" w:hAnsi="Times New Roman"/>
                <w:sz w:val="18"/>
                <w:szCs w:val="18"/>
                <w:lang w:eastAsia="en-US"/>
              </w:rPr>
              <w:t>Trouser</w:t>
            </w:r>
          </w:p>
        </w:tc>
        <w:tc>
          <w:tcPr>
            <w:tcW w:w="810" w:type="dxa"/>
            <w:tcBorders>
              <w:top w:val="nil"/>
              <w:bottom w:val="single" w:sz="12" w:space="0" w:color="auto"/>
            </w:tcBorders>
            <w:shd w:val="clear" w:color="auto" w:fill="auto"/>
            <w:vAlign w:val="center"/>
          </w:tcPr>
          <w:p w14:paraId="666C8614" w14:textId="77777777" w:rsidR="00B4483D" w:rsidRPr="00317062"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0.99</w:t>
            </w:r>
          </w:p>
        </w:tc>
        <w:tc>
          <w:tcPr>
            <w:tcW w:w="720" w:type="dxa"/>
            <w:tcBorders>
              <w:top w:val="nil"/>
              <w:bottom w:val="single" w:sz="12" w:space="0" w:color="auto"/>
            </w:tcBorders>
            <w:shd w:val="clear" w:color="auto" w:fill="auto"/>
            <w:vAlign w:val="center"/>
          </w:tcPr>
          <w:p w14:paraId="6C608D3F" w14:textId="77777777" w:rsidR="00B4483D" w:rsidRPr="00892A75" w:rsidRDefault="00B4483D" w:rsidP="00182143">
            <w:pPr>
              <w:ind w:right="-6"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0.97</w:t>
            </w:r>
          </w:p>
        </w:tc>
        <w:tc>
          <w:tcPr>
            <w:tcW w:w="846" w:type="dxa"/>
            <w:gridSpan w:val="2"/>
            <w:tcBorders>
              <w:top w:val="nil"/>
              <w:bottom w:val="single" w:sz="12" w:space="0" w:color="auto"/>
              <w:right w:val="nil"/>
            </w:tcBorders>
            <w:shd w:val="clear" w:color="auto" w:fill="auto"/>
            <w:vAlign w:val="center"/>
          </w:tcPr>
          <w:p w14:paraId="4F179DE0" w14:textId="77777777" w:rsidR="00B4483D" w:rsidRPr="00317062" w:rsidRDefault="00B4483D" w:rsidP="00182143">
            <w:pPr>
              <w:ind w:firstLine="0"/>
              <w:jc w:val="right"/>
              <w:rPr>
                <w:rFonts w:ascii="Times New Roman" w:eastAsia="Times New Roman" w:hAnsi="Times New Roman"/>
                <w:sz w:val="18"/>
                <w:szCs w:val="18"/>
                <w:lang w:eastAsia="en-US"/>
              </w:rPr>
            </w:pPr>
            <w:r>
              <w:rPr>
                <w:rFonts w:ascii="Times New Roman" w:eastAsia="Times New Roman" w:hAnsi="Times New Roman"/>
                <w:sz w:val="18"/>
                <w:szCs w:val="18"/>
                <w:lang w:eastAsia="en-US"/>
              </w:rPr>
              <w:t>0.98</w:t>
            </w:r>
          </w:p>
        </w:tc>
      </w:tr>
    </w:tbl>
    <w:p w14:paraId="0B4FA7C2" w14:textId="77777777" w:rsidR="00B4483D" w:rsidRDefault="00B4483D" w:rsidP="00B4483D">
      <w:pPr>
        <w:ind w:firstLine="0"/>
      </w:pPr>
    </w:p>
    <w:p w14:paraId="09E37501" w14:textId="77777777" w:rsidR="00B4483D" w:rsidRDefault="00B4483D" w:rsidP="00B4483D">
      <w:pPr>
        <w:ind w:firstLine="0"/>
        <w:rPr>
          <w:sz w:val="18"/>
          <w:szCs w:val="18"/>
        </w:rPr>
      </w:pPr>
    </w:p>
    <w:p w14:paraId="760C4B53" w14:textId="6CB4D0CE" w:rsidR="00B4483D" w:rsidRDefault="00B4483D" w:rsidP="00B4483D">
      <w:r w:rsidRPr="7BA0DA0E">
        <w:t xml:space="preserve">Beyond the precision and recall, confusion matrices shown in </w:t>
      </w:r>
      <w:r>
        <w:t>F</w:t>
      </w:r>
      <w:r w:rsidRPr="7BA0DA0E">
        <w:t xml:space="preserve">igures </w:t>
      </w:r>
      <w:r>
        <w:t>9</w:t>
      </w:r>
      <w:r w:rsidRPr="7BA0DA0E">
        <w:t xml:space="preserve"> and 1</w:t>
      </w:r>
      <w:r>
        <w:t>0</w:t>
      </w:r>
      <w:r w:rsidR="00CA785D">
        <w:t xml:space="preserve"> </w:t>
      </w:r>
      <w:r w:rsidRPr="7BA0DA0E">
        <w:t xml:space="preserve">were produced to study what misclassifications were being predicted as. </w:t>
      </w:r>
      <w:r w:rsidRPr="32FC328E">
        <w:t>The flat NN (Model 3) which struggled the most with “Shirt” shows the misclassifications are spread across predictions of “Coat”, “Pullover” and “T-shirt/</w:t>
      </w:r>
      <w:r w:rsidR="0016586B">
        <w:t>T</w:t>
      </w:r>
      <w:r w:rsidRPr="32FC328E">
        <w:t>op”. The HNN (Model 4A) shows that the first hierarchy structure significantly reduces the errors of predicting “Shirt” as “Coat” but has a similar number of erroneous predictions of “Pullover” and “T-</w:t>
      </w:r>
      <w:r w:rsidRPr="32FC328E">
        <w:lastRenderedPageBreak/>
        <w:t>shirt/</w:t>
      </w:r>
      <w:r w:rsidR="0016586B">
        <w:t>T</w:t>
      </w:r>
      <w:r w:rsidRPr="32FC328E">
        <w:t xml:space="preserve">op”. Based on the hierarchy in Model 4A, the coats were successfully predicted and split off as “Outers” at the medium level and separated from these other categories which fed into the Tops model. </w:t>
      </w:r>
      <w:r>
        <w:t xml:space="preserve">This shows that adjustments in the hierarchy can improve an HNNs performance. </w:t>
      </w:r>
    </w:p>
    <w:p w14:paraId="50B2B68C" w14:textId="77777777" w:rsidR="00B4483D" w:rsidRDefault="00B4483D" w:rsidP="00B4483D">
      <w:r w:rsidRPr="10BDF843">
        <w:t xml:space="preserve">Beyond the “Shirt” category, the second most misclassified categories were “Coat” predicted as “Pullover” and vice versa. While the HNN (Model 4A) shows improvements </w:t>
      </w:r>
      <w:r w:rsidRPr="09B58648">
        <w:t>in</w:t>
      </w:r>
      <w:r w:rsidRPr="10BDF843">
        <w:t xml:space="preserve"> precision for both categories, it shows a lower recall for both as well. Based on hierarchy structure A, pullovers were classified as “Tops” at the medium level and coats were classified as “Outers”, so they were separated before the fine</w:t>
      </w:r>
      <w:r>
        <w:t>-</w:t>
      </w:r>
      <w:r w:rsidRPr="10BDF843">
        <w:t xml:space="preserve">layer sub-models. </w:t>
      </w:r>
    </w:p>
    <w:p w14:paraId="7311FB63" w14:textId="5E3391B0" w:rsidR="00B4483D" w:rsidRDefault="00B4483D" w:rsidP="00B4483D">
      <w:r w:rsidRPr="10BDF843">
        <w:t xml:space="preserve">Based on these insights, the hierarchy structure was modified in Model 4B </w:t>
      </w:r>
      <w:proofErr w:type="gramStart"/>
      <w:r w:rsidRPr="10BDF843">
        <w:t xml:space="preserve">in </w:t>
      </w:r>
      <w:r>
        <w:t>an attempt</w:t>
      </w:r>
      <w:r w:rsidRPr="10BDF843">
        <w:t xml:space="preserve"> to</w:t>
      </w:r>
      <w:proofErr w:type="gramEnd"/>
      <w:r w:rsidRPr="10BDF843">
        <w:t xml:space="preserve"> separate the “Pullover” from “Shirt at the medium level as well as include “Coat” and “Pullover” in the same final fine-layer model. Whereas hierarchy structure A included “Tops”: {“T-shirt/Top”,” Shirt”,” Pullover”} and “Outers”: {“Coat”}, the new structure in hierarchy B is “Shirts”: {“T-shirt/</w:t>
      </w:r>
      <w:r w:rsidR="00297905">
        <w:t>T</w:t>
      </w:r>
      <w:r w:rsidRPr="10BDF843">
        <w:t xml:space="preserve">op”,” Shirt”} and “Other Tops”: {“Pullover”, “Dress”, “Coat”} </w:t>
      </w:r>
    </w:p>
    <w:p w14:paraId="4B215136" w14:textId="2323B4D2" w:rsidR="00DE4A16" w:rsidRDefault="00B4483D" w:rsidP="00DE4A16">
      <w:pPr>
        <w:ind w:firstLine="225"/>
        <w:rPr>
          <w:rFonts w:ascii="Times New Roman" w:eastAsia="Times New Roman" w:hAnsi="Times New Roman"/>
        </w:rPr>
      </w:pPr>
      <w:r w:rsidRPr="4263587E">
        <w:rPr>
          <w:rFonts w:ascii="Times New Roman" w:eastAsia="Times New Roman" w:hAnsi="Times New Roman"/>
        </w:rPr>
        <w:t>The original hierarchy structure (Model 4A) also struggled with predicting the “Shirt” category compared to the flat NN. The misclassifications as “Dress”, “Pullover” and “Shirt” are the same categories on both flat Model 3 and HNN Model 4A, but the HNN has errors at a higher rate. Since the best performance for “Shirt” was on the flat model, this insight led to another hierarchy structure modification from 4B to 4C where “T-shirt/</w:t>
      </w:r>
      <w:r w:rsidR="00297905">
        <w:rPr>
          <w:rFonts w:ascii="Times New Roman" w:eastAsia="Times New Roman" w:hAnsi="Times New Roman"/>
        </w:rPr>
        <w:t>T</w:t>
      </w:r>
      <w:r w:rsidRPr="4263587E">
        <w:rPr>
          <w:rFonts w:ascii="Times New Roman" w:eastAsia="Times New Roman" w:hAnsi="Times New Roman"/>
        </w:rPr>
        <w:t>op” are separated from all other categories at the medium level and “Shirt” is moved into the “Other Tops” category.</w:t>
      </w:r>
    </w:p>
    <w:p w14:paraId="798F3DE1" w14:textId="77777777" w:rsidR="00B4483D" w:rsidRDefault="00B4483D" w:rsidP="00B4483D">
      <w:pPr>
        <w:ind w:firstLine="225"/>
        <w:rPr>
          <w:rFonts w:ascii="Times New Roman" w:eastAsia="Times New Roman" w:hAnsi="Times New Roman"/>
        </w:rPr>
      </w:pPr>
    </w:p>
    <w:p w14:paraId="0745E85D" w14:textId="77777777" w:rsidR="00B4483D" w:rsidRDefault="00B4483D" w:rsidP="00B4483D">
      <w:pPr>
        <w:ind w:firstLine="0"/>
        <w:jc w:val="center"/>
      </w:pPr>
      <w:r>
        <w:rPr>
          <w:noProof/>
          <w:lang w:eastAsia="en-US"/>
        </w:rPr>
        <w:drawing>
          <wp:inline distT="0" distB="0" distL="0" distR="0" wp14:anchorId="167F1CBD" wp14:editId="257E4E50">
            <wp:extent cx="3371231" cy="3037860"/>
            <wp:effectExtent l="0" t="0" r="3810" b="5715"/>
            <wp:docPr id="5"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3371231" cy="3037860"/>
                    </a:xfrm>
                    <a:prstGeom prst="rect">
                      <a:avLst/>
                    </a:prstGeom>
                  </pic:spPr>
                </pic:pic>
              </a:graphicData>
            </a:graphic>
          </wp:inline>
        </w:drawing>
      </w:r>
    </w:p>
    <w:p w14:paraId="1FEFE292" w14:textId="77777777" w:rsidR="00B4483D" w:rsidRDefault="00B4483D" w:rsidP="00B4483D">
      <w:pPr>
        <w:jc w:val="center"/>
        <w:rPr>
          <w:b/>
          <w:bCs/>
          <w:sz w:val="18"/>
          <w:szCs w:val="18"/>
        </w:rPr>
      </w:pPr>
    </w:p>
    <w:p w14:paraId="72DD1DCF" w14:textId="7C593DA9" w:rsidR="003F43CD" w:rsidRDefault="00B4483D" w:rsidP="00105385">
      <w:pPr>
        <w:jc w:val="center"/>
        <w:rPr>
          <w:sz w:val="18"/>
          <w:szCs w:val="18"/>
        </w:rPr>
      </w:pPr>
      <w:r w:rsidRPr="03D44546">
        <w:rPr>
          <w:b/>
          <w:bCs/>
          <w:sz w:val="18"/>
          <w:szCs w:val="18"/>
        </w:rPr>
        <w:t xml:space="preserve">Fig. </w:t>
      </w:r>
      <w:r>
        <w:rPr>
          <w:b/>
          <w:bCs/>
          <w:sz w:val="18"/>
          <w:szCs w:val="18"/>
        </w:rPr>
        <w:t>9</w:t>
      </w:r>
      <w:r w:rsidRPr="03D44546">
        <w:rPr>
          <w:b/>
          <w:bCs/>
          <w:sz w:val="18"/>
          <w:szCs w:val="18"/>
        </w:rPr>
        <w:t>.</w:t>
      </w:r>
      <w:r w:rsidRPr="03D44546">
        <w:rPr>
          <w:sz w:val="18"/>
          <w:szCs w:val="18"/>
        </w:rPr>
        <w:t xml:space="preserve"> </w:t>
      </w:r>
      <w:r>
        <w:rPr>
          <w:sz w:val="18"/>
          <w:szCs w:val="18"/>
        </w:rPr>
        <w:t>Fine Level Class Confusion Matrix, Flat NN Model 3.</w:t>
      </w:r>
    </w:p>
    <w:p w14:paraId="67F9C029" w14:textId="77777777" w:rsidR="00B4483D" w:rsidRDefault="00B4483D" w:rsidP="00B4483D">
      <w:pPr>
        <w:ind w:firstLine="0"/>
        <w:jc w:val="center"/>
      </w:pPr>
      <w:r>
        <w:rPr>
          <w:noProof/>
          <w:lang w:eastAsia="en-US"/>
        </w:rPr>
        <w:lastRenderedPageBreak/>
        <w:drawing>
          <wp:inline distT="0" distB="0" distL="0" distR="0" wp14:anchorId="798F09C2" wp14:editId="7F76483D">
            <wp:extent cx="3427189" cy="3088286"/>
            <wp:effectExtent l="0" t="0" r="1905" b="0"/>
            <wp:docPr id="6" name="Picture 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434314" cy="3094707"/>
                    </a:xfrm>
                    <a:prstGeom prst="rect">
                      <a:avLst/>
                    </a:prstGeom>
                  </pic:spPr>
                </pic:pic>
              </a:graphicData>
            </a:graphic>
          </wp:inline>
        </w:drawing>
      </w:r>
    </w:p>
    <w:p w14:paraId="3B71A4F6" w14:textId="069F64A0" w:rsidR="00B4483D" w:rsidRDefault="00B4483D" w:rsidP="003F43CD">
      <w:pPr>
        <w:jc w:val="center"/>
        <w:rPr>
          <w:sz w:val="18"/>
          <w:szCs w:val="18"/>
        </w:rPr>
      </w:pPr>
      <w:r w:rsidRPr="03D44546">
        <w:rPr>
          <w:b/>
          <w:bCs/>
          <w:sz w:val="18"/>
          <w:szCs w:val="18"/>
        </w:rPr>
        <w:t xml:space="preserve">Fig. </w:t>
      </w:r>
      <w:r>
        <w:rPr>
          <w:b/>
          <w:bCs/>
          <w:sz w:val="18"/>
          <w:szCs w:val="18"/>
        </w:rPr>
        <w:t>10</w:t>
      </w:r>
      <w:r w:rsidRPr="03D44546">
        <w:rPr>
          <w:b/>
          <w:bCs/>
          <w:sz w:val="18"/>
          <w:szCs w:val="18"/>
        </w:rPr>
        <w:t>.</w:t>
      </w:r>
      <w:r w:rsidRPr="03D44546">
        <w:rPr>
          <w:sz w:val="18"/>
          <w:szCs w:val="18"/>
        </w:rPr>
        <w:t xml:space="preserve"> </w:t>
      </w:r>
      <w:r>
        <w:rPr>
          <w:sz w:val="18"/>
          <w:szCs w:val="18"/>
        </w:rPr>
        <w:t>Fine Level Class Confusion Matrix, HNN Model 4A.</w:t>
      </w:r>
    </w:p>
    <w:p w14:paraId="2BE3F4B7" w14:textId="632FD8DC" w:rsidR="00105385" w:rsidRDefault="00105385" w:rsidP="003F43CD">
      <w:pPr>
        <w:jc w:val="center"/>
        <w:rPr>
          <w:sz w:val="18"/>
          <w:szCs w:val="18"/>
        </w:rPr>
      </w:pPr>
    </w:p>
    <w:p w14:paraId="3D9F5B98" w14:textId="77777777" w:rsidR="00105385" w:rsidRPr="00856385" w:rsidRDefault="00105385" w:rsidP="003F43CD">
      <w:pPr>
        <w:jc w:val="center"/>
        <w:rPr>
          <w:sz w:val="18"/>
          <w:szCs w:val="18"/>
        </w:rPr>
      </w:pPr>
    </w:p>
    <w:p w14:paraId="11D23FBF" w14:textId="2DCBC6E2" w:rsidR="00B4483D" w:rsidRDefault="382DE46B" w:rsidP="00B4483D">
      <w:pPr>
        <w:rPr>
          <w:rFonts w:eastAsia="Times" w:cs="Times"/>
        </w:rPr>
      </w:pPr>
      <w:r w:rsidRPr="1BCE37F4">
        <w:rPr>
          <w:rFonts w:ascii="Times New Roman" w:eastAsia="Times New Roman" w:hAnsi="Times New Roman"/>
        </w:rPr>
        <w:t xml:space="preserve"> </w:t>
      </w:r>
      <w:r w:rsidRPr="1BCE37F4">
        <w:rPr>
          <w:rFonts w:eastAsia="Times" w:cs="Times"/>
        </w:rPr>
        <w:t>Figures</w:t>
      </w:r>
      <w:r w:rsidR="003F43CD">
        <w:rPr>
          <w:rFonts w:eastAsia="Times" w:cs="Times"/>
        </w:rPr>
        <w:t xml:space="preserve"> </w:t>
      </w:r>
      <w:r w:rsidRPr="1BCE37F4">
        <w:rPr>
          <w:rFonts w:eastAsia="Times" w:cs="Times"/>
        </w:rPr>
        <w:t>11-13 compare the precision, recall, and F1-scores for all classification categories across all models. In general, all HNN models significantly outperformed the flat model for the “Bag” category for all three metrics. The flat model significantly outperformed all HNN models for the “T-shirt/</w:t>
      </w:r>
      <w:r w:rsidR="00297905">
        <w:rPr>
          <w:rFonts w:eastAsia="Times" w:cs="Times"/>
        </w:rPr>
        <w:t>T</w:t>
      </w:r>
      <w:r w:rsidRPr="1BCE37F4">
        <w:rPr>
          <w:rFonts w:eastAsia="Times" w:cs="Times"/>
        </w:rPr>
        <w:t xml:space="preserve">op” category for all three metrics. For all other categories, the HNN models matched or outperformed the flat model and the adjustments to the hierarchy structure through insights discussed above made improvements over the initial structure across all image categories. </w:t>
      </w:r>
    </w:p>
    <w:p w14:paraId="49E435B6" w14:textId="77777777" w:rsidR="00B4483D" w:rsidRDefault="00B4483D" w:rsidP="00B4483D">
      <w:pPr>
        <w:rPr>
          <w:rFonts w:eastAsia="Times" w:cs="Times"/>
        </w:rPr>
      </w:pPr>
      <w:r w:rsidRPr="7F9B80A0">
        <w:rPr>
          <w:rFonts w:eastAsia="Times" w:cs="Times"/>
        </w:rPr>
        <w:t xml:space="preserve">The HNN model with hierarchy structure C performed the best of </w:t>
      </w:r>
      <w:r>
        <w:rPr>
          <w:rFonts w:eastAsia="Times" w:cs="Times"/>
        </w:rPr>
        <w:t xml:space="preserve">the </w:t>
      </w:r>
      <w:r w:rsidRPr="7F9B80A0">
        <w:rPr>
          <w:rFonts w:eastAsia="Times" w:cs="Times"/>
        </w:rPr>
        <w:t xml:space="preserve">models explored in this research. This warrants further research in HNN structures to understand </w:t>
      </w:r>
      <w:r>
        <w:rPr>
          <w:rFonts w:eastAsia="Times" w:cs="Times"/>
        </w:rPr>
        <w:t>their</w:t>
      </w:r>
      <w:r w:rsidRPr="7F9B80A0">
        <w:rPr>
          <w:rFonts w:eastAsia="Times" w:cs="Times"/>
        </w:rPr>
        <w:t xml:space="preserve"> effect on optimization.</w:t>
      </w:r>
    </w:p>
    <w:p w14:paraId="52ED7137" w14:textId="77777777" w:rsidR="00B4483D" w:rsidRDefault="00B4483D" w:rsidP="00B4483D">
      <w:pPr>
        <w:rPr>
          <w:rFonts w:eastAsia="Times" w:cs="Times"/>
        </w:rPr>
      </w:pPr>
    </w:p>
    <w:p w14:paraId="7A1D2C9C" w14:textId="77777777" w:rsidR="00B4483D" w:rsidRDefault="00B4483D" w:rsidP="00B4483D">
      <w:pPr>
        <w:ind w:firstLine="0"/>
      </w:pPr>
      <w:r>
        <w:rPr>
          <w:noProof/>
          <w:lang w:eastAsia="en-US"/>
        </w:rPr>
        <w:lastRenderedPageBreak/>
        <w:drawing>
          <wp:inline distT="0" distB="0" distL="0" distR="0" wp14:anchorId="77BE5A99" wp14:editId="5CA684F5">
            <wp:extent cx="4392295" cy="2372995"/>
            <wp:effectExtent l="0" t="0" r="1905" b="190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2295" cy="2372995"/>
                    </a:xfrm>
                    <a:prstGeom prst="rect">
                      <a:avLst/>
                    </a:prstGeom>
                  </pic:spPr>
                </pic:pic>
              </a:graphicData>
            </a:graphic>
          </wp:inline>
        </w:drawing>
      </w:r>
    </w:p>
    <w:p w14:paraId="20E10C80" w14:textId="77777777" w:rsidR="00303389" w:rsidRDefault="00303389" w:rsidP="00B4483D">
      <w:pPr>
        <w:jc w:val="center"/>
        <w:rPr>
          <w:b/>
          <w:bCs/>
          <w:sz w:val="18"/>
          <w:szCs w:val="18"/>
        </w:rPr>
      </w:pPr>
    </w:p>
    <w:p w14:paraId="4C455083" w14:textId="2D368D8C" w:rsidR="00B4483D" w:rsidRDefault="00B4483D" w:rsidP="00B4483D">
      <w:pPr>
        <w:jc w:val="center"/>
        <w:rPr>
          <w:sz w:val="18"/>
          <w:szCs w:val="18"/>
        </w:rPr>
      </w:pPr>
      <w:r w:rsidRPr="03D44546">
        <w:rPr>
          <w:b/>
          <w:bCs/>
          <w:sz w:val="18"/>
          <w:szCs w:val="18"/>
        </w:rPr>
        <w:t xml:space="preserve">Fig. </w:t>
      </w:r>
      <w:r>
        <w:rPr>
          <w:b/>
          <w:bCs/>
          <w:sz w:val="18"/>
          <w:szCs w:val="18"/>
        </w:rPr>
        <w:t>11</w:t>
      </w:r>
      <w:r w:rsidRPr="03D44546">
        <w:rPr>
          <w:b/>
          <w:bCs/>
          <w:sz w:val="18"/>
          <w:szCs w:val="18"/>
        </w:rPr>
        <w:t>.</w:t>
      </w:r>
      <w:r w:rsidRPr="03D44546">
        <w:rPr>
          <w:sz w:val="18"/>
          <w:szCs w:val="18"/>
        </w:rPr>
        <w:t xml:space="preserve"> </w:t>
      </w:r>
      <w:r>
        <w:rPr>
          <w:sz w:val="18"/>
          <w:szCs w:val="18"/>
        </w:rPr>
        <w:t xml:space="preserve">Comparison of Precision by </w:t>
      </w:r>
      <w:r w:rsidR="0073619D">
        <w:rPr>
          <w:sz w:val="18"/>
          <w:szCs w:val="18"/>
        </w:rPr>
        <w:t>C</w:t>
      </w:r>
      <w:r>
        <w:rPr>
          <w:sz w:val="18"/>
          <w:szCs w:val="18"/>
        </w:rPr>
        <w:t xml:space="preserve">lass </w:t>
      </w:r>
      <w:r w:rsidR="0073619D">
        <w:rPr>
          <w:sz w:val="18"/>
          <w:szCs w:val="18"/>
        </w:rPr>
        <w:t>A</w:t>
      </w:r>
      <w:r>
        <w:rPr>
          <w:sz w:val="18"/>
          <w:szCs w:val="18"/>
        </w:rPr>
        <w:t xml:space="preserve">cross </w:t>
      </w:r>
      <w:r w:rsidR="0073619D">
        <w:rPr>
          <w:sz w:val="18"/>
          <w:szCs w:val="18"/>
        </w:rPr>
        <w:t>A</w:t>
      </w:r>
      <w:r>
        <w:rPr>
          <w:sz w:val="18"/>
          <w:szCs w:val="18"/>
        </w:rPr>
        <w:t xml:space="preserve">ll </w:t>
      </w:r>
      <w:r w:rsidR="0073619D">
        <w:rPr>
          <w:sz w:val="18"/>
          <w:szCs w:val="18"/>
        </w:rPr>
        <w:t>M</w:t>
      </w:r>
      <w:r>
        <w:rPr>
          <w:sz w:val="18"/>
          <w:szCs w:val="18"/>
        </w:rPr>
        <w:t>odels</w:t>
      </w:r>
      <w:r w:rsidR="00934B6E">
        <w:rPr>
          <w:sz w:val="18"/>
          <w:szCs w:val="18"/>
        </w:rPr>
        <w:t>.</w:t>
      </w:r>
    </w:p>
    <w:p w14:paraId="1A2E848A" w14:textId="77777777" w:rsidR="00B4483D" w:rsidRDefault="00B4483D" w:rsidP="00B4483D">
      <w:pPr>
        <w:ind w:firstLine="0"/>
      </w:pPr>
    </w:p>
    <w:p w14:paraId="00843EA5" w14:textId="77777777" w:rsidR="00303389" w:rsidRDefault="00303389" w:rsidP="00B4483D">
      <w:pPr>
        <w:ind w:firstLine="0"/>
      </w:pPr>
    </w:p>
    <w:p w14:paraId="7268ECCC" w14:textId="77777777" w:rsidR="00303389" w:rsidRDefault="00303389" w:rsidP="00B4483D">
      <w:pPr>
        <w:ind w:firstLine="0"/>
      </w:pPr>
    </w:p>
    <w:p w14:paraId="059F5889" w14:textId="77777777" w:rsidR="00B4483D" w:rsidRDefault="00B4483D" w:rsidP="00B4483D">
      <w:pPr>
        <w:ind w:firstLine="0"/>
      </w:pPr>
    </w:p>
    <w:p w14:paraId="4D142E4D" w14:textId="77777777" w:rsidR="00B4483D" w:rsidRDefault="00B4483D" w:rsidP="00B4483D">
      <w:pPr>
        <w:ind w:firstLine="0"/>
      </w:pPr>
      <w:r>
        <w:rPr>
          <w:noProof/>
          <w:lang w:eastAsia="en-US"/>
        </w:rPr>
        <w:drawing>
          <wp:inline distT="0" distB="0" distL="0" distR="0" wp14:anchorId="7B47A210" wp14:editId="062131B5">
            <wp:extent cx="4392295" cy="2372995"/>
            <wp:effectExtent l="0" t="0" r="1905" b="190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92295" cy="2372995"/>
                    </a:xfrm>
                    <a:prstGeom prst="rect">
                      <a:avLst/>
                    </a:prstGeom>
                  </pic:spPr>
                </pic:pic>
              </a:graphicData>
            </a:graphic>
          </wp:inline>
        </w:drawing>
      </w:r>
    </w:p>
    <w:p w14:paraId="20CBD72B" w14:textId="77777777" w:rsidR="00303389" w:rsidRDefault="00303389" w:rsidP="003F43CD">
      <w:pPr>
        <w:jc w:val="center"/>
        <w:rPr>
          <w:b/>
          <w:bCs/>
          <w:sz w:val="18"/>
          <w:szCs w:val="18"/>
        </w:rPr>
      </w:pPr>
    </w:p>
    <w:p w14:paraId="76DBC672" w14:textId="74A95FC4" w:rsidR="00B4483D" w:rsidRPr="003F43CD" w:rsidRDefault="00B4483D" w:rsidP="003F43CD">
      <w:pPr>
        <w:jc w:val="center"/>
        <w:rPr>
          <w:sz w:val="18"/>
          <w:szCs w:val="18"/>
        </w:rPr>
      </w:pPr>
      <w:r w:rsidRPr="03D44546">
        <w:rPr>
          <w:b/>
          <w:bCs/>
          <w:sz w:val="18"/>
          <w:szCs w:val="18"/>
        </w:rPr>
        <w:t xml:space="preserve">Fig. </w:t>
      </w:r>
      <w:r>
        <w:rPr>
          <w:b/>
          <w:bCs/>
          <w:sz w:val="18"/>
          <w:szCs w:val="18"/>
        </w:rPr>
        <w:t>12</w:t>
      </w:r>
      <w:r w:rsidRPr="03D44546">
        <w:rPr>
          <w:b/>
          <w:bCs/>
          <w:sz w:val="18"/>
          <w:szCs w:val="18"/>
        </w:rPr>
        <w:t>.</w:t>
      </w:r>
      <w:r w:rsidRPr="03D44546">
        <w:rPr>
          <w:sz w:val="18"/>
          <w:szCs w:val="18"/>
        </w:rPr>
        <w:t xml:space="preserve"> </w:t>
      </w:r>
      <w:r>
        <w:rPr>
          <w:sz w:val="18"/>
          <w:szCs w:val="18"/>
        </w:rPr>
        <w:t xml:space="preserve">Comparison of Recall by </w:t>
      </w:r>
      <w:r w:rsidR="0073619D">
        <w:rPr>
          <w:sz w:val="18"/>
          <w:szCs w:val="18"/>
        </w:rPr>
        <w:t>C</w:t>
      </w:r>
      <w:r>
        <w:rPr>
          <w:sz w:val="18"/>
          <w:szCs w:val="18"/>
        </w:rPr>
        <w:t xml:space="preserve">lass </w:t>
      </w:r>
      <w:r w:rsidR="0073619D">
        <w:rPr>
          <w:sz w:val="18"/>
          <w:szCs w:val="18"/>
        </w:rPr>
        <w:t>A</w:t>
      </w:r>
      <w:r>
        <w:rPr>
          <w:sz w:val="18"/>
          <w:szCs w:val="18"/>
        </w:rPr>
        <w:t xml:space="preserve">cross </w:t>
      </w:r>
      <w:r w:rsidR="0073619D">
        <w:rPr>
          <w:sz w:val="18"/>
          <w:szCs w:val="18"/>
        </w:rPr>
        <w:t>A</w:t>
      </w:r>
      <w:r>
        <w:rPr>
          <w:sz w:val="18"/>
          <w:szCs w:val="18"/>
        </w:rPr>
        <w:t xml:space="preserve">ll </w:t>
      </w:r>
      <w:r w:rsidR="0073619D">
        <w:rPr>
          <w:sz w:val="18"/>
          <w:szCs w:val="18"/>
        </w:rPr>
        <w:t>M</w:t>
      </w:r>
      <w:r>
        <w:rPr>
          <w:sz w:val="18"/>
          <w:szCs w:val="18"/>
        </w:rPr>
        <w:t>odels</w:t>
      </w:r>
      <w:r w:rsidR="00934B6E">
        <w:rPr>
          <w:sz w:val="18"/>
          <w:szCs w:val="18"/>
        </w:rPr>
        <w:t>.</w:t>
      </w:r>
    </w:p>
    <w:p w14:paraId="6858F7C7" w14:textId="77777777" w:rsidR="00B4483D" w:rsidRDefault="00B4483D" w:rsidP="00B4483D">
      <w:pPr>
        <w:ind w:firstLine="0"/>
      </w:pPr>
      <w:r>
        <w:rPr>
          <w:noProof/>
          <w:lang w:eastAsia="en-US"/>
        </w:rPr>
        <w:lastRenderedPageBreak/>
        <w:drawing>
          <wp:inline distT="0" distB="0" distL="0" distR="0" wp14:anchorId="427CA3D4" wp14:editId="42A5C2E6">
            <wp:extent cx="4392295" cy="2372995"/>
            <wp:effectExtent l="0" t="0" r="1905" b="190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2295" cy="2372995"/>
                    </a:xfrm>
                    <a:prstGeom prst="rect">
                      <a:avLst/>
                    </a:prstGeom>
                  </pic:spPr>
                </pic:pic>
              </a:graphicData>
            </a:graphic>
          </wp:inline>
        </w:drawing>
      </w:r>
    </w:p>
    <w:p w14:paraId="50EE1C88" w14:textId="77777777" w:rsidR="00303389" w:rsidRDefault="00303389" w:rsidP="003F43CD">
      <w:pPr>
        <w:jc w:val="center"/>
        <w:rPr>
          <w:b/>
          <w:bCs/>
          <w:sz w:val="18"/>
          <w:szCs w:val="18"/>
        </w:rPr>
      </w:pPr>
    </w:p>
    <w:p w14:paraId="38266A94" w14:textId="3E51531C" w:rsidR="00B4483D" w:rsidRPr="003F43CD" w:rsidRDefault="00B4483D" w:rsidP="003F43CD">
      <w:pPr>
        <w:jc w:val="center"/>
        <w:rPr>
          <w:sz w:val="18"/>
          <w:szCs w:val="18"/>
        </w:rPr>
      </w:pPr>
      <w:r w:rsidRPr="03D44546">
        <w:rPr>
          <w:b/>
          <w:bCs/>
          <w:sz w:val="18"/>
          <w:szCs w:val="18"/>
        </w:rPr>
        <w:t xml:space="preserve">Fig. </w:t>
      </w:r>
      <w:r>
        <w:rPr>
          <w:b/>
          <w:bCs/>
          <w:sz w:val="18"/>
          <w:szCs w:val="18"/>
        </w:rPr>
        <w:t>13</w:t>
      </w:r>
      <w:r w:rsidRPr="03D44546">
        <w:rPr>
          <w:b/>
          <w:bCs/>
          <w:sz w:val="18"/>
          <w:szCs w:val="18"/>
        </w:rPr>
        <w:t>.</w:t>
      </w:r>
      <w:r w:rsidRPr="03D44546">
        <w:rPr>
          <w:sz w:val="18"/>
          <w:szCs w:val="18"/>
        </w:rPr>
        <w:t xml:space="preserve"> </w:t>
      </w:r>
      <w:r>
        <w:rPr>
          <w:sz w:val="18"/>
          <w:szCs w:val="18"/>
        </w:rPr>
        <w:t xml:space="preserve">Comparison of </w:t>
      </w:r>
      <w:r w:rsidRPr="026A5400">
        <w:rPr>
          <w:sz w:val="18"/>
          <w:szCs w:val="18"/>
        </w:rPr>
        <w:t>F1</w:t>
      </w:r>
      <w:r w:rsidR="003F43CD">
        <w:rPr>
          <w:sz w:val="18"/>
          <w:szCs w:val="18"/>
        </w:rPr>
        <w:t>-</w:t>
      </w:r>
      <w:r>
        <w:rPr>
          <w:sz w:val="18"/>
          <w:szCs w:val="18"/>
        </w:rPr>
        <w:t xml:space="preserve">score </w:t>
      </w:r>
      <w:r w:rsidR="003F43CD">
        <w:rPr>
          <w:sz w:val="18"/>
          <w:szCs w:val="18"/>
        </w:rPr>
        <w:t>by Class Across All Models</w:t>
      </w:r>
      <w:r w:rsidR="00934B6E">
        <w:rPr>
          <w:sz w:val="18"/>
          <w:szCs w:val="18"/>
        </w:rPr>
        <w:t>.</w:t>
      </w:r>
    </w:p>
    <w:p w14:paraId="3F9A2186" w14:textId="77E33A9F" w:rsidR="00B12B4D" w:rsidRPr="00B12B4D" w:rsidRDefault="00B4483D" w:rsidP="00B12B4D">
      <w:pPr>
        <w:pStyle w:val="heading10"/>
      </w:pPr>
      <w:r>
        <w:t>5   Discussion</w:t>
      </w:r>
    </w:p>
    <w:p w14:paraId="3324A78A" w14:textId="144CDB20" w:rsidR="00B4483D" w:rsidRDefault="00B4483D" w:rsidP="00B4483D">
      <w:pPr>
        <w:pStyle w:val="p1a"/>
        <w:ind w:firstLine="227"/>
      </w:pPr>
      <w:r>
        <w:t xml:space="preserve">In </w:t>
      </w:r>
      <w:r w:rsidR="00303389">
        <w:t xml:space="preserve">a </w:t>
      </w:r>
      <w:r>
        <w:t>d</w:t>
      </w:r>
      <w:r w:rsidRPr="75587986">
        <w:t>irect comparison of HNNs v</w:t>
      </w:r>
      <w:r>
        <w:t>ersus</w:t>
      </w:r>
      <w:r w:rsidRPr="75587986">
        <w:t xml:space="preserve"> flat networks</w:t>
      </w:r>
      <w:r>
        <w:t>,</w:t>
      </w:r>
      <w:r w:rsidRPr="75587986">
        <w:t xml:space="preserve"> our research suggests that HNNs offer</w:t>
      </w:r>
      <w:r w:rsidR="00A1714A">
        <w:t xml:space="preserve"> </w:t>
      </w:r>
      <w:r>
        <w:t>only</w:t>
      </w:r>
      <w:r w:rsidRPr="75587986">
        <w:t xml:space="preserve"> </w:t>
      </w:r>
      <w:r>
        <w:t>small</w:t>
      </w:r>
      <w:r w:rsidRPr="75587986">
        <w:t xml:space="preserve"> net benefit to</w:t>
      </w:r>
      <w:r>
        <w:t xml:space="preserve"> overall</w:t>
      </w:r>
      <w:r w:rsidRPr="75587986">
        <w:t xml:space="preserve"> accurac</w:t>
      </w:r>
      <w:r>
        <w:t xml:space="preserve">y though may be able to optimize the performance of a single class. </w:t>
      </w:r>
    </w:p>
    <w:p w14:paraId="3F051810" w14:textId="77777777" w:rsidR="00B12B4D" w:rsidRDefault="00B12B4D" w:rsidP="00B12B4D"/>
    <w:p w14:paraId="5FA25351" w14:textId="74A2DA3E" w:rsidR="00376DCC" w:rsidRDefault="00B12B4D" w:rsidP="00B12B4D">
      <w:pPr>
        <w:ind w:firstLine="0"/>
        <w:rPr>
          <w:b/>
          <w:bCs/>
        </w:rPr>
      </w:pPr>
      <w:r w:rsidRPr="00491B05">
        <w:rPr>
          <w:b/>
          <w:bCs/>
        </w:rPr>
        <w:t xml:space="preserve">5.1 Comparison of Results to </w:t>
      </w:r>
      <w:r w:rsidR="00376DCC" w:rsidRPr="00491B05">
        <w:rPr>
          <w:b/>
          <w:bCs/>
        </w:rPr>
        <w:t>Other Research</w:t>
      </w:r>
    </w:p>
    <w:p w14:paraId="33DF1668" w14:textId="77777777" w:rsidR="001002EF" w:rsidRPr="001002EF" w:rsidRDefault="001002EF" w:rsidP="00B12B4D">
      <w:pPr>
        <w:ind w:firstLine="0"/>
        <w:rPr>
          <w:b/>
          <w:bCs/>
        </w:rPr>
      </w:pPr>
    </w:p>
    <w:p w14:paraId="205D5072" w14:textId="0E275CFF" w:rsidR="0073619D" w:rsidRPr="008F16B1" w:rsidRDefault="008F16B1" w:rsidP="008F16B1">
      <w:pPr>
        <w:pStyle w:val="tabletitle"/>
        <w:spacing w:after="240"/>
        <w:jc w:val="center"/>
        <w:rPr>
          <w:lang w:val="en-GB"/>
        </w:rPr>
      </w:pPr>
      <w:r w:rsidRPr="03D44546">
        <w:rPr>
          <w:b/>
          <w:bCs/>
          <w:lang w:val="en-GB"/>
        </w:rPr>
        <w:t xml:space="preserve">Table </w:t>
      </w:r>
      <w:r>
        <w:rPr>
          <w:b/>
          <w:bCs/>
        </w:rPr>
        <w:t>5</w:t>
      </w:r>
      <w:r w:rsidRPr="03D44546">
        <w:rPr>
          <w:b/>
          <w:bCs/>
          <w:lang w:val="en-GB"/>
        </w:rPr>
        <w:t>.</w:t>
      </w:r>
      <w:r w:rsidRPr="03D44546">
        <w:rPr>
          <w:lang w:val="en-GB"/>
        </w:rPr>
        <w:t xml:space="preserve"> </w:t>
      </w:r>
      <w:r w:rsidRPr="008E6B54">
        <w:rPr>
          <w:lang w:val="en-GB"/>
        </w:rPr>
        <w:t>Comparison of Related Work Fashion Classification Tasks</w:t>
      </w:r>
      <w:r w:rsidRPr="03D44546">
        <w:rPr>
          <w:lang w:val="en-US"/>
        </w:rPr>
        <w:t>.</w:t>
      </w:r>
    </w:p>
    <w:tbl>
      <w:tblPr>
        <w:tblStyle w:val="TableGrid"/>
        <w:tblW w:w="6565" w:type="dxa"/>
        <w:tblLook w:val="04A0" w:firstRow="1" w:lastRow="0" w:firstColumn="1" w:lastColumn="0" w:noHBand="0" w:noVBand="1"/>
      </w:tblPr>
      <w:tblGrid>
        <w:gridCol w:w="2070"/>
        <w:gridCol w:w="1530"/>
        <w:gridCol w:w="1620"/>
        <w:gridCol w:w="1345"/>
      </w:tblGrid>
      <w:tr w:rsidR="00D325A4" w14:paraId="31C3DD18" w14:textId="77777777" w:rsidTr="27444587">
        <w:tc>
          <w:tcPr>
            <w:tcW w:w="2070" w:type="dxa"/>
            <w:tcBorders>
              <w:top w:val="single" w:sz="12" w:space="0" w:color="auto"/>
              <w:left w:val="nil"/>
              <w:bottom w:val="single" w:sz="8" w:space="0" w:color="auto"/>
              <w:right w:val="nil"/>
            </w:tcBorders>
            <w:vAlign w:val="center"/>
          </w:tcPr>
          <w:p w14:paraId="228CB0E2" w14:textId="41BEB56F" w:rsidR="009608E3" w:rsidRPr="00491B05" w:rsidRDefault="009608E3" w:rsidP="001002EF">
            <w:pPr>
              <w:ind w:firstLine="0"/>
              <w:jc w:val="center"/>
              <w:rPr>
                <w:b/>
                <w:bCs/>
              </w:rPr>
            </w:pPr>
            <w:r w:rsidRPr="00491B05">
              <w:rPr>
                <w:b/>
                <w:bCs/>
              </w:rPr>
              <w:t>Model</w:t>
            </w:r>
          </w:p>
        </w:tc>
        <w:tc>
          <w:tcPr>
            <w:tcW w:w="1530" w:type="dxa"/>
            <w:tcBorders>
              <w:top w:val="single" w:sz="12" w:space="0" w:color="auto"/>
              <w:left w:val="nil"/>
              <w:bottom w:val="single" w:sz="8" w:space="0" w:color="auto"/>
              <w:right w:val="nil"/>
            </w:tcBorders>
            <w:vAlign w:val="center"/>
          </w:tcPr>
          <w:p w14:paraId="0A6AA326" w14:textId="43A73347" w:rsidR="009608E3" w:rsidRPr="00491B05" w:rsidRDefault="009608E3" w:rsidP="001002EF">
            <w:pPr>
              <w:ind w:firstLine="0"/>
              <w:jc w:val="center"/>
              <w:rPr>
                <w:b/>
                <w:bCs/>
              </w:rPr>
            </w:pPr>
            <w:r w:rsidRPr="00491B05">
              <w:rPr>
                <w:b/>
                <w:bCs/>
              </w:rPr>
              <w:t>Research Team</w:t>
            </w:r>
          </w:p>
        </w:tc>
        <w:tc>
          <w:tcPr>
            <w:tcW w:w="1620" w:type="dxa"/>
            <w:tcBorders>
              <w:top w:val="single" w:sz="12" w:space="0" w:color="auto"/>
              <w:left w:val="nil"/>
              <w:bottom w:val="single" w:sz="8" w:space="0" w:color="auto"/>
              <w:right w:val="nil"/>
            </w:tcBorders>
            <w:vAlign w:val="center"/>
          </w:tcPr>
          <w:p w14:paraId="15F56F71" w14:textId="58180158" w:rsidR="009608E3" w:rsidRPr="00491B05" w:rsidRDefault="009608E3" w:rsidP="001002EF">
            <w:pPr>
              <w:ind w:firstLine="0"/>
              <w:jc w:val="center"/>
              <w:rPr>
                <w:b/>
                <w:bCs/>
              </w:rPr>
            </w:pPr>
            <w:r w:rsidRPr="00491B05">
              <w:rPr>
                <w:b/>
                <w:bCs/>
              </w:rPr>
              <w:t>Data Set Used</w:t>
            </w:r>
          </w:p>
        </w:tc>
        <w:tc>
          <w:tcPr>
            <w:tcW w:w="1345" w:type="dxa"/>
            <w:tcBorders>
              <w:top w:val="single" w:sz="12" w:space="0" w:color="auto"/>
              <w:left w:val="nil"/>
              <w:bottom w:val="single" w:sz="8" w:space="0" w:color="auto"/>
              <w:right w:val="nil"/>
            </w:tcBorders>
            <w:vAlign w:val="center"/>
          </w:tcPr>
          <w:p w14:paraId="3801A280" w14:textId="7FC0792B" w:rsidR="009608E3" w:rsidRPr="00491B05" w:rsidRDefault="009608E3" w:rsidP="001002EF">
            <w:pPr>
              <w:ind w:firstLine="0"/>
              <w:jc w:val="center"/>
              <w:rPr>
                <w:b/>
                <w:bCs/>
              </w:rPr>
            </w:pPr>
            <w:r w:rsidRPr="00491B05">
              <w:rPr>
                <w:b/>
                <w:bCs/>
              </w:rPr>
              <w:t>Test Accuracy</w:t>
            </w:r>
          </w:p>
        </w:tc>
      </w:tr>
      <w:tr w:rsidR="00D325A4" w14:paraId="5FB6350B" w14:textId="77777777" w:rsidTr="27444587">
        <w:tc>
          <w:tcPr>
            <w:tcW w:w="2070" w:type="dxa"/>
            <w:tcBorders>
              <w:top w:val="single" w:sz="8" w:space="0" w:color="auto"/>
              <w:left w:val="nil"/>
              <w:bottom w:val="nil"/>
              <w:right w:val="nil"/>
            </w:tcBorders>
          </w:tcPr>
          <w:p w14:paraId="4205BE55" w14:textId="1D38C383" w:rsidR="009608E3" w:rsidRDefault="009608E3" w:rsidP="00B12B4D">
            <w:pPr>
              <w:ind w:firstLine="0"/>
            </w:pPr>
            <w:r>
              <w:t>VGG16 H-CNN</w:t>
            </w:r>
          </w:p>
        </w:tc>
        <w:tc>
          <w:tcPr>
            <w:tcW w:w="1530" w:type="dxa"/>
            <w:tcBorders>
              <w:top w:val="single" w:sz="8" w:space="0" w:color="auto"/>
              <w:left w:val="nil"/>
              <w:bottom w:val="nil"/>
              <w:right w:val="nil"/>
            </w:tcBorders>
          </w:tcPr>
          <w:p w14:paraId="716389D5" w14:textId="4092E5E8" w:rsidR="009608E3" w:rsidRDefault="009608E3" w:rsidP="001002EF">
            <w:pPr>
              <w:ind w:firstLine="0"/>
              <w:jc w:val="center"/>
            </w:pPr>
            <w:proofErr w:type="spellStart"/>
            <w:r>
              <w:t>Seo</w:t>
            </w:r>
            <w:proofErr w:type="spellEnd"/>
            <w:r>
              <w:t xml:space="preserve"> &amp; Shin</w:t>
            </w:r>
          </w:p>
        </w:tc>
        <w:tc>
          <w:tcPr>
            <w:tcW w:w="1620" w:type="dxa"/>
            <w:tcBorders>
              <w:top w:val="single" w:sz="8" w:space="0" w:color="auto"/>
              <w:left w:val="nil"/>
              <w:bottom w:val="nil"/>
              <w:right w:val="nil"/>
            </w:tcBorders>
          </w:tcPr>
          <w:p w14:paraId="56C585CC" w14:textId="3EAC0528" w:rsidR="009608E3" w:rsidRDefault="007336BA" w:rsidP="001002EF">
            <w:pPr>
              <w:ind w:firstLine="0"/>
              <w:jc w:val="center"/>
            </w:pPr>
            <w:r>
              <w:t>Fashion</w:t>
            </w:r>
            <w:r w:rsidR="0002666C">
              <w:t>-</w:t>
            </w:r>
            <w:r>
              <w:t>MNIST</w:t>
            </w:r>
          </w:p>
        </w:tc>
        <w:tc>
          <w:tcPr>
            <w:tcW w:w="1345" w:type="dxa"/>
            <w:tcBorders>
              <w:top w:val="single" w:sz="8" w:space="0" w:color="auto"/>
              <w:left w:val="nil"/>
              <w:bottom w:val="nil"/>
              <w:right w:val="nil"/>
            </w:tcBorders>
          </w:tcPr>
          <w:p w14:paraId="12ABB11C" w14:textId="780AF0D1" w:rsidR="009608E3" w:rsidRDefault="009608E3" w:rsidP="001002EF">
            <w:pPr>
              <w:ind w:firstLine="0"/>
              <w:jc w:val="center"/>
            </w:pPr>
            <w:r>
              <w:t>.935</w:t>
            </w:r>
          </w:p>
        </w:tc>
      </w:tr>
      <w:tr w:rsidR="00D325A4" w14:paraId="1E523DE7" w14:textId="77777777" w:rsidTr="27444587">
        <w:tc>
          <w:tcPr>
            <w:tcW w:w="2070" w:type="dxa"/>
            <w:tcBorders>
              <w:top w:val="nil"/>
              <w:left w:val="nil"/>
              <w:bottom w:val="nil"/>
              <w:right w:val="nil"/>
            </w:tcBorders>
          </w:tcPr>
          <w:p w14:paraId="6C1DD7D6" w14:textId="79D6DB2B" w:rsidR="009608E3" w:rsidRDefault="009608E3" w:rsidP="00B12B4D">
            <w:pPr>
              <w:ind w:firstLine="0"/>
            </w:pPr>
            <w:r>
              <w:t>VGG19 H-CNN</w:t>
            </w:r>
          </w:p>
        </w:tc>
        <w:tc>
          <w:tcPr>
            <w:tcW w:w="1530" w:type="dxa"/>
            <w:tcBorders>
              <w:top w:val="nil"/>
              <w:left w:val="nil"/>
              <w:bottom w:val="nil"/>
              <w:right w:val="nil"/>
            </w:tcBorders>
          </w:tcPr>
          <w:p w14:paraId="4FEE1BB6" w14:textId="30953DAF" w:rsidR="009608E3" w:rsidRDefault="009608E3" w:rsidP="001002EF">
            <w:pPr>
              <w:ind w:firstLine="0"/>
              <w:jc w:val="center"/>
            </w:pPr>
            <w:proofErr w:type="spellStart"/>
            <w:r>
              <w:t>Seo</w:t>
            </w:r>
            <w:proofErr w:type="spellEnd"/>
            <w:r>
              <w:t xml:space="preserve"> &amp; Shin</w:t>
            </w:r>
          </w:p>
        </w:tc>
        <w:tc>
          <w:tcPr>
            <w:tcW w:w="1620" w:type="dxa"/>
            <w:tcBorders>
              <w:top w:val="nil"/>
              <w:left w:val="nil"/>
              <w:bottom w:val="nil"/>
              <w:right w:val="nil"/>
            </w:tcBorders>
          </w:tcPr>
          <w:p w14:paraId="205DCB77" w14:textId="2B714272" w:rsidR="009608E3" w:rsidRDefault="00756F9F" w:rsidP="001002EF">
            <w:pPr>
              <w:ind w:firstLine="0"/>
              <w:jc w:val="center"/>
            </w:pPr>
            <w:r>
              <w:t>Fashion</w:t>
            </w:r>
            <w:r w:rsidR="0002666C">
              <w:t>-</w:t>
            </w:r>
            <w:r>
              <w:t>MNIST</w:t>
            </w:r>
          </w:p>
        </w:tc>
        <w:tc>
          <w:tcPr>
            <w:tcW w:w="1345" w:type="dxa"/>
            <w:tcBorders>
              <w:top w:val="nil"/>
              <w:left w:val="nil"/>
              <w:bottom w:val="nil"/>
              <w:right w:val="nil"/>
            </w:tcBorders>
          </w:tcPr>
          <w:p w14:paraId="7CA9EF67" w14:textId="4480E855" w:rsidR="009608E3" w:rsidRDefault="009608E3" w:rsidP="001002EF">
            <w:pPr>
              <w:ind w:firstLine="0"/>
              <w:jc w:val="center"/>
            </w:pPr>
            <w:r>
              <w:t>.933</w:t>
            </w:r>
          </w:p>
        </w:tc>
      </w:tr>
      <w:tr w:rsidR="004104E6" w14:paraId="6415AB42" w14:textId="77777777" w:rsidTr="27444587">
        <w:trPr>
          <w:trHeight w:val="70"/>
        </w:trPr>
        <w:tc>
          <w:tcPr>
            <w:tcW w:w="2070" w:type="dxa"/>
            <w:tcBorders>
              <w:top w:val="nil"/>
              <w:left w:val="nil"/>
              <w:bottom w:val="nil"/>
              <w:right w:val="nil"/>
            </w:tcBorders>
          </w:tcPr>
          <w:p w14:paraId="541D8795" w14:textId="1E247CF4" w:rsidR="004104E6" w:rsidRDefault="004104E6" w:rsidP="00B10D51">
            <w:pPr>
              <w:tabs>
                <w:tab w:val="left" w:pos="1155"/>
              </w:tabs>
              <w:ind w:firstLine="0"/>
            </w:pPr>
            <w:r>
              <w:t>C-CNN</w:t>
            </w:r>
          </w:p>
        </w:tc>
        <w:tc>
          <w:tcPr>
            <w:tcW w:w="1530" w:type="dxa"/>
            <w:tcBorders>
              <w:top w:val="nil"/>
              <w:left w:val="nil"/>
              <w:bottom w:val="nil"/>
              <w:right w:val="nil"/>
            </w:tcBorders>
          </w:tcPr>
          <w:p w14:paraId="0BE72F9B" w14:textId="70E51096" w:rsidR="004104E6" w:rsidRDefault="6FDAA94E" w:rsidP="001002EF">
            <w:pPr>
              <w:ind w:firstLine="0"/>
              <w:jc w:val="center"/>
            </w:pPr>
            <w:proofErr w:type="spellStart"/>
            <w:r>
              <w:t>Kolisnik</w:t>
            </w:r>
            <w:proofErr w:type="spellEnd"/>
            <w:r>
              <w:t xml:space="preserve"> et al.</w:t>
            </w:r>
          </w:p>
        </w:tc>
        <w:tc>
          <w:tcPr>
            <w:tcW w:w="1620" w:type="dxa"/>
            <w:tcBorders>
              <w:top w:val="nil"/>
              <w:left w:val="nil"/>
              <w:bottom w:val="nil"/>
              <w:right w:val="nil"/>
            </w:tcBorders>
          </w:tcPr>
          <w:p w14:paraId="1D1AF516" w14:textId="5C28CA87" w:rsidR="004104E6" w:rsidRDefault="004104E6" w:rsidP="001002EF">
            <w:pPr>
              <w:ind w:firstLine="0"/>
              <w:jc w:val="center"/>
            </w:pPr>
            <w:r>
              <w:t>Fashion</w:t>
            </w:r>
            <w:r w:rsidR="0002666C">
              <w:t>-</w:t>
            </w:r>
            <w:r>
              <w:t>MNIST</w:t>
            </w:r>
          </w:p>
        </w:tc>
        <w:tc>
          <w:tcPr>
            <w:tcW w:w="1345" w:type="dxa"/>
            <w:tcBorders>
              <w:top w:val="nil"/>
              <w:left w:val="nil"/>
              <w:bottom w:val="nil"/>
              <w:right w:val="nil"/>
            </w:tcBorders>
          </w:tcPr>
          <w:p w14:paraId="3F1A03EF" w14:textId="53794F86" w:rsidR="004104E6" w:rsidRDefault="001C6152" w:rsidP="001002EF">
            <w:pPr>
              <w:ind w:firstLine="0"/>
              <w:jc w:val="center"/>
            </w:pPr>
            <w:r>
              <w:t>.910</w:t>
            </w:r>
          </w:p>
        </w:tc>
      </w:tr>
      <w:tr w:rsidR="001C6152" w14:paraId="1522DDA4" w14:textId="77777777" w:rsidTr="27444587">
        <w:trPr>
          <w:trHeight w:val="70"/>
        </w:trPr>
        <w:tc>
          <w:tcPr>
            <w:tcW w:w="2070" w:type="dxa"/>
            <w:tcBorders>
              <w:top w:val="nil"/>
              <w:left w:val="nil"/>
              <w:bottom w:val="nil"/>
              <w:right w:val="nil"/>
            </w:tcBorders>
          </w:tcPr>
          <w:p w14:paraId="507225B6" w14:textId="4280871C" w:rsidR="001C6152" w:rsidRDefault="001C6152" w:rsidP="00B10D51">
            <w:pPr>
              <w:tabs>
                <w:tab w:val="left" w:pos="1155"/>
              </w:tabs>
              <w:ind w:firstLine="0"/>
            </w:pPr>
            <w:r>
              <w:t>C-CNN B</w:t>
            </w:r>
          </w:p>
        </w:tc>
        <w:tc>
          <w:tcPr>
            <w:tcW w:w="1530" w:type="dxa"/>
            <w:tcBorders>
              <w:top w:val="nil"/>
              <w:left w:val="nil"/>
              <w:bottom w:val="nil"/>
              <w:right w:val="nil"/>
            </w:tcBorders>
          </w:tcPr>
          <w:p w14:paraId="461D8CFC" w14:textId="45490852" w:rsidR="001C6152" w:rsidRDefault="172D719E" w:rsidP="001002EF">
            <w:pPr>
              <w:ind w:firstLine="0"/>
              <w:jc w:val="center"/>
            </w:pPr>
            <w:proofErr w:type="spellStart"/>
            <w:r>
              <w:t>Kol</w:t>
            </w:r>
            <w:r w:rsidR="52E50266">
              <w:t>isnik</w:t>
            </w:r>
            <w:proofErr w:type="spellEnd"/>
            <w:r w:rsidR="52E50266">
              <w:t xml:space="preserve"> </w:t>
            </w:r>
            <w:r w:rsidR="5127E923">
              <w:t>e</w:t>
            </w:r>
            <w:r w:rsidR="52E50266">
              <w:t>t al.</w:t>
            </w:r>
          </w:p>
        </w:tc>
        <w:tc>
          <w:tcPr>
            <w:tcW w:w="1620" w:type="dxa"/>
            <w:tcBorders>
              <w:top w:val="nil"/>
              <w:left w:val="nil"/>
              <w:bottom w:val="nil"/>
              <w:right w:val="nil"/>
            </w:tcBorders>
          </w:tcPr>
          <w:p w14:paraId="76B67F87" w14:textId="10FFAEFF" w:rsidR="001C6152" w:rsidRDefault="00756883" w:rsidP="001002EF">
            <w:pPr>
              <w:ind w:firstLine="0"/>
              <w:jc w:val="center"/>
            </w:pPr>
            <w:r>
              <w:t>Fashion</w:t>
            </w:r>
            <w:r w:rsidR="0002666C">
              <w:t>-</w:t>
            </w:r>
            <w:r>
              <w:t>MNIST</w:t>
            </w:r>
          </w:p>
        </w:tc>
        <w:tc>
          <w:tcPr>
            <w:tcW w:w="1345" w:type="dxa"/>
            <w:tcBorders>
              <w:top w:val="nil"/>
              <w:left w:val="nil"/>
              <w:bottom w:val="nil"/>
              <w:right w:val="nil"/>
            </w:tcBorders>
          </w:tcPr>
          <w:p w14:paraId="52475208" w14:textId="08E4D3B0" w:rsidR="001C6152" w:rsidRDefault="00756883" w:rsidP="001002EF">
            <w:pPr>
              <w:ind w:firstLine="0"/>
              <w:jc w:val="center"/>
            </w:pPr>
            <w:r>
              <w:t>.904</w:t>
            </w:r>
          </w:p>
        </w:tc>
      </w:tr>
      <w:tr w:rsidR="004104E6" w14:paraId="1ED33457" w14:textId="77777777" w:rsidTr="27444587">
        <w:tc>
          <w:tcPr>
            <w:tcW w:w="2070" w:type="dxa"/>
            <w:tcBorders>
              <w:top w:val="nil"/>
              <w:left w:val="nil"/>
              <w:bottom w:val="nil"/>
              <w:right w:val="nil"/>
            </w:tcBorders>
          </w:tcPr>
          <w:p w14:paraId="52285E8A" w14:textId="676AADDC" w:rsidR="004104E6" w:rsidRDefault="008F16B1" w:rsidP="00331792">
            <w:pPr>
              <w:tabs>
                <w:tab w:val="left" w:pos="1155"/>
              </w:tabs>
              <w:ind w:firstLine="0"/>
            </w:pPr>
            <w:r>
              <w:t>TensorFlow</w:t>
            </w:r>
            <w:r w:rsidR="004104E6">
              <w:t xml:space="preserve"> HNN</w:t>
            </w:r>
            <w:r w:rsidR="00223446">
              <w:t>-B</w:t>
            </w:r>
          </w:p>
        </w:tc>
        <w:tc>
          <w:tcPr>
            <w:tcW w:w="1530" w:type="dxa"/>
            <w:tcBorders>
              <w:top w:val="nil"/>
              <w:left w:val="nil"/>
              <w:bottom w:val="nil"/>
              <w:right w:val="nil"/>
            </w:tcBorders>
          </w:tcPr>
          <w:p w14:paraId="71BFC3C6" w14:textId="45DCB85D" w:rsidR="004104E6" w:rsidRDefault="6FDAA94E" w:rsidP="001002EF">
            <w:pPr>
              <w:ind w:firstLine="0"/>
              <w:jc w:val="center"/>
            </w:pPr>
            <w:r>
              <w:t>Fontenot et al.</w:t>
            </w:r>
          </w:p>
        </w:tc>
        <w:tc>
          <w:tcPr>
            <w:tcW w:w="1620" w:type="dxa"/>
            <w:tcBorders>
              <w:top w:val="nil"/>
              <w:left w:val="nil"/>
              <w:bottom w:val="nil"/>
              <w:right w:val="nil"/>
            </w:tcBorders>
          </w:tcPr>
          <w:p w14:paraId="64C6757E" w14:textId="7BEEAE45" w:rsidR="004104E6" w:rsidRDefault="004104E6" w:rsidP="001002EF">
            <w:pPr>
              <w:ind w:firstLine="0"/>
              <w:jc w:val="center"/>
            </w:pPr>
            <w:r>
              <w:t>Fashion</w:t>
            </w:r>
            <w:r w:rsidR="0002666C">
              <w:t>-</w:t>
            </w:r>
            <w:r>
              <w:t>MNIST</w:t>
            </w:r>
          </w:p>
        </w:tc>
        <w:tc>
          <w:tcPr>
            <w:tcW w:w="1345" w:type="dxa"/>
            <w:tcBorders>
              <w:top w:val="nil"/>
              <w:left w:val="nil"/>
              <w:bottom w:val="nil"/>
              <w:right w:val="nil"/>
            </w:tcBorders>
          </w:tcPr>
          <w:p w14:paraId="2C9658A3" w14:textId="73B6889A" w:rsidR="004104E6" w:rsidRDefault="00223446" w:rsidP="001002EF">
            <w:pPr>
              <w:ind w:firstLine="0"/>
              <w:jc w:val="center"/>
            </w:pPr>
            <w:r>
              <w:t>.887</w:t>
            </w:r>
          </w:p>
        </w:tc>
      </w:tr>
      <w:tr w:rsidR="00223446" w14:paraId="21654CAD" w14:textId="77777777" w:rsidTr="27444587">
        <w:tc>
          <w:tcPr>
            <w:tcW w:w="2070" w:type="dxa"/>
            <w:tcBorders>
              <w:top w:val="nil"/>
              <w:left w:val="nil"/>
              <w:bottom w:val="single" w:sz="12" w:space="0" w:color="auto"/>
              <w:right w:val="nil"/>
            </w:tcBorders>
          </w:tcPr>
          <w:p w14:paraId="4F472789" w14:textId="50C85B92" w:rsidR="00223446" w:rsidRDefault="00223446" w:rsidP="00223446">
            <w:pPr>
              <w:tabs>
                <w:tab w:val="left" w:pos="1155"/>
              </w:tabs>
              <w:ind w:firstLine="0"/>
            </w:pPr>
            <w:r>
              <w:t>Tens</w:t>
            </w:r>
            <w:r w:rsidR="008F16B1">
              <w:t>or</w:t>
            </w:r>
            <w:r>
              <w:t>Flow HNN-C</w:t>
            </w:r>
          </w:p>
        </w:tc>
        <w:tc>
          <w:tcPr>
            <w:tcW w:w="1530" w:type="dxa"/>
            <w:tcBorders>
              <w:top w:val="nil"/>
              <w:left w:val="nil"/>
              <w:bottom w:val="single" w:sz="12" w:space="0" w:color="auto"/>
              <w:right w:val="nil"/>
            </w:tcBorders>
          </w:tcPr>
          <w:p w14:paraId="77C49F30" w14:textId="302FDC9B" w:rsidR="00223446" w:rsidRDefault="5127E923" w:rsidP="001002EF">
            <w:pPr>
              <w:ind w:firstLine="0"/>
              <w:jc w:val="center"/>
            </w:pPr>
            <w:r>
              <w:t>Fontenot et al.</w:t>
            </w:r>
          </w:p>
        </w:tc>
        <w:tc>
          <w:tcPr>
            <w:tcW w:w="1620" w:type="dxa"/>
            <w:tcBorders>
              <w:top w:val="nil"/>
              <w:left w:val="nil"/>
              <w:bottom w:val="single" w:sz="12" w:space="0" w:color="auto"/>
              <w:right w:val="nil"/>
            </w:tcBorders>
          </w:tcPr>
          <w:p w14:paraId="4D1BEE45" w14:textId="3F1C300A" w:rsidR="00223446" w:rsidRDefault="00223446" w:rsidP="001002EF">
            <w:pPr>
              <w:ind w:firstLine="0"/>
              <w:jc w:val="center"/>
            </w:pPr>
            <w:r>
              <w:t>Fashion</w:t>
            </w:r>
            <w:r w:rsidR="0002666C">
              <w:t>-</w:t>
            </w:r>
            <w:r>
              <w:t>MNIST</w:t>
            </w:r>
          </w:p>
        </w:tc>
        <w:tc>
          <w:tcPr>
            <w:tcW w:w="1345" w:type="dxa"/>
            <w:tcBorders>
              <w:top w:val="nil"/>
              <w:left w:val="nil"/>
              <w:bottom w:val="single" w:sz="12" w:space="0" w:color="auto"/>
              <w:right w:val="nil"/>
            </w:tcBorders>
          </w:tcPr>
          <w:p w14:paraId="4390B465" w14:textId="6C81E43C" w:rsidR="00223446" w:rsidRDefault="00223446" w:rsidP="001002EF">
            <w:pPr>
              <w:ind w:firstLine="0"/>
              <w:jc w:val="center"/>
            </w:pPr>
            <w:r>
              <w:t>.888</w:t>
            </w:r>
          </w:p>
        </w:tc>
      </w:tr>
    </w:tbl>
    <w:p w14:paraId="38799B06" w14:textId="77777777" w:rsidR="008E6B54" w:rsidRDefault="008E6B54" w:rsidP="008E6B54">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p>
    <w:p w14:paraId="203C3898" w14:textId="77777777" w:rsidR="00B4483D" w:rsidRDefault="00B4483D" w:rsidP="008F16B1">
      <w:pPr>
        <w:ind w:firstLine="0"/>
      </w:pPr>
    </w:p>
    <w:p w14:paraId="4153E26E" w14:textId="4BB3FDF3" w:rsidR="00B4483D" w:rsidRPr="006F19A9" w:rsidRDefault="00B4483D" w:rsidP="00B4483D">
      <w:pPr>
        <w:ind w:firstLine="0"/>
        <w:jc w:val="left"/>
        <w:rPr>
          <w:b/>
        </w:rPr>
      </w:pPr>
      <w:r w:rsidRPr="006F19A9">
        <w:rPr>
          <w:b/>
        </w:rPr>
        <w:t>5.</w:t>
      </w:r>
      <w:r w:rsidR="0073619D">
        <w:rPr>
          <w:b/>
        </w:rPr>
        <w:t>2</w:t>
      </w:r>
      <w:r w:rsidRPr="006F19A9">
        <w:rPr>
          <w:b/>
        </w:rPr>
        <w:t xml:space="preserve"> Discussion</w:t>
      </w:r>
    </w:p>
    <w:p w14:paraId="4A226D2D" w14:textId="77777777" w:rsidR="00B4483D" w:rsidRDefault="00B4483D" w:rsidP="00B4483D">
      <w:pPr>
        <w:ind w:firstLine="0"/>
        <w:jc w:val="left"/>
      </w:pPr>
    </w:p>
    <w:p w14:paraId="2B377169" w14:textId="29B6E5D9" w:rsidR="00AF6DA9" w:rsidRDefault="512EA261" w:rsidP="00016106">
      <w:r>
        <w:t xml:space="preserve">Comparing the results </w:t>
      </w:r>
      <w:r w:rsidR="003F43CD">
        <w:t>from</w:t>
      </w:r>
      <w:r>
        <w:t xml:space="preserve"> this research to </w:t>
      </w:r>
      <w:r w:rsidR="2BD19041">
        <w:t>related work in fashion classification tasks,</w:t>
      </w:r>
      <w:r w:rsidR="684EED57">
        <w:t xml:space="preserve"> the HNN built with TensorFlow does not perform as well compared to </w:t>
      </w:r>
      <w:proofErr w:type="spellStart"/>
      <w:r w:rsidR="684EED57">
        <w:t>Seo</w:t>
      </w:r>
      <w:proofErr w:type="spellEnd"/>
      <w:r w:rsidR="684EED57">
        <w:t xml:space="preserve"> &amp; Shin</w:t>
      </w:r>
      <w:r w:rsidR="4C4F5588">
        <w:t xml:space="preserve"> and </w:t>
      </w:r>
      <w:proofErr w:type="spellStart"/>
      <w:r w:rsidR="4C4F5588">
        <w:t>Kolisnik</w:t>
      </w:r>
      <w:proofErr w:type="spellEnd"/>
      <w:r w:rsidR="4C4F5588">
        <w:t xml:space="preserve"> et al. </w:t>
      </w:r>
      <w:r w:rsidR="0121706E">
        <w:t xml:space="preserve">Direct comparison of </w:t>
      </w:r>
      <w:r w:rsidR="73632A06">
        <w:t xml:space="preserve">results between this research and previous </w:t>
      </w:r>
      <w:r w:rsidR="7B5B612B">
        <w:lastRenderedPageBreak/>
        <w:t xml:space="preserve">work </w:t>
      </w:r>
      <w:r w:rsidR="0F062722">
        <w:t>ought to be done</w:t>
      </w:r>
      <w:r w:rsidR="2FF91ECD">
        <w:t xml:space="preserve"> with the</w:t>
      </w:r>
      <w:r w:rsidR="6D9D3910">
        <w:t xml:space="preserve"> knowledge of how the models were built and with what purpose. </w:t>
      </w:r>
      <w:r w:rsidR="3C13C86F">
        <w:t xml:space="preserve">The design of the models in this research </w:t>
      </w:r>
      <w:r w:rsidR="0066216B">
        <w:t>was</w:t>
      </w:r>
      <w:r w:rsidR="3C13C86F">
        <w:t xml:space="preserve"> done to compare the structure of </w:t>
      </w:r>
      <w:r w:rsidR="0066216B">
        <w:t>an</w:t>
      </w:r>
      <w:r w:rsidR="3C13C86F">
        <w:t xml:space="preserve"> HNN to that of </w:t>
      </w:r>
      <w:r w:rsidR="0066216B">
        <w:t xml:space="preserve">a </w:t>
      </w:r>
      <w:r w:rsidR="3C13C86F">
        <w:t xml:space="preserve">flat NN. Each model was </w:t>
      </w:r>
      <w:r w:rsidR="0C96CAFF">
        <w:t xml:space="preserve">limited to a single dense layer. In addition, this research did not use </w:t>
      </w:r>
      <w:r w:rsidR="0066216B">
        <w:t>a convolutional layer</w:t>
      </w:r>
      <w:r w:rsidR="0C96CAFF">
        <w:t xml:space="preserve">. Convolutional layers were used in the other research mentioned in table 5. </w:t>
      </w:r>
      <w:r w:rsidR="4385BFA1">
        <w:t>This is likely the cause of the lower performance and not due to TensorFlow implantation.</w:t>
      </w:r>
      <w:r w:rsidR="5A0B246A">
        <w:t xml:space="preserve"> </w:t>
      </w:r>
      <w:r w:rsidR="038C1BA2">
        <w:t>Given that the models used in this network were intentionally kept simple</w:t>
      </w:r>
      <w:r w:rsidR="0BF9E3EB">
        <w:t xml:space="preserve">, the result compared to other researchers are promising. </w:t>
      </w:r>
    </w:p>
    <w:p w14:paraId="7BC4AD19" w14:textId="1E4EF17E" w:rsidR="00B4483D" w:rsidRDefault="382DE46B" w:rsidP="00B4483D">
      <w:r>
        <w:t xml:space="preserve">The results from this study indicate that HNNs do provide advantages compared to flat networks. </w:t>
      </w:r>
      <w:r w:rsidR="0066216B">
        <w:t>A direct</w:t>
      </w:r>
      <w:r>
        <w:t xml:space="preserve"> comparison of </w:t>
      </w:r>
      <w:r w:rsidR="0066216B">
        <w:t xml:space="preserve">the </w:t>
      </w:r>
      <w:r>
        <w:t xml:space="preserve">overall accuracy performance of HNNs versus a flat network demonstrates a modest gain in </w:t>
      </w:r>
      <w:r w:rsidR="0066216B">
        <w:t xml:space="preserve">the </w:t>
      </w:r>
      <w:r>
        <w:t xml:space="preserve">overall accuracy of 0.77%. </w:t>
      </w:r>
      <w:r w:rsidR="0066216B">
        <w:t>An increase</w:t>
      </w:r>
      <w:r>
        <w:t xml:space="preserve"> in overall accuracy came at the expense of longer training times and greater complexity. When taken into consideration the increase in complexity and training time may not be feasible in many cases. However, for specific use cases</w:t>
      </w:r>
      <w:r w:rsidR="0066216B">
        <w:t>,</w:t>
      </w:r>
      <w:r>
        <w:t xml:space="preserve"> HNNs could be valuable. HNNs segmented structures allow sub-models to be re-trained without altering the results from other models. Another interesting use case is model hierarchy is another parameter users can tune to adjust performance.  </w:t>
      </w:r>
    </w:p>
    <w:p w14:paraId="25C341AC" w14:textId="03F0B0B0" w:rsidR="00B4483D" w:rsidRDefault="382DE46B" w:rsidP="00B4483D">
      <w:r>
        <w:t xml:space="preserve">Decisions regarding model hierarchy resulted in </w:t>
      </w:r>
      <w:r w:rsidR="341B7958">
        <w:t xml:space="preserve">a </w:t>
      </w:r>
      <w:r>
        <w:t xml:space="preserve">dramatic effect on precision and recall scores at the fine level classification. Moving classes in the hierarchy increased the recall and precision of some classes but decreased the results in others. In other words, our findings suggest that model hierarchy is a hyperparameter and could be used in cases </w:t>
      </w:r>
      <w:r w:rsidR="00A1714A">
        <w:t>were</w:t>
      </w:r>
      <w:r>
        <w:t xml:space="preserve"> predicting one class takes priority over others.</w:t>
      </w:r>
    </w:p>
    <w:p w14:paraId="4EBB33A8" w14:textId="5C4246F1" w:rsidR="00B4483D" w:rsidRDefault="00B4483D" w:rsidP="00B4483D">
      <w:r>
        <w:t xml:space="preserve">To illustrate what a priority class is take for example a task in identifying </w:t>
      </w:r>
      <w:r w:rsidRPr="2CB0CB44">
        <w:t xml:space="preserve">cancer. </w:t>
      </w:r>
      <w:r>
        <w:t>In this computer vision scenario</w:t>
      </w:r>
      <w:r w:rsidRPr="6A7CF9D9">
        <w:t xml:space="preserve"> to identify </w:t>
      </w:r>
      <w:r>
        <w:t>dermatological markers on the skin for melanoma cancer predictions on this one category take precedence. The model must be excellent at identifying cancer. Correct predictions of other skin lesions, moles, etc. are important but one can understand the singular importance of this one category.</w:t>
      </w:r>
      <w:r w:rsidDel="2CC4D33A">
        <w:t xml:space="preserve"> </w:t>
      </w:r>
      <w:r>
        <w:t xml:space="preserve">Identifying cancer is out of </w:t>
      </w:r>
      <w:r w:rsidR="0090081D">
        <w:t xml:space="preserve">the </w:t>
      </w:r>
      <w:r>
        <w:t>scope of this research. The example of identifying cancer is used to demonstrate an example of why one might want the ability to prioritize one class in a multi-class problem.</w:t>
      </w:r>
    </w:p>
    <w:p w14:paraId="7EB99B81" w14:textId="793C2D8B" w:rsidR="00B4483D" w:rsidRDefault="00B4483D" w:rsidP="00B4483D">
      <w:r>
        <w:t>The motivation for moving shirt, coat</w:t>
      </w:r>
      <w:r w:rsidR="0090081D">
        <w:t>,</w:t>
      </w:r>
      <w:r>
        <w:t xml:space="preserve"> and </w:t>
      </w:r>
      <w:r w:rsidR="008E6B54">
        <w:t>T</w:t>
      </w:r>
      <w:r>
        <w:t xml:space="preserve">-shirt classes within the hierarchy </w:t>
      </w:r>
      <w:r w:rsidR="00A1714A">
        <w:t>were</w:t>
      </w:r>
      <w:r>
        <w:t xml:space="preserve"> to improve their scores. Model 4A showed signs of difficulty </w:t>
      </w:r>
      <w:r w:rsidR="0090081D">
        <w:t>in</w:t>
      </w:r>
      <w:r>
        <w:t xml:space="preserve"> distinguishing shirts and </w:t>
      </w:r>
      <w:r w:rsidR="00297905">
        <w:t>T</w:t>
      </w:r>
      <w:r>
        <w:t xml:space="preserve">-shirts. Thus, in model 4B the research team allowed </w:t>
      </w:r>
      <w:r w:rsidR="00297905">
        <w:t>T</w:t>
      </w:r>
      <w:r>
        <w:t>-shirts and shirts to pass through their final neural network head-to-head. The rationale being a dedicated network to decipher the minute differences between the two classes ought to improve their lagging scores. This proved not to be the case. Instead, the networks seem to respond in just the opposite manner. Pairing visually dissimilar classes in the same Neural network gives the network greater inferential ability.</w:t>
      </w:r>
    </w:p>
    <w:p w14:paraId="318F9E26" w14:textId="0F09027A" w:rsidR="00B4483D" w:rsidRDefault="00B4483D" w:rsidP="00B4483D">
      <w:r>
        <w:t>Reviewing the results of the HNNs built in this study demonstrates HNNs ability to outperform flat networks in predicting a single priority class. When the classes were moved in the hierarchy,</w:t>
      </w:r>
      <w:r w:rsidRPr="00182143">
        <w:rPr>
          <w:color w:val="FF0000"/>
        </w:rPr>
        <w:t xml:space="preserve"> </w:t>
      </w:r>
      <w:r>
        <w:t>the precision and recall of certain classes</w:t>
      </w:r>
      <w:r w:rsidR="00014424">
        <w:t xml:space="preserve"> changed considerably</w:t>
      </w:r>
      <w:r>
        <w:t>. Moving shirts and coats, and pullovers to various levels within the hierarchy from 4A, 4B, and 4C resulted in increases in precision and recall in some classes but to the detriment of others. This interesting result suggests that HNNs present a use case for a priority class prediction problem.</w:t>
      </w:r>
    </w:p>
    <w:p w14:paraId="6DB2DC10" w14:textId="77777777" w:rsidR="00B4483D" w:rsidRDefault="00B4483D" w:rsidP="00B4483D"/>
    <w:p w14:paraId="0F9C1975" w14:textId="77777777" w:rsidR="0066216B" w:rsidRDefault="0066216B" w:rsidP="00B4483D"/>
    <w:p w14:paraId="01B13DDD" w14:textId="0161D338" w:rsidR="00B4483D" w:rsidRPr="006F19A9" w:rsidRDefault="00B4483D" w:rsidP="00B4483D">
      <w:pPr>
        <w:ind w:firstLine="0"/>
        <w:rPr>
          <w:b/>
        </w:rPr>
      </w:pPr>
      <w:r w:rsidRPr="006F19A9">
        <w:rPr>
          <w:b/>
        </w:rPr>
        <w:lastRenderedPageBreak/>
        <w:t>5.</w:t>
      </w:r>
      <w:r w:rsidR="0073619D">
        <w:rPr>
          <w:b/>
        </w:rPr>
        <w:t>3</w:t>
      </w:r>
      <w:r w:rsidRPr="006F19A9">
        <w:rPr>
          <w:b/>
        </w:rPr>
        <w:t xml:space="preserve"> Limitations</w:t>
      </w:r>
    </w:p>
    <w:p w14:paraId="079EF811" w14:textId="77777777" w:rsidR="00B4483D" w:rsidRDefault="00B4483D" w:rsidP="00B4483D">
      <w:pPr>
        <w:ind w:firstLine="0"/>
      </w:pPr>
    </w:p>
    <w:p w14:paraId="789F612B" w14:textId="2E673023" w:rsidR="00B4483D" w:rsidRDefault="00B4483D" w:rsidP="00B81665">
      <w:pPr>
        <w:ind w:firstLine="270"/>
        <w:rPr>
          <w:rFonts w:eastAsia="Times" w:cs="Times"/>
        </w:rPr>
      </w:pPr>
      <w:r w:rsidRPr="652CBA2F">
        <w:rPr>
          <w:rFonts w:eastAsia="Times" w:cs="Times"/>
        </w:rPr>
        <w:t>The research team’s ability to respond to observations on results was limited due to the highly customized and tightly coupled code. To explore HNN using TensorFlow meant the team had to use the library in wa</w:t>
      </w:r>
      <w:r w:rsidR="00014424">
        <w:rPr>
          <w:rFonts w:eastAsia="Times" w:cs="Times"/>
        </w:rPr>
        <w:t>ys</w:t>
      </w:r>
      <w:r w:rsidRPr="652CBA2F">
        <w:rPr>
          <w:rFonts w:eastAsia="Times" w:cs="Times"/>
        </w:rPr>
        <w:t xml:space="preserve"> not anticipated by the developers. Thus, deviating from initial test designs to explore other ideas </w:t>
      </w:r>
      <w:r w:rsidRPr="13108BCB">
        <w:rPr>
          <w:rFonts w:eastAsia="Times" w:cs="Times"/>
        </w:rPr>
        <w:t>was</w:t>
      </w:r>
      <w:r w:rsidRPr="652CBA2F">
        <w:rPr>
          <w:rFonts w:eastAsia="Times" w:cs="Times"/>
        </w:rPr>
        <w:t xml:space="preserve"> limited due to time and labor constraints. For example, </w:t>
      </w:r>
      <w:r>
        <w:rPr>
          <w:rFonts w:eastAsia="Times" w:cs="Times"/>
        </w:rPr>
        <w:t>the</w:t>
      </w:r>
      <w:r w:rsidRPr="652CBA2F">
        <w:rPr>
          <w:rFonts w:eastAsia="Times" w:cs="Times"/>
        </w:rPr>
        <w:t xml:space="preserve"> Initial experimentation design did not account for the arrangement of classes within the hierarchy as a factor. The phenomenon of the HNNs ability to optimize results on a certain class is drawn from a population of three.</w:t>
      </w:r>
      <w:r w:rsidRPr="652CBA2F">
        <w:rPr>
          <w:rFonts w:eastAsia="Times" w:cs="Times"/>
          <w:u w:val="single"/>
        </w:rPr>
        <w:t xml:space="preserve"> </w:t>
      </w:r>
      <w:r w:rsidRPr="652CBA2F">
        <w:rPr>
          <w:rFonts w:eastAsia="Times" w:cs="Times"/>
        </w:rPr>
        <w:t>In the methods section, setting fixed seeds was discussed as a means of getting repeatable results for each given network. This was useful for a “fair” comparison between these models. Given more time each model could be trained many times to collect distributions of samples on the metrics and tested for statistical significance of performance differences between the models.</w:t>
      </w:r>
    </w:p>
    <w:p w14:paraId="155F99E9" w14:textId="77777777" w:rsidR="00B4483D" w:rsidRDefault="00B4483D" w:rsidP="00B4483D">
      <w:pPr>
        <w:ind w:firstLine="0"/>
        <w:rPr>
          <w:b/>
          <w:bCs/>
          <w:u w:val="single"/>
        </w:rPr>
      </w:pPr>
    </w:p>
    <w:p w14:paraId="0FA04E8C" w14:textId="78A639D0" w:rsidR="00B4483D" w:rsidRPr="006F19A9" w:rsidRDefault="00B4483D" w:rsidP="00B4483D">
      <w:pPr>
        <w:ind w:firstLine="0"/>
        <w:jc w:val="left"/>
        <w:rPr>
          <w:b/>
        </w:rPr>
      </w:pPr>
      <w:r w:rsidRPr="006F19A9">
        <w:rPr>
          <w:b/>
        </w:rPr>
        <w:t>5.</w:t>
      </w:r>
      <w:r w:rsidR="0073619D">
        <w:rPr>
          <w:b/>
        </w:rPr>
        <w:t>4</w:t>
      </w:r>
      <w:r w:rsidRPr="006F19A9">
        <w:rPr>
          <w:b/>
        </w:rPr>
        <w:t xml:space="preserve"> Future Research </w:t>
      </w:r>
    </w:p>
    <w:p w14:paraId="13F20E9A" w14:textId="77777777" w:rsidR="00B4483D" w:rsidRDefault="00B4483D" w:rsidP="00B4483D">
      <w:pPr>
        <w:ind w:firstLine="0"/>
        <w:jc w:val="left"/>
      </w:pPr>
    </w:p>
    <w:p w14:paraId="4826F732" w14:textId="7D559A03" w:rsidR="00B4483D" w:rsidRDefault="00B4483D" w:rsidP="00B81665">
      <w:pPr>
        <w:ind w:firstLine="270"/>
        <w:rPr>
          <w:rFonts w:eastAsia="Times" w:cs="Times"/>
        </w:rPr>
      </w:pPr>
      <w:r w:rsidRPr="6C594007" w:rsidDel="1F8B18DB">
        <w:rPr>
          <w:rFonts w:eastAsia="Times" w:cs="Times"/>
        </w:rPr>
        <w:t>The results of</w:t>
      </w:r>
      <w:r w:rsidRPr="6C594007" w:rsidDel="64107716">
        <w:rPr>
          <w:rFonts w:eastAsia="Times" w:cs="Times"/>
        </w:rPr>
        <w:t xml:space="preserve"> the HNN </w:t>
      </w:r>
      <w:r w:rsidRPr="6C594007" w:rsidDel="3E2F008C">
        <w:rPr>
          <w:rFonts w:eastAsia="Times" w:cs="Times"/>
        </w:rPr>
        <w:t xml:space="preserve">compared to flat </w:t>
      </w:r>
      <w:r w:rsidRPr="6C594007" w:rsidDel="3E73F77B">
        <w:rPr>
          <w:rFonts w:eastAsia="Times" w:cs="Times"/>
        </w:rPr>
        <w:t xml:space="preserve">networks </w:t>
      </w:r>
      <w:r w:rsidRPr="6C594007" w:rsidDel="033E4CA6">
        <w:rPr>
          <w:rFonts w:eastAsia="Times" w:cs="Times"/>
        </w:rPr>
        <w:t>displayed marginal results</w:t>
      </w:r>
      <w:r w:rsidR="00014424">
        <w:rPr>
          <w:rFonts w:eastAsia="Times" w:cs="Times"/>
        </w:rPr>
        <w:t>, t</w:t>
      </w:r>
      <w:r w:rsidRPr="6C594007" w:rsidDel="1CC40AC9">
        <w:rPr>
          <w:rFonts w:eastAsia="Times" w:cs="Times"/>
        </w:rPr>
        <w:t xml:space="preserve">hough alternate </w:t>
      </w:r>
      <w:r w:rsidRPr="6C594007" w:rsidDel="0A74866C">
        <w:rPr>
          <w:rFonts w:eastAsia="Times" w:cs="Times"/>
        </w:rPr>
        <w:t xml:space="preserve">hierarchical </w:t>
      </w:r>
      <w:r w:rsidRPr="6C594007" w:rsidDel="1CC40AC9">
        <w:rPr>
          <w:rFonts w:eastAsia="Times" w:cs="Times"/>
        </w:rPr>
        <w:t xml:space="preserve">structures were </w:t>
      </w:r>
      <w:r w:rsidRPr="6C594007" w:rsidDel="4AF65470">
        <w:rPr>
          <w:rFonts w:eastAsia="Times" w:cs="Times"/>
        </w:rPr>
        <w:t xml:space="preserve">explored. </w:t>
      </w:r>
      <w:r w:rsidRPr="6C594007" w:rsidDel="3D690564">
        <w:rPr>
          <w:rFonts w:eastAsia="Times" w:cs="Times"/>
        </w:rPr>
        <w:t xml:space="preserve">Our research was limited in its </w:t>
      </w:r>
      <w:r w:rsidRPr="6C594007" w:rsidDel="28BC79E0">
        <w:rPr>
          <w:rFonts w:eastAsia="Times" w:cs="Times"/>
        </w:rPr>
        <w:t xml:space="preserve">ability to make </w:t>
      </w:r>
      <w:r w:rsidRPr="6C594007" w:rsidDel="02335A8F">
        <w:rPr>
          <w:rFonts w:eastAsia="Times" w:cs="Times"/>
        </w:rPr>
        <w:t xml:space="preserve">statistical inferences </w:t>
      </w:r>
      <w:r w:rsidRPr="6C594007" w:rsidDel="02E48473">
        <w:rPr>
          <w:rFonts w:eastAsia="Times" w:cs="Times"/>
        </w:rPr>
        <w:t>on the effect.</w:t>
      </w:r>
      <w:r w:rsidRPr="6C594007" w:rsidDel="553C28A9">
        <w:rPr>
          <w:rFonts w:eastAsia="Times" w:cs="Times"/>
        </w:rPr>
        <w:t xml:space="preserve"> </w:t>
      </w:r>
      <w:r w:rsidRPr="6C594007" w:rsidDel="30647546">
        <w:rPr>
          <w:rFonts w:eastAsia="Times" w:cs="Times"/>
        </w:rPr>
        <w:t xml:space="preserve">Based on our results </w:t>
      </w:r>
      <w:r w:rsidRPr="6C594007" w:rsidDel="3C3F2974">
        <w:rPr>
          <w:rFonts w:eastAsia="Times" w:cs="Times"/>
        </w:rPr>
        <w:t>the research team</w:t>
      </w:r>
      <w:r w:rsidRPr="6C594007" w:rsidDel="76C3AA65">
        <w:rPr>
          <w:rFonts w:eastAsia="Times" w:cs="Times"/>
        </w:rPr>
        <w:t xml:space="preserve"> </w:t>
      </w:r>
      <w:r w:rsidRPr="6C594007" w:rsidDel="28CDB5B2">
        <w:rPr>
          <w:rFonts w:eastAsia="Times" w:cs="Times"/>
        </w:rPr>
        <w:t xml:space="preserve">believes </w:t>
      </w:r>
      <w:r w:rsidRPr="6C594007" w:rsidDel="335880DA">
        <w:rPr>
          <w:rFonts w:eastAsia="Times" w:cs="Times"/>
        </w:rPr>
        <w:t xml:space="preserve">studying the </w:t>
      </w:r>
      <w:r w:rsidRPr="6C594007" w:rsidDel="65951853">
        <w:rPr>
          <w:rFonts w:eastAsia="Times" w:cs="Times"/>
        </w:rPr>
        <w:t xml:space="preserve">effect of </w:t>
      </w:r>
      <w:r w:rsidRPr="6C594007" w:rsidDel="3139B307">
        <w:rPr>
          <w:rFonts w:eastAsia="Times" w:cs="Times"/>
        </w:rPr>
        <w:t xml:space="preserve">hierarchy on </w:t>
      </w:r>
      <w:r w:rsidRPr="6C594007" w:rsidDel="08FDF8D8">
        <w:rPr>
          <w:rFonts w:eastAsia="Times" w:cs="Times"/>
        </w:rPr>
        <w:t xml:space="preserve">predictions is </w:t>
      </w:r>
      <w:r w:rsidRPr="6C594007" w:rsidDel="1B8BB689">
        <w:rPr>
          <w:rFonts w:eastAsia="Times" w:cs="Times"/>
        </w:rPr>
        <w:t>worthy of future research</w:t>
      </w:r>
      <w:r w:rsidRPr="6C594007">
        <w:rPr>
          <w:rFonts w:eastAsia="Times" w:cs="Times"/>
        </w:rPr>
        <w:t>.</w:t>
      </w:r>
    </w:p>
    <w:p w14:paraId="19E61D6C" w14:textId="13E723F9" w:rsidR="00B4483D" w:rsidRDefault="00367B64" w:rsidP="008F40CB">
      <w:pPr>
        <w:ind w:firstLine="270"/>
        <w:rPr>
          <w:rFonts w:eastAsia="Times" w:cs="Times"/>
        </w:rPr>
      </w:pPr>
      <w:r>
        <w:rPr>
          <w:rFonts w:eastAsia="Times" w:cs="Times"/>
        </w:rPr>
        <w:t xml:space="preserve">The results of this research did not have as high accuracy when compared to other work in fashion image classification. Reasons for this performance were mentioned in the discussion. To </w:t>
      </w:r>
      <w:proofErr w:type="gramStart"/>
      <w:r>
        <w:rPr>
          <w:rFonts w:eastAsia="Times" w:cs="Times"/>
        </w:rPr>
        <w:t>more accurately compare the</w:t>
      </w:r>
      <w:r w:rsidR="008F40CB">
        <w:rPr>
          <w:rFonts w:eastAsia="Times" w:cs="Times"/>
        </w:rPr>
        <w:t xml:space="preserve"> image classification results</w:t>
      </w:r>
      <w:proofErr w:type="gramEnd"/>
      <w:r w:rsidR="008F40CB">
        <w:rPr>
          <w:rFonts w:eastAsia="Times" w:cs="Times"/>
        </w:rPr>
        <w:t xml:space="preserve"> from our HNN us</w:t>
      </w:r>
      <w:r w:rsidR="00536B5C">
        <w:rPr>
          <w:rFonts w:eastAsia="Times" w:cs="Times"/>
        </w:rPr>
        <w:t>ing</w:t>
      </w:r>
      <w:r w:rsidR="008F40CB">
        <w:rPr>
          <w:rFonts w:eastAsia="Times" w:cs="Times"/>
        </w:rPr>
        <w:t xml:space="preserve"> </w:t>
      </w:r>
      <w:r w:rsidR="0066216B">
        <w:rPr>
          <w:rFonts w:eastAsia="Times" w:cs="Times"/>
        </w:rPr>
        <w:t>TensorFlow</w:t>
      </w:r>
      <w:r w:rsidR="008F40CB">
        <w:rPr>
          <w:rFonts w:eastAsia="Times" w:cs="Times"/>
        </w:rPr>
        <w:t xml:space="preserve"> to that o</w:t>
      </w:r>
      <w:r w:rsidR="00536B5C">
        <w:rPr>
          <w:rFonts w:eastAsia="Times" w:cs="Times"/>
        </w:rPr>
        <w:t>f</w:t>
      </w:r>
      <w:r w:rsidR="008F40CB">
        <w:rPr>
          <w:rFonts w:eastAsia="Times" w:cs="Times"/>
        </w:rPr>
        <w:t xml:space="preserve"> other research </w:t>
      </w:r>
      <w:r w:rsidR="00536B5C">
        <w:rPr>
          <w:rFonts w:eastAsia="Times" w:cs="Times"/>
        </w:rPr>
        <w:t xml:space="preserve">may </w:t>
      </w:r>
      <w:r w:rsidR="008F40CB">
        <w:rPr>
          <w:rFonts w:eastAsia="Times" w:cs="Times"/>
        </w:rPr>
        <w:t>require the use of convolutional layers.</w:t>
      </w:r>
    </w:p>
    <w:p w14:paraId="4A8F06BB" w14:textId="77777777" w:rsidR="008F40CB" w:rsidRDefault="008F40CB" w:rsidP="008F40CB">
      <w:pPr>
        <w:ind w:firstLine="270"/>
      </w:pPr>
    </w:p>
    <w:p w14:paraId="2C036D0F" w14:textId="3F9E6F4B" w:rsidR="00B4483D" w:rsidRPr="006F19A9" w:rsidRDefault="00B4483D" w:rsidP="00B4483D">
      <w:pPr>
        <w:ind w:firstLine="0"/>
        <w:rPr>
          <w:b/>
        </w:rPr>
      </w:pPr>
      <w:r w:rsidRPr="006F19A9">
        <w:rPr>
          <w:b/>
        </w:rPr>
        <w:t>5.</w:t>
      </w:r>
      <w:r w:rsidR="0073619D">
        <w:rPr>
          <w:b/>
        </w:rPr>
        <w:t>5</w:t>
      </w:r>
      <w:r w:rsidRPr="006F19A9">
        <w:rPr>
          <w:b/>
        </w:rPr>
        <w:t xml:space="preserve"> Ethics</w:t>
      </w:r>
    </w:p>
    <w:p w14:paraId="1A7BB477" w14:textId="77777777" w:rsidR="00B4483D" w:rsidRDefault="00B4483D" w:rsidP="00B4483D"/>
    <w:p w14:paraId="16C6EECF" w14:textId="4BB78DA4" w:rsidR="00B4483D" w:rsidRDefault="00B4483D" w:rsidP="00B81665">
      <w:pPr>
        <w:ind w:firstLine="270"/>
        <w:rPr>
          <w:rFonts w:eastAsia="Times" w:cs="Times"/>
        </w:rPr>
      </w:pPr>
      <w:r w:rsidRPr="5CC5E6DE">
        <w:rPr>
          <w:rFonts w:eastAsia="Times" w:cs="Times"/>
        </w:rPr>
        <w:t>Ethics in data science</w:t>
      </w:r>
      <w:r w:rsidRPr="5CC5E6DE" w:rsidDel="65781C20">
        <w:rPr>
          <w:rFonts w:eastAsia="Times" w:cs="Times"/>
        </w:rPr>
        <w:t xml:space="preserve"> </w:t>
      </w:r>
      <w:r w:rsidRPr="5CC5E6DE">
        <w:rPr>
          <w:rFonts w:eastAsia="Times" w:cs="Times"/>
        </w:rPr>
        <w:t xml:space="preserve">and machine learning is an important consideration. The </w:t>
      </w:r>
      <w:r w:rsidRPr="796DDD07">
        <w:rPr>
          <w:rFonts w:eastAsia="Times" w:cs="Times"/>
        </w:rPr>
        <w:t>Fashion-</w:t>
      </w:r>
      <w:r w:rsidRPr="5CC5E6DE">
        <w:rPr>
          <w:rFonts w:eastAsia="Times" w:cs="Times"/>
        </w:rPr>
        <w:t xml:space="preserve">MNIST data set used in this research is a </w:t>
      </w:r>
      <w:r w:rsidR="0066216B">
        <w:rPr>
          <w:rFonts w:eastAsia="Times" w:cs="Times"/>
        </w:rPr>
        <w:t>low-threat</w:t>
      </w:r>
      <w:r w:rsidRPr="5CC5E6DE">
        <w:rPr>
          <w:rFonts w:eastAsia="Times" w:cs="Times"/>
        </w:rPr>
        <w:t xml:space="preserve"> environment for ethical considerations. One of the reasons </w:t>
      </w:r>
      <w:r w:rsidRPr="796DDD07">
        <w:rPr>
          <w:rFonts w:eastAsia="Times" w:cs="Times"/>
        </w:rPr>
        <w:t>Fashion-</w:t>
      </w:r>
      <w:r w:rsidRPr="5CC5E6DE">
        <w:rPr>
          <w:rFonts w:eastAsia="Times" w:cs="Times"/>
        </w:rPr>
        <w:t>MNIST is often used for research. In recent years</w:t>
      </w:r>
      <w:r>
        <w:rPr>
          <w:rFonts w:eastAsia="Times" w:cs="Times"/>
        </w:rPr>
        <w:t>,</w:t>
      </w:r>
      <w:r w:rsidRPr="5CC5E6DE">
        <w:rPr>
          <w:rFonts w:eastAsia="Times" w:cs="Times"/>
        </w:rPr>
        <w:t xml:space="preserve"> however, the data science community is becoming increasingly aware of </w:t>
      </w:r>
      <w:r>
        <w:rPr>
          <w:rFonts w:eastAsia="Times" w:cs="Times"/>
        </w:rPr>
        <w:t xml:space="preserve">the </w:t>
      </w:r>
      <w:r w:rsidRPr="5CC5E6DE">
        <w:rPr>
          <w:rFonts w:eastAsia="Times" w:cs="Times"/>
        </w:rPr>
        <w:t>bias that can unwittingly creep into their work. Algorithms do not possess bias or an agenda per se but the datasets they perform their routines on may be the result of an active biased process.</w:t>
      </w:r>
    </w:p>
    <w:p w14:paraId="68C429CD" w14:textId="5BC1B1BB" w:rsidR="00B4483D" w:rsidRDefault="00B4483D" w:rsidP="00B81665">
      <w:pPr>
        <w:ind w:firstLine="270"/>
        <w:rPr>
          <w:rFonts w:eastAsia="Times" w:cs="Times"/>
        </w:rPr>
      </w:pPr>
      <w:r w:rsidRPr="5CC5E6DE">
        <w:rPr>
          <w:rFonts w:eastAsia="Times" w:cs="Times"/>
        </w:rPr>
        <w:t xml:space="preserve">This research employs a hierarchical structure. Hierarchical representations possess an ability to convey importance or value judgments. When applied to the </w:t>
      </w:r>
      <w:r w:rsidRPr="796DDD07">
        <w:rPr>
          <w:rFonts w:eastAsia="Times" w:cs="Times"/>
        </w:rPr>
        <w:t>Fashion-</w:t>
      </w:r>
      <w:r w:rsidRPr="5CC5E6DE">
        <w:rPr>
          <w:rFonts w:eastAsia="Times" w:cs="Times"/>
        </w:rPr>
        <w:t xml:space="preserve">MNIST dataset this framework is innocuous. Decisions on how black and white pictures of clothes flow downward in the hierarchy to receive labels is an antiseptic process. Whether shoes are passed through the ‘accessory’ network or dresses receive their label from the ‘tops’ network is trivial. The researchers are not trying to progress a bias against any garment. Yet, if the same hierarchical framework </w:t>
      </w:r>
      <w:r>
        <w:rPr>
          <w:rFonts w:eastAsia="Times" w:cs="Times"/>
        </w:rPr>
        <w:t>is</w:t>
      </w:r>
      <w:r w:rsidRPr="5CC5E6DE">
        <w:rPr>
          <w:rFonts w:eastAsia="Times" w:cs="Times"/>
        </w:rPr>
        <w:t xml:space="preserve"> applied to facial recognition the visual representation of the hierarchy becomes fraught with ethical considerations. </w:t>
      </w:r>
      <w:r>
        <w:rPr>
          <w:rFonts w:eastAsia="Times" w:cs="Times"/>
        </w:rPr>
        <w:t>C</w:t>
      </w:r>
      <w:r w:rsidRPr="5CC5E6DE">
        <w:rPr>
          <w:rFonts w:eastAsia="Times" w:cs="Times"/>
        </w:rPr>
        <w:t>lasses</w:t>
      </w:r>
      <w:r>
        <w:rPr>
          <w:rFonts w:eastAsia="Times" w:cs="Times"/>
        </w:rPr>
        <w:t xml:space="preserve"> such as age, race, gender</w:t>
      </w:r>
      <w:r w:rsidR="00C61212">
        <w:rPr>
          <w:rFonts w:eastAsia="Times" w:cs="Times"/>
        </w:rPr>
        <w:t>,</w:t>
      </w:r>
      <w:r>
        <w:rPr>
          <w:rFonts w:eastAsia="Times" w:cs="Times"/>
        </w:rPr>
        <w:t xml:space="preserve"> and how they</w:t>
      </w:r>
      <w:r w:rsidRPr="5CC5E6DE">
        <w:rPr>
          <w:rFonts w:eastAsia="Times" w:cs="Times"/>
        </w:rPr>
        <w:t xml:space="preserve"> appear in relation to others within the hierarchy </w:t>
      </w:r>
      <w:r w:rsidR="00C61212">
        <w:rPr>
          <w:rFonts w:eastAsia="Times" w:cs="Times"/>
        </w:rPr>
        <w:t>are</w:t>
      </w:r>
      <w:r w:rsidRPr="5CC5E6DE">
        <w:rPr>
          <w:rFonts w:eastAsia="Times" w:cs="Times"/>
        </w:rPr>
        <w:t xml:space="preserve"> </w:t>
      </w:r>
      <w:r w:rsidR="00C61212">
        <w:rPr>
          <w:rFonts w:eastAsia="Times" w:cs="Times"/>
        </w:rPr>
        <w:t xml:space="preserve">the </w:t>
      </w:r>
      <w:r w:rsidRPr="5CC5E6DE">
        <w:rPr>
          <w:rFonts w:eastAsia="Times" w:cs="Times"/>
        </w:rPr>
        <w:t xml:space="preserve">substance for scrutiny. </w:t>
      </w:r>
      <w:r>
        <w:rPr>
          <w:rFonts w:eastAsia="Times" w:cs="Times"/>
        </w:rPr>
        <w:t>The use</w:t>
      </w:r>
      <w:r w:rsidRPr="5CC5E6DE">
        <w:rPr>
          <w:rFonts w:eastAsia="Times" w:cs="Times"/>
        </w:rPr>
        <w:t xml:space="preserve"> of HNNs in future </w:t>
      </w:r>
      <w:r w:rsidRPr="5CC5E6DE">
        <w:rPr>
          <w:rFonts w:eastAsia="Times" w:cs="Times"/>
        </w:rPr>
        <w:lastRenderedPageBreak/>
        <w:t xml:space="preserve">applications </w:t>
      </w:r>
      <w:r w:rsidRPr="36181C38">
        <w:rPr>
          <w:rFonts w:eastAsia="Times" w:cs="Times"/>
        </w:rPr>
        <w:t>needs</w:t>
      </w:r>
      <w:r w:rsidRPr="796DDD07">
        <w:rPr>
          <w:rFonts w:eastAsia="Times" w:cs="Times"/>
        </w:rPr>
        <w:t xml:space="preserve"> to take into consideration labels and their representation within the hierarchy.</w:t>
      </w:r>
    </w:p>
    <w:p w14:paraId="48849CED" w14:textId="161F0230" w:rsidR="00B4483D" w:rsidRDefault="00B4483D" w:rsidP="00B4483D">
      <w:pPr>
        <w:ind w:firstLine="225"/>
      </w:pPr>
      <w:r w:rsidRPr="796DDD07">
        <w:rPr>
          <w:rFonts w:eastAsia="Times" w:cs="Times"/>
        </w:rPr>
        <w:t xml:space="preserve">Our research uses deep learning and neural networks. These tools can find hidden variables within the data. Even if sensitive data is removed from the dataset before training, factors may be encoded in the data set in other ways. Removing </w:t>
      </w:r>
      <w:r>
        <w:rPr>
          <w:rFonts w:eastAsia="Times" w:cs="Times"/>
        </w:rPr>
        <w:t>sensitive</w:t>
      </w:r>
      <w:r w:rsidR="00C61212">
        <w:rPr>
          <w:rFonts w:eastAsia="Times" w:cs="Times"/>
        </w:rPr>
        <w:t xml:space="preserve"> </w:t>
      </w:r>
      <w:r w:rsidRPr="796DDD07">
        <w:rPr>
          <w:rFonts w:eastAsia="Times" w:cs="Times"/>
        </w:rPr>
        <w:t>variable</w:t>
      </w:r>
      <w:r>
        <w:rPr>
          <w:rFonts w:eastAsia="Times" w:cs="Times"/>
        </w:rPr>
        <w:t>s like race or sex</w:t>
      </w:r>
      <w:r w:rsidRPr="796DDD07">
        <w:rPr>
          <w:rFonts w:eastAsia="Times" w:cs="Times"/>
        </w:rPr>
        <w:t xml:space="preserve"> from the dataset</w:t>
      </w:r>
      <w:r>
        <w:rPr>
          <w:rFonts w:eastAsia="Times" w:cs="Times"/>
        </w:rPr>
        <w:t xml:space="preserve"> entirely</w:t>
      </w:r>
      <w:r w:rsidRPr="796DDD07">
        <w:rPr>
          <w:rFonts w:eastAsia="Times" w:cs="Times"/>
        </w:rPr>
        <w:t xml:space="preserve"> can prohibit practitioners from identifying biased results. </w:t>
      </w:r>
      <w:r>
        <w:rPr>
          <w:rFonts w:eastAsia="Times" w:cs="Times"/>
        </w:rPr>
        <w:t>Data science p</w:t>
      </w:r>
      <w:r w:rsidRPr="796DDD07">
        <w:rPr>
          <w:rFonts w:eastAsia="Times" w:cs="Times"/>
        </w:rPr>
        <w:t>ractitioners ought to be aware of the ethical considerations when employing deep learning techniques.</w:t>
      </w:r>
    </w:p>
    <w:p w14:paraId="228508D1" w14:textId="6CDA0F55" w:rsidR="00B4483D" w:rsidRDefault="00B4483D" w:rsidP="00B4483D">
      <w:pPr>
        <w:pStyle w:val="heading10"/>
      </w:pPr>
      <w:r>
        <w:t xml:space="preserve">6   Conclusion </w:t>
      </w:r>
    </w:p>
    <w:p w14:paraId="4C8F55F3" w14:textId="08DC9F28" w:rsidR="00B4483D" w:rsidRDefault="00B4483D" w:rsidP="00B4483D">
      <w:r>
        <w:t xml:space="preserve">The findings from this research </w:t>
      </w:r>
      <w:r w:rsidR="00647A4E">
        <w:t>show</w:t>
      </w:r>
      <w:r>
        <w:t xml:space="preserve"> HNNs offer </w:t>
      </w:r>
      <w:r w:rsidR="00647A4E">
        <w:t xml:space="preserve">a </w:t>
      </w:r>
      <w:r>
        <w:t xml:space="preserve">slight improvement in overall accuracy compared to flat networks. </w:t>
      </w:r>
      <w:r w:rsidR="00F05813">
        <w:t xml:space="preserve">Given </w:t>
      </w:r>
      <w:r>
        <w:t xml:space="preserve">the </w:t>
      </w:r>
      <w:r w:rsidR="00F05813">
        <w:t>results in this study</w:t>
      </w:r>
      <w:r w:rsidR="00647A4E">
        <w:t>,</w:t>
      </w:r>
      <w:r w:rsidR="00F05813">
        <w:t xml:space="preserve"> t</w:t>
      </w:r>
      <w:r w:rsidR="00376DCB">
        <w:t>he benefits</w:t>
      </w:r>
      <w:r w:rsidR="00F05813">
        <w:t xml:space="preserve"> of </w:t>
      </w:r>
      <w:r>
        <w:t xml:space="preserve">HNNs </w:t>
      </w:r>
      <w:r w:rsidR="00F05813">
        <w:t>do</w:t>
      </w:r>
      <w:r>
        <w:t xml:space="preserve"> not justify their complexity</w:t>
      </w:r>
      <w:r w:rsidR="00F05813">
        <w:t xml:space="preserve"> and additional training time</w:t>
      </w:r>
      <w:r w:rsidR="000939CC">
        <w:t xml:space="preserve">. </w:t>
      </w:r>
      <w:r w:rsidR="00F05813">
        <w:t xml:space="preserve">However, for certain use cases </w:t>
      </w:r>
      <w:r w:rsidR="001E08A5">
        <w:t>such as a priority class</w:t>
      </w:r>
      <w:r w:rsidR="00D57E46">
        <w:t xml:space="preserve"> HNNs may offer benefits compared the flat NNs.</w:t>
      </w:r>
      <w:r>
        <w:t xml:space="preserve"> Moving classes throughout the structure of the model’s hierarchy resulted in change at the fine level classification. Based on the finding of this research further investigation of HNNs might demonstrate a use case for optimizing the classification of a priority class.</w:t>
      </w:r>
    </w:p>
    <w:p w14:paraId="2678462D" w14:textId="77777777" w:rsidR="00207ECF" w:rsidRPr="00C823C8" w:rsidRDefault="00207ECF" w:rsidP="00B4483D"/>
    <w:p w14:paraId="31E13A3F" w14:textId="77777777" w:rsidR="00B4483D" w:rsidRPr="00C823C8" w:rsidRDefault="00B4483D" w:rsidP="00B4483D">
      <w:pPr>
        <w:ind w:firstLine="0"/>
      </w:pPr>
    </w:p>
    <w:p w14:paraId="28845D1A" w14:textId="77777777" w:rsidR="00B4483D" w:rsidRPr="00C823C8" w:rsidRDefault="00B4483D" w:rsidP="0066216B">
      <w:pPr>
        <w:ind w:firstLine="0"/>
      </w:pPr>
    </w:p>
    <w:p w14:paraId="78F47C98" w14:textId="1805C5AC" w:rsidR="00B4483D" w:rsidRPr="00FF05E7" w:rsidRDefault="00B4483D" w:rsidP="00B4483D">
      <w:pPr>
        <w:pStyle w:val="p1a"/>
      </w:pPr>
      <w:r w:rsidRPr="009F4136">
        <w:rPr>
          <w:rStyle w:val="heading3Zchn"/>
        </w:rPr>
        <w:t>Acknowledgments.</w:t>
      </w:r>
      <w:r>
        <w:t xml:space="preserve"> Special thanks to Dr. Jacquie Cheun-Jensen and </w:t>
      </w:r>
      <w:proofErr w:type="spellStart"/>
      <w:r>
        <w:t>Nibhrat</w:t>
      </w:r>
      <w:proofErr w:type="spellEnd"/>
      <w:r>
        <w:t xml:space="preserve"> </w:t>
      </w:r>
      <w:proofErr w:type="spellStart"/>
      <w:r>
        <w:t>Lohia</w:t>
      </w:r>
      <w:proofErr w:type="spellEnd"/>
      <w:r>
        <w:t xml:space="preserve"> for useful discussions and f</w:t>
      </w:r>
      <w:r w:rsidR="00A626F1">
        <w:t>eedback throughout our research</w:t>
      </w:r>
      <w:r>
        <w:t>.</w:t>
      </w:r>
    </w:p>
    <w:p w14:paraId="565CBE5D" w14:textId="77777777" w:rsidR="00B4483D" w:rsidRPr="009A3755" w:rsidRDefault="00B4483D" w:rsidP="00B4483D">
      <w:pPr>
        <w:pStyle w:val="heading10"/>
      </w:pPr>
      <w:r w:rsidRPr="009A3755">
        <w:t>References</w:t>
      </w:r>
    </w:p>
    <w:p w14:paraId="772A166F" w14:textId="2731240B" w:rsidR="00723951" w:rsidRPr="00723951" w:rsidRDefault="00723951" w:rsidP="00723951">
      <w:pPr>
        <w:pStyle w:val="reference"/>
        <w:numPr>
          <w:ilvl w:val="0"/>
          <w:numId w:val="2"/>
        </w:numPr>
        <w:rPr>
          <w:color w:val="000000" w:themeColor="text1"/>
        </w:rPr>
      </w:pPr>
      <w:r w:rsidRPr="00723951">
        <w:rPr>
          <w:color w:val="000000" w:themeColor="text1"/>
        </w:rPr>
        <w:t>Abadi,</w:t>
      </w:r>
      <w:r>
        <w:rPr>
          <w:color w:val="000000" w:themeColor="text1"/>
        </w:rPr>
        <w:t xml:space="preserve"> M.,</w:t>
      </w:r>
      <w:r w:rsidRPr="00723951">
        <w:rPr>
          <w:color w:val="000000" w:themeColor="text1"/>
        </w:rPr>
        <w:t xml:space="preserve"> Agarwal, A., Barham, P., </w:t>
      </w:r>
      <w:proofErr w:type="spellStart"/>
      <w:r w:rsidRPr="00723951">
        <w:rPr>
          <w:color w:val="000000" w:themeColor="text1"/>
        </w:rPr>
        <w:t>Brevdo</w:t>
      </w:r>
      <w:proofErr w:type="spellEnd"/>
      <w:r w:rsidRPr="00723951">
        <w:rPr>
          <w:color w:val="000000" w:themeColor="text1"/>
        </w:rPr>
        <w:t xml:space="preserve">, E., Chen, Z., </w:t>
      </w:r>
      <w:proofErr w:type="spellStart"/>
      <w:r w:rsidRPr="00723951">
        <w:rPr>
          <w:color w:val="000000" w:themeColor="text1"/>
        </w:rPr>
        <w:t>Citro</w:t>
      </w:r>
      <w:proofErr w:type="spellEnd"/>
      <w:r w:rsidRPr="00723951">
        <w:rPr>
          <w:color w:val="000000" w:themeColor="text1"/>
        </w:rPr>
        <w:t xml:space="preserve">, C., </w:t>
      </w:r>
      <w:proofErr w:type="spellStart"/>
      <w:r w:rsidRPr="00723951">
        <w:rPr>
          <w:color w:val="000000" w:themeColor="text1"/>
        </w:rPr>
        <w:t>Corrado</w:t>
      </w:r>
      <w:proofErr w:type="spellEnd"/>
      <w:r w:rsidRPr="00723951">
        <w:rPr>
          <w:color w:val="000000" w:themeColor="text1"/>
        </w:rPr>
        <w:t xml:space="preserve">, G. S., Davis, A., Dean, J., Devin, M., Ghemawat, S., Goodfellow, I., Harp, A., Irving, G., </w:t>
      </w:r>
      <w:proofErr w:type="spellStart"/>
      <w:r w:rsidRPr="00723951">
        <w:rPr>
          <w:color w:val="000000" w:themeColor="text1"/>
        </w:rPr>
        <w:t>Isard</w:t>
      </w:r>
      <w:proofErr w:type="spellEnd"/>
      <w:r w:rsidRPr="00723951">
        <w:rPr>
          <w:color w:val="000000" w:themeColor="text1"/>
        </w:rPr>
        <w:t xml:space="preserve">, M., Jia, Y., </w:t>
      </w:r>
      <w:proofErr w:type="spellStart"/>
      <w:r w:rsidRPr="00723951">
        <w:rPr>
          <w:color w:val="000000" w:themeColor="text1"/>
        </w:rPr>
        <w:t>Jozefowicz</w:t>
      </w:r>
      <w:proofErr w:type="spellEnd"/>
      <w:r w:rsidRPr="00723951">
        <w:rPr>
          <w:color w:val="000000" w:themeColor="text1"/>
        </w:rPr>
        <w:t xml:space="preserve">, R., Kaiser, L., </w:t>
      </w:r>
      <w:proofErr w:type="spellStart"/>
      <w:r w:rsidRPr="00723951">
        <w:rPr>
          <w:color w:val="000000" w:themeColor="text1"/>
        </w:rPr>
        <w:t>Kudlur</w:t>
      </w:r>
      <w:proofErr w:type="spellEnd"/>
      <w:r w:rsidRPr="00723951">
        <w:rPr>
          <w:color w:val="000000" w:themeColor="text1"/>
        </w:rPr>
        <w:t xml:space="preserve">, M., … Zheng, X. (2016). </w:t>
      </w:r>
      <w:r w:rsidRPr="00723951">
        <w:rPr>
          <w:i/>
          <w:iCs/>
          <w:color w:val="000000" w:themeColor="text1"/>
        </w:rPr>
        <w:t>TensorFlow: Large-Scale Machine Learning on Heterogeneous Distributed Systems.</w:t>
      </w:r>
      <w:r>
        <w:rPr>
          <w:color w:val="000000" w:themeColor="text1"/>
        </w:rPr>
        <w:t xml:space="preserve"> </w:t>
      </w:r>
      <w:r w:rsidRPr="00723951">
        <w:rPr>
          <w:color w:val="000000" w:themeColor="text1"/>
        </w:rPr>
        <w:t>Retrieved from</w:t>
      </w:r>
      <w:r>
        <w:rPr>
          <w:color w:val="000000" w:themeColor="text1"/>
        </w:rPr>
        <w:t xml:space="preserve"> </w:t>
      </w:r>
      <w:r w:rsidRPr="00723951">
        <w:rPr>
          <w:color w:val="000000" w:themeColor="text1"/>
        </w:rPr>
        <w:t>https://arxiv.org/abs/1603.04467</w:t>
      </w:r>
    </w:p>
    <w:p w14:paraId="3EFFEC66" w14:textId="0AC09D07" w:rsidR="00B4483D" w:rsidRDefault="0BC98E85" w:rsidP="00B4483D">
      <w:pPr>
        <w:pStyle w:val="reference"/>
        <w:numPr>
          <w:ilvl w:val="0"/>
          <w:numId w:val="2"/>
        </w:numPr>
        <w:rPr>
          <w:color w:val="000000" w:themeColor="text1"/>
        </w:rPr>
      </w:pPr>
      <w:r w:rsidRPr="0BC98E85">
        <w:rPr>
          <w:color w:val="000000" w:themeColor="text1"/>
        </w:rPr>
        <w:t xml:space="preserve">Bardes, A., Ponce, J., &amp; </w:t>
      </w:r>
      <w:proofErr w:type="spellStart"/>
      <w:r w:rsidRPr="0BC98E85">
        <w:rPr>
          <w:color w:val="000000" w:themeColor="text1"/>
        </w:rPr>
        <w:t>LeCun</w:t>
      </w:r>
      <w:proofErr w:type="spellEnd"/>
      <w:r w:rsidRPr="0BC98E85">
        <w:rPr>
          <w:color w:val="000000" w:themeColor="text1"/>
        </w:rPr>
        <w:t xml:space="preserve">, Y. (2021). </w:t>
      </w:r>
      <w:proofErr w:type="spellStart"/>
      <w:r w:rsidRPr="0BC98E85">
        <w:rPr>
          <w:i/>
          <w:iCs/>
          <w:color w:val="000000" w:themeColor="text1"/>
        </w:rPr>
        <w:t>VICReg</w:t>
      </w:r>
      <w:proofErr w:type="spellEnd"/>
      <w:r w:rsidRPr="0BC98E85">
        <w:rPr>
          <w:i/>
          <w:iCs/>
          <w:color w:val="000000" w:themeColor="text1"/>
        </w:rPr>
        <w:t>: Variance-Invariance-Covariance Regularization for Self-Supervised Learning</w:t>
      </w:r>
      <w:r w:rsidRPr="0BC98E85">
        <w:rPr>
          <w:color w:val="000000" w:themeColor="text1"/>
        </w:rPr>
        <w:t>. Retrieved from https://arxiv.org/abs/ 2105.04906</w:t>
      </w:r>
    </w:p>
    <w:p w14:paraId="7B1CCD22" w14:textId="77777777" w:rsidR="00B4483D" w:rsidRPr="009C3E24" w:rsidRDefault="0BC98E85" w:rsidP="00B4483D">
      <w:pPr>
        <w:pStyle w:val="reference"/>
        <w:numPr>
          <w:ilvl w:val="0"/>
          <w:numId w:val="2"/>
        </w:numPr>
        <w:rPr>
          <w:color w:val="000000" w:themeColor="text1"/>
        </w:rPr>
      </w:pPr>
      <w:r w:rsidRPr="0BC98E85">
        <w:rPr>
          <w:color w:val="000000" w:themeColor="text1"/>
        </w:rPr>
        <w:t xml:space="preserve">Bansal, A., Castillo C., Ranjan R., &amp; </w:t>
      </w:r>
      <w:proofErr w:type="spellStart"/>
      <w:r w:rsidRPr="0BC98E85">
        <w:rPr>
          <w:color w:val="000000" w:themeColor="text1"/>
        </w:rPr>
        <w:t>Chellappa</w:t>
      </w:r>
      <w:proofErr w:type="spellEnd"/>
      <w:r w:rsidRPr="0BC98E85">
        <w:rPr>
          <w:color w:val="000000" w:themeColor="text1"/>
        </w:rPr>
        <w:t xml:space="preserve"> R. (2017). The Dos and </w:t>
      </w:r>
      <w:proofErr w:type="spellStart"/>
      <w:r w:rsidRPr="0BC98E85">
        <w:rPr>
          <w:color w:val="000000" w:themeColor="text1"/>
        </w:rPr>
        <w:t>Donts</w:t>
      </w:r>
      <w:proofErr w:type="spellEnd"/>
      <w:r w:rsidRPr="0BC98E85">
        <w:rPr>
          <w:color w:val="000000" w:themeColor="text1"/>
        </w:rPr>
        <w:t xml:space="preserve"> for CNN-Based Face Verification. </w:t>
      </w:r>
      <w:r w:rsidRPr="0BC98E85">
        <w:rPr>
          <w:i/>
          <w:iCs/>
          <w:color w:val="000000" w:themeColor="text1"/>
        </w:rPr>
        <w:t>Proceedings of the IEEE International Conference on Computer Vision Workshop (ICCVW),</w:t>
      </w:r>
      <w:r w:rsidRPr="0BC98E85">
        <w:rPr>
          <w:color w:val="000000" w:themeColor="text1"/>
        </w:rPr>
        <w:t xml:space="preserve"> 2545–2554.</w:t>
      </w:r>
    </w:p>
    <w:p w14:paraId="2DF290AB" w14:textId="29DE142C" w:rsidR="00295F14" w:rsidRPr="00236C53" w:rsidRDefault="0BC98E85" w:rsidP="00236C53">
      <w:pPr>
        <w:pStyle w:val="reference"/>
        <w:numPr>
          <w:ilvl w:val="0"/>
          <w:numId w:val="2"/>
        </w:numPr>
        <w:rPr>
          <w:color w:val="000000" w:themeColor="text1"/>
        </w:rPr>
      </w:pPr>
      <w:r w:rsidRPr="0BC98E85">
        <w:rPr>
          <w:color w:val="000000" w:themeColor="text1"/>
        </w:rPr>
        <w:t xml:space="preserve">Basha, S., Dubey, S., </w:t>
      </w:r>
      <w:proofErr w:type="spellStart"/>
      <w:r w:rsidRPr="0BC98E85">
        <w:rPr>
          <w:color w:val="000000" w:themeColor="text1"/>
        </w:rPr>
        <w:t>Pulabaigari</w:t>
      </w:r>
      <w:proofErr w:type="spellEnd"/>
      <w:r w:rsidRPr="0BC98E85">
        <w:rPr>
          <w:color w:val="000000" w:themeColor="text1"/>
        </w:rPr>
        <w:t xml:space="preserve">, V., &amp; Mukherjee, S. (2020). Impact of Fully Connected Layers on Performance of Convolutional Neural Networks for Image Classification. </w:t>
      </w:r>
      <w:r w:rsidRPr="0BC98E85">
        <w:rPr>
          <w:i/>
          <w:iCs/>
          <w:color w:val="000000" w:themeColor="text1"/>
        </w:rPr>
        <w:t>Neurocomputing, 378,</w:t>
      </w:r>
      <w:r w:rsidRPr="0BC98E85">
        <w:rPr>
          <w:color w:val="000000" w:themeColor="text1"/>
        </w:rPr>
        <w:t xml:space="preserve"> 112-119. https://doi.org/10.1016/j.neucom. 2019.10.008</w:t>
      </w:r>
    </w:p>
    <w:p w14:paraId="7EB997A9" w14:textId="3417A52A" w:rsidR="00B4483D" w:rsidRPr="00B45640" w:rsidRDefault="0BC98E85" w:rsidP="00B4483D">
      <w:pPr>
        <w:pStyle w:val="reference"/>
        <w:numPr>
          <w:ilvl w:val="0"/>
          <w:numId w:val="2"/>
        </w:numPr>
        <w:rPr>
          <w:color w:val="000000" w:themeColor="text1"/>
        </w:rPr>
      </w:pPr>
      <w:r w:rsidRPr="0BC98E85">
        <w:rPr>
          <w:color w:val="000000" w:themeColor="text1"/>
        </w:rPr>
        <w:t xml:space="preserve">Bergman, T., </w:t>
      </w:r>
      <w:proofErr w:type="spellStart"/>
      <w:r w:rsidRPr="0BC98E85">
        <w:rPr>
          <w:color w:val="000000" w:themeColor="text1"/>
        </w:rPr>
        <w:t>Beehner</w:t>
      </w:r>
      <w:proofErr w:type="spellEnd"/>
      <w:r w:rsidRPr="0BC98E85">
        <w:rPr>
          <w:color w:val="000000" w:themeColor="text1"/>
        </w:rPr>
        <w:t xml:space="preserve">, J., Cheney, D. &amp; Seyfarth, R. (2003). Hierarchical Classification by Rank and Kinship in Baboons. </w:t>
      </w:r>
      <w:r w:rsidRPr="0BC98E85">
        <w:rPr>
          <w:i/>
          <w:iCs/>
          <w:color w:val="000000" w:themeColor="text1"/>
        </w:rPr>
        <w:t>Science (American Association for the Advancement of Science), 302(5648)</w:t>
      </w:r>
      <w:r w:rsidRPr="0BC98E85">
        <w:rPr>
          <w:color w:val="000000" w:themeColor="text1"/>
        </w:rPr>
        <w:t>, 1234–1236. https://doi.org/10.1126/science. 1087513</w:t>
      </w:r>
    </w:p>
    <w:p w14:paraId="30FC1DE4" w14:textId="77777777" w:rsidR="00B4483D" w:rsidRPr="004F0E1E" w:rsidRDefault="0BC98E85" w:rsidP="00B4483D">
      <w:pPr>
        <w:pStyle w:val="reference"/>
        <w:numPr>
          <w:ilvl w:val="0"/>
          <w:numId w:val="2"/>
        </w:numPr>
        <w:rPr>
          <w:color w:val="000000" w:themeColor="text1"/>
          <w:szCs w:val="18"/>
        </w:rPr>
      </w:pPr>
      <w:r w:rsidRPr="0BC98E85">
        <w:rPr>
          <w:color w:val="000000" w:themeColor="text1"/>
        </w:rPr>
        <w:lastRenderedPageBreak/>
        <w:t xml:space="preserve">Fukushima, K. (1980). </w:t>
      </w:r>
      <w:proofErr w:type="spellStart"/>
      <w:r w:rsidRPr="0BC98E85">
        <w:rPr>
          <w:color w:val="000000" w:themeColor="text1"/>
        </w:rPr>
        <w:t>Neocognitron</w:t>
      </w:r>
      <w:proofErr w:type="spellEnd"/>
      <w:r w:rsidRPr="0BC98E85">
        <w:rPr>
          <w:color w:val="000000" w:themeColor="text1"/>
        </w:rPr>
        <w:t>: A Self Organizing Neural Network Model for A Mechanism of Pattern Recognition Unaffected by Shift in Position. </w:t>
      </w:r>
      <w:r w:rsidRPr="0BC98E85">
        <w:rPr>
          <w:i/>
          <w:iCs/>
          <w:color w:val="000000" w:themeColor="text1"/>
        </w:rPr>
        <w:t xml:space="preserve">Biological Cybernetics, 36(4), </w:t>
      </w:r>
      <w:r w:rsidRPr="0BC98E85">
        <w:rPr>
          <w:color w:val="000000" w:themeColor="text1"/>
        </w:rPr>
        <w:t>193–202. https://doi.org/10.1007/BF00344251</w:t>
      </w:r>
    </w:p>
    <w:p w14:paraId="53137218" w14:textId="77777777" w:rsidR="00B4483D" w:rsidRDefault="0BC98E85" w:rsidP="00B4483D">
      <w:pPr>
        <w:pStyle w:val="reference"/>
        <w:numPr>
          <w:ilvl w:val="0"/>
          <w:numId w:val="2"/>
        </w:numPr>
        <w:rPr>
          <w:color w:val="000000" w:themeColor="text1"/>
        </w:rPr>
      </w:pPr>
      <w:r w:rsidRPr="0BC98E85">
        <w:rPr>
          <w:color w:val="000000" w:themeColor="text1"/>
        </w:rPr>
        <w:t xml:space="preserve">Grand View Research. (2020). </w:t>
      </w:r>
      <w:r w:rsidRPr="0BC98E85">
        <w:rPr>
          <w:i/>
          <w:iCs/>
          <w:color w:val="000000" w:themeColor="text1"/>
        </w:rPr>
        <w:t>Image Recognition Market Worth $109.4 Billion By 2027 | CAGR: 18.8%.</w:t>
      </w:r>
      <w:r w:rsidRPr="0BC98E85">
        <w:rPr>
          <w:color w:val="000000" w:themeColor="text1"/>
        </w:rPr>
        <w:t xml:space="preserve"> </w:t>
      </w:r>
      <w:hyperlink r:id="rId25">
        <w:r w:rsidRPr="0BC98E85">
          <w:rPr>
            <w:rStyle w:val="Hyperlink"/>
            <w:color w:val="auto"/>
            <w:u w:val="none"/>
          </w:rPr>
          <w:t>https://www.grandviewresearch.com/press-release/global-image-recognition-market</w:t>
        </w:r>
      </w:hyperlink>
    </w:p>
    <w:p w14:paraId="2C0CDA63" w14:textId="77777777" w:rsidR="00B4483D" w:rsidRPr="007211DF" w:rsidRDefault="0BC98E85" w:rsidP="00B4483D">
      <w:pPr>
        <w:pStyle w:val="reference"/>
        <w:numPr>
          <w:ilvl w:val="0"/>
          <w:numId w:val="2"/>
        </w:numPr>
        <w:rPr>
          <w:color w:val="000000" w:themeColor="text1"/>
        </w:rPr>
      </w:pPr>
      <w:r w:rsidRPr="0BC98E85">
        <w:rPr>
          <w:color w:val="000000" w:themeColor="text1"/>
        </w:rPr>
        <w:t xml:space="preserve">Kang, Ko, Y., &amp; </w:t>
      </w:r>
      <w:proofErr w:type="spellStart"/>
      <w:r w:rsidRPr="0BC98E85">
        <w:rPr>
          <w:color w:val="000000" w:themeColor="text1"/>
        </w:rPr>
        <w:t>Seo</w:t>
      </w:r>
      <w:proofErr w:type="spellEnd"/>
      <w:r w:rsidRPr="0BC98E85">
        <w:rPr>
          <w:color w:val="000000" w:themeColor="text1"/>
        </w:rPr>
        <w:t xml:space="preserve">, J. (2013). Hierarchical Speech-Act Classification for Discourse Analysis. </w:t>
      </w:r>
      <w:r w:rsidRPr="0BC98E85">
        <w:rPr>
          <w:i/>
          <w:iCs/>
          <w:color w:val="000000" w:themeColor="text1"/>
        </w:rPr>
        <w:t>Pattern Recognition Letters, 34(10)</w:t>
      </w:r>
      <w:r w:rsidRPr="0BC98E85">
        <w:rPr>
          <w:color w:val="000000" w:themeColor="text1"/>
        </w:rPr>
        <w:t xml:space="preserve">, 1119–1124. https://doi.org/10.1016/ </w:t>
      </w:r>
      <w:proofErr w:type="gramStart"/>
      <w:r w:rsidRPr="0BC98E85">
        <w:rPr>
          <w:color w:val="000000" w:themeColor="text1"/>
        </w:rPr>
        <w:t>j.patrec</w:t>
      </w:r>
      <w:proofErr w:type="gramEnd"/>
      <w:r w:rsidRPr="0BC98E85">
        <w:rPr>
          <w:color w:val="000000" w:themeColor="text1"/>
        </w:rPr>
        <w:t>.2013.03.008</w:t>
      </w:r>
    </w:p>
    <w:p w14:paraId="0422CF60" w14:textId="77777777" w:rsidR="00B4483D" w:rsidRPr="009C3E24" w:rsidRDefault="0BC98E85" w:rsidP="00B4483D">
      <w:pPr>
        <w:pStyle w:val="reference"/>
        <w:numPr>
          <w:ilvl w:val="0"/>
          <w:numId w:val="2"/>
        </w:numPr>
        <w:rPr>
          <w:color w:val="000000" w:themeColor="text1"/>
        </w:rPr>
      </w:pPr>
      <w:proofErr w:type="spellStart"/>
      <w:r w:rsidRPr="0BC98E85">
        <w:rPr>
          <w:color w:val="000000" w:themeColor="text1"/>
        </w:rPr>
        <w:t>Kolisnik</w:t>
      </w:r>
      <w:proofErr w:type="spellEnd"/>
      <w:r w:rsidRPr="0BC98E85">
        <w:rPr>
          <w:color w:val="000000" w:themeColor="text1"/>
        </w:rPr>
        <w:t xml:space="preserve">, B., Hogan, I., &amp; </w:t>
      </w:r>
      <w:proofErr w:type="spellStart"/>
      <w:r w:rsidRPr="0BC98E85">
        <w:rPr>
          <w:color w:val="000000" w:themeColor="text1"/>
        </w:rPr>
        <w:t>Zulkernine</w:t>
      </w:r>
      <w:proofErr w:type="spellEnd"/>
      <w:r w:rsidRPr="0BC98E85">
        <w:rPr>
          <w:color w:val="000000" w:themeColor="text1"/>
        </w:rPr>
        <w:t xml:space="preserve">, F. (2021). Condition-CNN: A Hierarchical Multi-Label Fashion Image Classification Model. </w:t>
      </w:r>
      <w:r w:rsidRPr="0BC98E85">
        <w:rPr>
          <w:i/>
          <w:iCs/>
          <w:color w:val="000000" w:themeColor="text1"/>
        </w:rPr>
        <w:t>Expert Systems with Applications, 182,</w:t>
      </w:r>
      <w:r w:rsidRPr="0BC98E85">
        <w:rPr>
          <w:color w:val="000000" w:themeColor="text1"/>
        </w:rPr>
        <w:t xml:space="preserve"> 115195-. https://doi.org/10.1016/j.eswa.2021.115195</w:t>
      </w:r>
    </w:p>
    <w:p w14:paraId="467A4D52" w14:textId="77777777" w:rsidR="00B4483D" w:rsidRDefault="0BC98E85" w:rsidP="00B4483D">
      <w:pPr>
        <w:pStyle w:val="reference"/>
        <w:numPr>
          <w:ilvl w:val="0"/>
          <w:numId w:val="2"/>
        </w:numPr>
        <w:rPr>
          <w:rFonts w:eastAsia="Times" w:cs="Times"/>
          <w:color w:val="000000" w:themeColor="text1"/>
        </w:rPr>
      </w:pPr>
      <w:proofErr w:type="spellStart"/>
      <w:r w:rsidRPr="0BC98E85">
        <w:rPr>
          <w:rFonts w:eastAsia="Times" w:cs="Times"/>
          <w:color w:val="000000" w:themeColor="text1"/>
        </w:rPr>
        <w:t>LeCun</w:t>
      </w:r>
      <w:proofErr w:type="spellEnd"/>
      <w:r w:rsidRPr="0BC98E85">
        <w:rPr>
          <w:rFonts w:eastAsia="Times" w:cs="Times"/>
          <w:color w:val="000000" w:themeColor="text1"/>
        </w:rPr>
        <w:t xml:space="preserve">, Y., </w:t>
      </w:r>
      <w:proofErr w:type="spellStart"/>
      <w:r w:rsidRPr="0BC98E85">
        <w:rPr>
          <w:rFonts w:eastAsia="Times" w:cs="Times"/>
          <w:color w:val="000000" w:themeColor="text1"/>
        </w:rPr>
        <w:t>Bengio</w:t>
      </w:r>
      <w:proofErr w:type="spellEnd"/>
      <w:r w:rsidRPr="0BC98E85">
        <w:rPr>
          <w:rFonts w:eastAsia="Times" w:cs="Times"/>
          <w:color w:val="000000" w:themeColor="text1"/>
        </w:rPr>
        <w:t xml:space="preserve">, Y., &amp; Hinton, G. (2015). Deep learning. </w:t>
      </w:r>
      <w:r w:rsidRPr="0BC98E85">
        <w:rPr>
          <w:rFonts w:eastAsia="Times" w:cs="Times"/>
          <w:i/>
          <w:iCs/>
          <w:color w:val="000000" w:themeColor="text1"/>
        </w:rPr>
        <w:t>Nature (London)</w:t>
      </w:r>
      <w:r w:rsidRPr="0BC98E85">
        <w:rPr>
          <w:rFonts w:eastAsia="Times" w:cs="Times"/>
          <w:color w:val="000000" w:themeColor="text1"/>
        </w:rPr>
        <w:t xml:space="preserve">, </w:t>
      </w:r>
      <w:r w:rsidRPr="0BC98E85">
        <w:rPr>
          <w:rFonts w:eastAsia="Times" w:cs="Times"/>
          <w:i/>
          <w:iCs/>
          <w:color w:val="000000" w:themeColor="text1"/>
        </w:rPr>
        <w:t>521</w:t>
      </w:r>
      <w:r w:rsidRPr="0BC98E85">
        <w:rPr>
          <w:rFonts w:eastAsia="Times" w:cs="Times"/>
          <w:color w:val="000000" w:themeColor="text1"/>
        </w:rPr>
        <w:t>(7553), 436–444. https://doi.org/10.1038/nature14539</w:t>
      </w:r>
    </w:p>
    <w:p w14:paraId="5CF52C83" w14:textId="77777777" w:rsidR="00B4483D" w:rsidRPr="00D84BE1" w:rsidRDefault="0BC98E85" w:rsidP="00B4483D">
      <w:pPr>
        <w:pStyle w:val="reference"/>
        <w:numPr>
          <w:ilvl w:val="0"/>
          <w:numId w:val="2"/>
        </w:numPr>
        <w:rPr>
          <w:rFonts w:eastAsia="Times" w:cs="Times"/>
          <w:color w:val="000000" w:themeColor="text1"/>
        </w:rPr>
      </w:pPr>
      <w:proofErr w:type="spellStart"/>
      <w:r w:rsidRPr="0BC98E85">
        <w:rPr>
          <w:rFonts w:eastAsia="Times" w:cs="Times"/>
          <w:color w:val="000000" w:themeColor="text1"/>
        </w:rPr>
        <w:t>LeCun</w:t>
      </w:r>
      <w:proofErr w:type="spellEnd"/>
      <w:r w:rsidRPr="0BC98E85">
        <w:rPr>
          <w:rFonts w:eastAsia="Times" w:cs="Times"/>
          <w:color w:val="000000" w:themeColor="text1"/>
        </w:rPr>
        <w:t xml:space="preserve">, Y., </w:t>
      </w:r>
      <w:proofErr w:type="spellStart"/>
      <w:r w:rsidRPr="0BC98E85">
        <w:rPr>
          <w:rFonts w:eastAsia="Times" w:cs="Times"/>
          <w:color w:val="000000" w:themeColor="text1"/>
        </w:rPr>
        <w:t>Boser</w:t>
      </w:r>
      <w:proofErr w:type="spellEnd"/>
      <w:r w:rsidRPr="0BC98E85">
        <w:rPr>
          <w:rFonts w:eastAsia="Times" w:cs="Times"/>
          <w:color w:val="000000" w:themeColor="text1"/>
        </w:rPr>
        <w:t xml:space="preserve">, B., </w:t>
      </w:r>
      <w:proofErr w:type="spellStart"/>
      <w:r w:rsidRPr="0BC98E85">
        <w:rPr>
          <w:rFonts w:eastAsia="Times" w:cs="Times"/>
          <w:color w:val="000000" w:themeColor="text1"/>
        </w:rPr>
        <w:t>Denker</w:t>
      </w:r>
      <w:proofErr w:type="spellEnd"/>
      <w:r w:rsidRPr="0BC98E85">
        <w:rPr>
          <w:rFonts w:eastAsia="Times" w:cs="Times"/>
          <w:color w:val="000000" w:themeColor="text1"/>
        </w:rPr>
        <w:t xml:space="preserve">, J. S., Henderson, D., Howard, R. E., Hubbard, W., &amp; </w:t>
      </w:r>
      <w:proofErr w:type="spellStart"/>
      <w:r w:rsidRPr="0BC98E85">
        <w:rPr>
          <w:rFonts w:eastAsia="Times" w:cs="Times"/>
          <w:color w:val="000000" w:themeColor="text1"/>
        </w:rPr>
        <w:t>Jackel</w:t>
      </w:r>
      <w:proofErr w:type="spellEnd"/>
      <w:r w:rsidRPr="0BC98E85">
        <w:rPr>
          <w:rFonts w:eastAsia="Times" w:cs="Times"/>
          <w:color w:val="000000" w:themeColor="text1"/>
        </w:rPr>
        <w:t xml:space="preserve">, L. D. (1989). Backpropagation Applied to Handwritten Zip Code Recognition. </w:t>
      </w:r>
      <w:r w:rsidRPr="0BC98E85">
        <w:rPr>
          <w:rFonts w:eastAsia="Times" w:cs="Times"/>
          <w:i/>
          <w:iCs/>
          <w:color w:val="000000" w:themeColor="text1"/>
        </w:rPr>
        <w:t>Neural Computation, 1(4)</w:t>
      </w:r>
      <w:r w:rsidRPr="0BC98E85">
        <w:rPr>
          <w:rFonts w:eastAsia="Times" w:cs="Times"/>
          <w:color w:val="000000" w:themeColor="text1"/>
        </w:rPr>
        <w:t>, 541–551. https://doi.org/10.1162/neco.1989.1.4.541</w:t>
      </w:r>
    </w:p>
    <w:p w14:paraId="44B982BE" w14:textId="77777777" w:rsidR="00B4483D" w:rsidRDefault="0BC98E85" w:rsidP="00B4483D">
      <w:pPr>
        <w:pStyle w:val="reference"/>
        <w:numPr>
          <w:ilvl w:val="0"/>
          <w:numId w:val="2"/>
        </w:numPr>
        <w:rPr>
          <w:color w:val="000000" w:themeColor="text1"/>
        </w:rPr>
      </w:pPr>
      <w:proofErr w:type="spellStart"/>
      <w:r w:rsidRPr="0BC98E85">
        <w:rPr>
          <w:color w:val="000000" w:themeColor="text1"/>
        </w:rPr>
        <w:t>Lecun</w:t>
      </w:r>
      <w:proofErr w:type="spellEnd"/>
      <w:r w:rsidRPr="0BC98E85">
        <w:rPr>
          <w:color w:val="000000" w:themeColor="text1"/>
        </w:rPr>
        <w:t xml:space="preserve">, Y., </w:t>
      </w:r>
      <w:proofErr w:type="spellStart"/>
      <w:r w:rsidRPr="0BC98E85">
        <w:rPr>
          <w:color w:val="000000" w:themeColor="text1"/>
        </w:rPr>
        <w:t>Bottou</w:t>
      </w:r>
      <w:proofErr w:type="spellEnd"/>
      <w:r w:rsidRPr="0BC98E85">
        <w:rPr>
          <w:color w:val="000000" w:themeColor="text1"/>
        </w:rPr>
        <w:t xml:space="preserve">, L., </w:t>
      </w:r>
      <w:proofErr w:type="spellStart"/>
      <w:r w:rsidRPr="0BC98E85">
        <w:rPr>
          <w:color w:val="000000" w:themeColor="text1"/>
        </w:rPr>
        <w:t>Bengio</w:t>
      </w:r>
      <w:proofErr w:type="spellEnd"/>
      <w:r w:rsidRPr="0BC98E85">
        <w:rPr>
          <w:color w:val="000000" w:themeColor="text1"/>
        </w:rPr>
        <w:t xml:space="preserve">, Y., &amp; Haffner, P. (1998). Gradient-Based Learning Applied to Document Recognition. </w:t>
      </w:r>
      <w:r w:rsidRPr="0BC98E85">
        <w:rPr>
          <w:i/>
          <w:iCs/>
          <w:color w:val="000000" w:themeColor="text1"/>
        </w:rPr>
        <w:t>Proceedings of the IEEE, 86</w:t>
      </w:r>
      <w:r w:rsidRPr="0BC98E85">
        <w:rPr>
          <w:color w:val="000000" w:themeColor="text1"/>
        </w:rPr>
        <w:t xml:space="preserve">(11), 2278–2324. </w:t>
      </w:r>
      <w:hyperlink r:id="rId26">
        <w:r w:rsidRPr="0BC98E85">
          <w:rPr>
            <w:color w:val="000000" w:themeColor="text1"/>
          </w:rPr>
          <w:t>https://doi.org/10.1109/5.726791</w:t>
        </w:r>
      </w:hyperlink>
    </w:p>
    <w:p w14:paraId="1BD9951B" w14:textId="77777777" w:rsidR="00B4483D" w:rsidRPr="00AA59DA" w:rsidRDefault="0BC98E85" w:rsidP="00B4483D">
      <w:pPr>
        <w:pStyle w:val="reference"/>
        <w:numPr>
          <w:ilvl w:val="0"/>
          <w:numId w:val="2"/>
        </w:numPr>
        <w:rPr>
          <w:color w:val="000000" w:themeColor="text1"/>
        </w:rPr>
      </w:pPr>
      <w:r w:rsidRPr="0BC98E85">
        <w:rPr>
          <w:color w:val="000000" w:themeColor="text1"/>
        </w:rPr>
        <w:t>Li, P., Li, Y., Jiang, X., &amp; Zhen, X. (2019). Two-Stream Multi-Task Network for Fashion Recognition. </w:t>
      </w:r>
      <w:r w:rsidRPr="0BC98E85">
        <w:rPr>
          <w:i/>
          <w:iCs/>
          <w:color w:val="000000" w:themeColor="text1"/>
        </w:rPr>
        <w:t>2019 IEEE International Conference on Image Processing (ICIP)</w:t>
      </w:r>
      <w:r w:rsidRPr="0BC98E85">
        <w:rPr>
          <w:color w:val="000000" w:themeColor="text1"/>
        </w:rPr>
        <w:t>, 3038–3042. https://doi.org/10.1109/ICIP.2019.8803394</w:t>
      </w:r>
    </w:p>
    <w:p w14:paraId="0539FDBC" w14:textId="77777777" w:rsidR="00B4483D" w:rsidRDefault="0BC98E85" w:rsidP="00B4483D">
      <w:pPr>
        <w:pStyle w:val="reference"/>
        <w:numPr>
          <w:ilvl w:val="0"/>
          <w:numId w:val="2"/>
        </w:numPr>
        <w:rPr>
          <w:color w:val="000000" w:themeColor="text1"/>
        </w:rPr>
      </w:pPr>
      <w:r w:rsidRPr="0BC98E85">
        <w:rPr>
          <w:color w:val="000000" w:themeColor="text1"/>
        </w:rPr>
        <w:t xml:space="preserve">Liu, L., &amp; Deng, J. (2018). </w:t>
      </w:r>
      <w:r w:rsidRPr="0BC98E85">
        <w:rPr>
          <w:i/>
          <w:iCs/>
          <w:color w:val="000000" w:themeColor="text1"/>
        </w:rPr>
        <w:t>Dynamic Deep Neural Networks: Optimizing Accuracy-Efficiency Trade-Offs by Selective Execution</w:t>
      </w:r>
      <w:r w:rsidRPr="0BC98E85">
        <w:rPr>
          <w:color w:val="000000" w:themeColor="text1"/>
        </w:rPr>
        <w:t>. Retrieved from https://arxiv.org/abs/ 1701.00299</w:t>
      </w:r>
    </w:p>
    <w:p w14:paraId="1CC7CF5E" w14:textId="77777777" w:rsidR="00B4483D" w:rsidRPr="00CF1148" w:rsidRDefault="0BC98E85" w:rsidP="00B4483D">
      <w:pPr>
        <w:pStyle w:val="reference"/>
        <w:numPr>
          <w:ilvl w:val="0"/>
          <w:numId w:val="2"/>
        </w:numPr>
        <w:rPr>
          <w:color w:val="000000" w:themeColor="text1"/>
        </w:rPr>
      </w:pPr>
      <w:r w:rsidRPr="0BC98E85">
        <w:rPr>
          <w:color w:val="000000" w:themeColor="text1"/>
        </w:rPr>
        <w:t xml:space="preserve">Martel, J., </w:t>
      </w:r>
      <w:proofErr w:type="spellStart"/>
      <w:r w:rsidRPr="0BC98E85">
        <w:rPr>
          <w:color w:val="000000" w:themeColor="text1"/>
        </w:rPr>
        <w:t>Nakashika</w:t>
      </w:r>
      <w:proofErr w:type="spellEnd"/>
      <w:r w:rsidRPr="0BC98E85">
        <w:rPr>
          <w:color w:val="000000" w:themeColor="text1"/>
        </w:rPr>
        <w:t xml:space="preserve">, T., Garcia, C., &amp; </w:t>
      </w:r>
      <w:proofErr w:type="spellStart"/>
      <w:r w:rsidRPr="0BC98E85">
        <w:rPr>
          <w:color w:val="000000" w:themeColor="text1"/>
        </w:rPr>
        <w:t>Idrissi</w:t>
      </w:r>
      <w:proofErr w:type="spellEnd"/>
      <w:r w:rsidRPr="0BC98E85">
        <w:rPr>
          <w:color w:val="000000" w:themeColor="text1"/>
        </w:rPr>
        <w:t xml:space="preserve">, K. (2013). A Combination of Hand-Crafted and Hierarchical High-Level Learnt Feature Extraction for Music Genre Classification. </w:t>
      </w:r>
      <w:r w:rsidRPr="0BC98E85">
        <w:rPr>
          <w:i/>
          <w:iCs/>
          <w:color w:val="000000" w:themeColor="text1"/>
        </w:rPr>
        <w:t>Artificial Neural Networks and Machine Learning – ICANN 2013</w:t>
      </w:r>
      <w:r w:rsidRPr="0BC98E85">
        <w:rPr>
          <w:color w:val="000000" w:themeColor="text1"/>
        </w:rPr>
        <w:t>, 397–404. https://doi.org/10.1007/978-3-642-40728-4_50</w:t>
      </w:r>
    </w:p>
    <w:p w14:paraId="386B1A39" w14:textId="77777777" w:rsidR="00B4483D" w:rsidRPr="00B23450" w:rsidRDefault="0BC98E85" w:rsidP="00B4483D">
      <w:pPr>
        <w:pStyle w:val="reference"/>
        <w:numPr>
          <w:ilvl w:val="0"/>
          <w:numId w:val="2"/>
        </w:numPr>
      </w:pPr>
      <w:r w:rsidRPr="0BC98E85">
        <w:rPr>
          <w:color w:val="000000" w:themeColor="text1"/>
        </w:rPr>
        <w:t>Pan, Z., Bao, X., Zhang, Y., Wang, B., An, Q., &amp; Lei, B. (2019). Siamese Network Based Metric Learning for SAR Target Classification</w:t>
      </w:r>
      <w:r>
        <w:t xml:space="preserve">. </w:t>
      </w:r>
      <w:r w:rsidRPr="0BC98E85">
        <w:rPr>
          <w:i/>
          <w:iCs/>
        </w:rPr>
        <w:t>Proceedings of the IEEE International Geoscience and Remote Sensing Symposium</w:t>
      </w:r>
      <w:r>
        <w:t>, 1342-1345. https://doi.org/</w:t>
      </w:r>
      <w:r w:rsidRPr="0BC98E85">
        <w:rPr>
          <w:rFonts w:eastAsia="Times" w:cs="Times"/>
          <w:color w:val="000000" w:themeColor="text1"/>
        </w:rPr>
        <w:t>1109</w:t>
      </w:r>
      <w:r>
        <w:t>/IGARSS.2019.8898210</w:t>
      </w:r>
    </w:p>
    <w:p w14:paraId="7FD9C4B6" w14:textId="77777777" w:rsidR="00B4483D" w:rsidRPr="0079160F" w:rsidRDefault="0BC98E85" w:rsidP="00B4483D">
      <w:pPr>
        <w:pStyle w:val="reference"/>
        <w:numPr>
          <w:ilvl w:val="0"/>
          <w:numId w:val="2"/>
        </w:numPr>
        <w:rPr>
          <w:rFonts w:eastAsia="Times" w:cs="Times"/>
          <w:color w:val="000000" w:themeColor="text1"/>
        </w:rPr>
      </w:pPr>
      <w:r w:rsidRPr="0BC98E85">
        <w:rPr>
          <w:rFonts w:eastAsia="Times" w:cs="Times"/>
          <w:color w:val="000000" w:themeColor="text1"/>
        </w:rPr>
        <w:t xml:space="preserve">Rosenblatt, F. (1962). </w:t>
      </w:r>
      <w:r w:rsidRPr="0BC98E85">
        <w:rPr>
          <w:rFonts w:eastAsia="Times" w:cs="Times"/>
          <w:i/>
          <w:iCs/>
          <w:color w:val="000000" w:themeColor="text1"/>
        </w:rPr>
        <w:t xml:space="preserve">Principles of </w:t>
      </w:r>
      <w:proofErr w:type="spellStart"/>
      <w:r w:rsidRPr="0BC98E85">
        <w:rPr>
          <w:rFonts w:eastAsia="Times" w:cs="Times"/>
          <w:i/>
          <w:iCs/>
          <w:color w:val="000000" w:themeColor="text1"/>
        </w:rPr>
        <w:t>Neurodynamics</w:t>
      </w:r>
      <w:proofErr w:type="spellEnd"/>
      <w:r w:rsidRPr="0BC98E85">
        <w:rPr>
          <w:rFonts w:eastAsia="Times" w:cs="Times"/>
          <w:i/>
          <w:iCs/>
          <w:color w:val="000000" w:themeColor="text1"/>
        </w:rPr>
        <w:t xml:space="preserve">; </w:t>
      </w:r>
      <w:proofErr w:type="spellStart"/>
      <w:r w:rsidRPr="0BC98E85">
        <w:rPr>
          <w:rFonts w:eastAsia="Times" w:cs="Times"/>
          <w:i/>
          <w:iCs/>
          <w:color w:val="000000" w:themeColor="text1"/>
        </w:rPr>
        <w:t>Perceptrons</w:t>
      </w:r>
      <w:proofErr w:type="spellEnd"/>
      <w:r w:rsidRPr="0BC98E85">
        <w:rPr>
          <w:rFonts w:eastAsia="Times" w:cs="Times"/>
          <w:i/>
          <w:iCs/>
          <w:color w:val="000000" w:themeColor="text1"/>
        </w:rPr>
        <w:t xml:space="preserve"> and the Theory of Brain Mechanisms.</w:t>
      </w:r>
      <w:r w:rsidRPr="0BC98E85">
        <w:rPr>
          <w:rFonts w:eastAsia="Times" w:cs="Times"/>
          <w:color w:val="000000" w:themeColor="text1"/>
        </w:rPr>
        <w:t xml:space="preserve"> Spartan Books.</w:t>
      </w:r>
    </w:p>
    <w:p w14:paraId="605C694F" w14:textId="77777777" w:rsidR="00B4483D" w:rsidRDefault="442C2B59" w:rsidP="00B4483D">
      <w:pPr>
        <w:pStyle w:val="reference"/>
        <w:numPr>
          <w:ilvl w:val="0"/>
          <w:numId w:val="2"/>
        </w:numPr>
      </w:pPr>
      <w:proofErr w:type="spellStart"/>
      <w:r w:rsidRPr="5B3BE211">
        <w:rPr>
          <w:color w:val="000000" w:themeColor="text1"/>
        </w:rPr>
        <w:t>Rumelhart</w:t>
      </w:r>
      <w:proofErr w:type="spellEnd"/>
      <w:r w:rsidRPr="5B3BE211">
        <w:rPr>
          <w:color w:val="000000" w:themeColor="text1"/>
        </w:rPr>
        <w:t xml:space="preserve">, D., Hinton, G., &amp; Williams </w:t>
      </w:r>
      <w:r>
        <w:t xml:space="preserve">R. (1986). Learning Representations by Back Propagation Errors. </w:t>
      </w:r>
      <w:r w:rsidRPr="5B3BE211">
        <w:rPr>
          <w:i/>
          <w:iCs/>
        </w:rPr>
        <w:t>Nature, 323,</w:t>
      </w:r>
      <w:r>
        <w:t xml:space="preserve"> 533-536.</w:t>
      </w:r>
    </w:p>
    <w:p w14:paraId="5440EAD1" w14:textId="77777777" w:rsidR="00B4483D" w:rsidRPr="00DF775C" w:rsidRDefault="0BC98E85" w:rsidP="00B4483D">
      <w:pPr>
        <w:pStyle w:val="reference"/>
        <w:numPr>
          <w:ilvl w:val="0"/>
          <w:numId w:val="2"/>
        </w:numPr>
      </w:pPr>
      <w:proofErr w:type="spellStart"/>
      <w:r>
        <w:t>Seo</w:t>
      </w:r>
      <w:proofErr w:type="spellEnd"/>
      <w:r>
        <w:t xml:space="preserve">, Y., &amp; Shin, K. (2019). Hierarchical Convolutional Neural Networks for fashion image classification. </w:t>
      </w:r>
      <w:r w:rsidRPr="0BC98E85">
        <w:rPr>
          <w:i/>
          <w:iCs/>
        </w:rPr>
        <w:t>Expert Systems with Applications, 116,</w:t>
      </w:r>
      <w:r>
        <w:t xml:space="preserve"> 328–339.</w:t>
      </w:r>
    </w:p>
    <w:p w14:paraId="597D3C13" w14:textId="77777777" w:rsidR="00B4483D" w:rsidRPr="00DF775C" w:rsidRDefault="442C2B59" w:rsidP="00B4483D">
      <w:pPr>
        <w:pStyle w:val="reference"/>
        <w:numPr>
          <w:ilvl w:val="0"/>
          <w:numId w:val="2"/>
        </w:numPr>
      </w:pPr>
      <w:proofErr w:type="spellStart"/>
      <w:r>
        <w:t>Simonyan</w:t>
      </w:r>
      <w:proofErr w:type="spellEnd"/>
      <w:r>
        <w:t>, &amp; Zisserman, A. (2014). </w:t>
      </w:r>
      <w:r w:rsidRPr="5B3BE211">
        <w:rPr>
          <w:i/>
          <w:iCs/>
        </w:rPr>
        <w:t>Very Deep Convolutional Networks for Large-Scale Image Recognition</w:t>
      </w:r>
      <w:r>
        <w:t>. Retrieved from https://arxiv.org/abs/1409.1556</w:t>
      </w:r>
    </w:p>
    <w:p w14:paraId="3476912D" w14:textId="77777777" w:rsidR="00B4483D" w:rsidRDefault="0BC98E85" w:rsidP="00B4483D">
      <w:pPr>
        <w:pStyle w:val="reference"/>
        <w:numPr>
          <w:ilvl w:val="0"/>
          <w:numId w:val="2"/>
        </w:numPr>
      </w:pPr>
      <w:r>
        <w:t xml:space="preserve">Srivastava, N., Hinton, G., </w:t>
      </w:r>
      <w:proofErr w:type="spellStart"/>
      <w:r>
        <w:t>Krixhevsky</w:t>
      </w:r>
      <w:proofErr w:type="spellEnd"/>
      <w:r>
        <w:t xml:space="preserve">, A., </w:t>
      </w:r>
      <w:proofErr w:type="spellStart"/>
      <w:r>
        <w:t>Sutskever</w:t>
      </w:r>
      <w:proofErr w:type="spellEnd"/>
      <w:r>
        <w:t xml:space="preserve">, I., &amp; </w:t>
      </w:r>
      <w:proofErr w:type="spellStart"/>
      <w:r>
        <w:t>Salakhutdinov</w:t>
      </w:r>
      <w:proofErr w:type="spellEnd"/>
      <w:r>
        <w:t xml:space="preserve">, R. (2014). Dropout: A Simple Way to Prevent Neural Networks from Overfitting. </w:t>
      </w:r>
      <w:r w:rsidRPr="0BC98E85">
        <w:rPr>
          <w:i/>
          <w:iCs/>
        </w:rPr>
        <w:t>Journal of Machine Learning Research, 15,</w:t>
      </w:r>
      <w:r>
        <w:t xml:space="preserve"> 1929-1958.</w:t>
      </w:r>
    </w:p>
    <w:p w14:paraId="43AC30E2" w14:textId="77777777" w:rsidR="00B4483D" w:rsidRPr="00B23450" w:rsidRDefault="0BC98E85" w:rsidP="00B4483D">
      <w:pPr>
        <w:pStyle w:val="reference"/>
        <w:numPr>
          <w:ilvl w:val="0"/>
          <w:numId w:val="2"/>
        </w:numPr>
      </w:pPr>
      <w:r>
        <w:t xml:space="preserve">Xiao, H., Rasul, K., &amp; </w:t>
      </w:r>
      <w:proofErr w:type="spellStart"/>
      <w:r>
        <w:t>Vollgraf</w:t>
      </w:r>
      <w:proofErr w:type="spellEnd"/>
      <w:r>
        <w:t xml:space="preserve">, R. (2017). </w:t>
      </w:r>
      <w:r w:rsidRPr="0BC98E85">
        <w:rPr>
          <w:i/>
          <w:iCs/>
        </w:rPr>
        <w:t xml:space="preserve">Fashion-MNIST: A Novel Image Dataset for Benchmarking Machine Learning Algorithms. </w:t>
      </w:r>
      <w:r>
        <w:t>Retrieved from https://arxiv.org/abs/ 1708.07747</w:t>
      </w:r>
    </w:p>
    <w:p w14:paraId="3FDC1728" w14:textId="77777777" w:rsidR="00B4483D" w:rsidRPr="00B23450" w:rsidRDefault="442C2B59" w:rsidP="00B4483D">
      <w:pPr>
        <w:pStyle w:val="reference"/>
        <w:numPr>
          <w:ilvl w:val="0"/>
          <w:numId w:val="2"/>
        </w:numPr>
      </w:pPr>
      <w:r>
        <w:t xml:space="preserve">Yan, Z., Jagadeesh, V., </w:t>
      </w:r>
      <w:proofErr w:type="spellStart"/>
      <w:r>
        <w:t>DeCoste</w:t>
      </w:r>
      <w:proofErr w:type="spellEnd"/>
      <w:r>
        <w:t xml:space="preserve">, D., Di, W., &amp; </w:t>
      </w:r>
      <w:proofErr w:type="spellStart"/>
      <w:r>
        <w:t>Piramuthu</w:t>
      </w:r>
      <w:proofErr w:type="spellEnd"/>
      <w:r>
        <w:t xml:space="preserve">, R. (2014). HD-CNN: Hierarchical Deep Convolutional Neural Networks for Image Classification. </w:t>
      </w:r>
      <w:r w:rsidRPr="5B3BE211">
        <w:rPr>
          <w:i/>
          <w:iCs/>
        </w:rPr>
        <w:t>IEEE International Conference on Computer Vision, 2</w:t>
      </w:r>
      <w:r>
        <w:t>.</w:t>
      </w:r>
    </w:p>
    <w:p w14:paraId="79713730" w14:textId="77777777" w:rsidR="00B4483D" w:rsidRDefault="442C2B59" w:rsidP="00B4483D">
      <w:pPr>
        <w:pStyle w:val="reference"/>
        <w:numPr>
          <w:ilvl w:val="0"/>
          <w:numId w:val="2"/>
        </w:numPr>
      </w:pPr>
      <w:r>
        <w:lastRenderedPageBreak/>
        <w:t xml:space="preserve">Yan, Z., Zhang, H., </w:t>
      </w:r>
      <w:proofErr w:type="spellStart"/>
      <w:r>
        <w:t>Piramathu</w:t>
      </w:r>
      <w:proofErr w:type="spellEnd"/>
      <w:r>
        <w:t xml:space="preserve">, R., Jagadeesh, V., </w:t>
      </w:r>
      <w:proofErr w:type="spellStart"/>
      <w:r>
        <w:t>DeCoste</w:t>
      </w:r>
      <w:proofErr w:type="spellEnd"/>
      <w:r>
        <w:t xml:space="preserve">, D., Di, W., &amp; Yu, Y. (2015). HD-CNN: Hierarchical Deep Convolutional Neural Networks for Large Scale Visual Recognition. </w:t>
      </w:r>
      <w:r w:rsidRPr="5B3BE211">
        <w:rPr>
          <w:i/>
          <w:iCs/>
        </w:rPr>
        <w:t xml:space="preserve">2015 IEEE International Conference on Computer Vision (ICCV), </w:t>
      </w:r>
      <w:r>
        <w:t>2740–2748. https://doi.org/10.1109/ICCV.2015.314</w:t>
      </w:r>
    </w:p>
    <w:p w14:paraId="075F2E97" w14:textId="77777777" w:rsidR="00B4483D" w:rsidRDefault="0BC98E85" w:rsidP="00B4483D">
      <w:pPr>
        <w:pStyle w:val="reference"/>
        <w:numPr>
          <w:ilvl w:val="0"/>
          <w:numId w:val="2"/>
        </w:numPr>
      </w:pPr>
      <w:r>
        <w:t xml:space="preserve">Zhou, Y., Li, X., Zhou, Y., Wang, Y., Hu, Q., &amp; Wang, W. (2022). Deep Collaborative Multi-Task Network: A Human Decision Process Inspired Model for Hierarchical Image classification. </w:t>
      </w:r>
      <w:r w:rsidRPr="0BC98E85">
        <w:rPr>
          <w:i/>
          <w:iCs/>
        </w:rPr>
        <w:t>Pattern Recognition, 124</w:t>
      </w:r>
      <w:r>
        <w:t xml:space="preserve">, 108449–. https://doi.org/10.1016/ </w:t>
      </w:r>
      <w:proofErr w:type="spellStart"/>
      <w:proofErr w:type="gramStart"/>
      <w:r>
        <w:t>j.patcog</w:t>
      </w:r>
      <w:proofErr w:type="spellEnd"/>
      <w:proofErr w:type="gramEnd"/>
      <w:r>
        <w:t>. 2021.108449</w:t>
      </w:r>
    </w:p>
    <w:p w14:paraId="5D5498F0" w14:textId="244EB69D" w:rsidR="454B0451" w:rsidRPr="00797CF7" w:rsidRDefault="0BC98E85" w:rsidP="00797CF7">
      <w:pPr>
        <w:pStyle w:val="reference"/>
        <w:numPr>
          <w:ilvl w:val="0"/>
          <w:numId w:val="2"/>
        </w:numPr>
      </w:pPr>
      <w:r>
        <w:t xml:space="preserve">Zhu, X., &amp; Bain, M. (2017). </w:t>
      </w:r>
      <w:r w:rsidRPr="0BC98E85">
        <w:rPr>
          <w:i/>
          <w:iCs/>
        </w:rPr>
        <w:t xml:space="preserve">B-CNN: Branch Convolutional Neural Networks for Hierarchical Classification. </w:t>
      </w:r>
      <w:r>
        <w:t>Retrieved from https://arxiv.org/abs/1709.09890</w:t>
      </w:r>
    </w:p>
    <w:p w14:paraId="73DA11CD" w14:textId="77777777" w:rsidR="00797CF7" w:rsidRDefault="00797CF7" w:rsidP="00797CF7">
      <w:pPr>
        <w:pStyle w:val="heading10"/>
      </w:pPr>
      <w:r>
        <w:t>Appendix</w:t>
      </w:r>
    </w:p>
    <w:p w14:paraId="0FE9D113" w14:textId="251AAB61" w:rsidR="00797CF7" w:rsidRDefault="00912F65" w:rsidP="00797CF7">
      <w:pPr>
        <w:pStyle w:val="p1a"/>
      </w:pPr>
      <w:r>
        <w:t>Our source co</w:t>
      </w:r>
      <w:r w:rsidR="001570D7">
        <w:t xml:space="preserve">de </w:t>
      </w:r>
      <w:r w:rsidR="0066216B">
        <w:t>is</w:t>
      </w:r>
      <w:r w:rsidR="001570D7">
        <w:t xml:space="preserve"> available on</w:t>
      </w:r>
      <w:r>
        <w:t xml:space="preserve"> </w:t>
      </w:r>
      <w:hyperlink r:id="rId27" w:history="1">
        <w:r w:rsidRPr="008B15D3">
          <w:rPr>
            <w:rStyle w:val="Hyperlink"/>
          </w:rPr>
          <w:t>https://github.com/rickfontenot/HNN-Capstone</w:t>
        </w:r>
      </w:hyperlink>
      <w:r w:rsidR="001570D7">
        <w:t>.</w:t>
      </w:r>
    </w:p>
    <w:p w14:paraId="2EA0A708" w14:textId="77777777" w:rsidR="00797CF7" w:rsidRDefault="00797CF7" w:rsidP="454B0451">
      <w:pPr>
        <w:pStyle w:val="reference"/>
        <w:ind w:left="0"/>
        <w:rPr>
          <w:rFonts w:eastAsia="Times" w:cs="Times"/>
        </w:rPr>
      </w:pPr>
    </w:p>
    <w:p w14:paraId="1A06645E" w14:textId="1CB2AEAA" w:rsidR="00867263" w:rsidRDefault="00867263" w:rsidP="006F19A9">
      <w:pPr>
        <w:pStyle w:val="reference"/>
        <w:keepNext/>
        <w:keepLines/>
        <w:tabs>
          <w:tab w:val="left" w:pos="454"/>
        </w:tabs>
        <w:suppressAutoHyphens/>
        <w:spacing w:before="520" w:after="280"/>
        <w:ind w:left="0" w:firstLine="0"/>
      </w:pPr>
    </w:p>
    <w:sectPr w:rsidR="00867263">
      <w:headerReference w:type="even" r:id="rId28"/>
      <w:headerReference w:type="default" r:id="rId29"/>
      <w:footerReference w:type="even" r:id="rId30"/>
      <w:footerReference w:type="default" r:id="rId31"/>
      <w:headerReference w:type="first" r:id="rId32"/>
      <w:footerReference w:type="first" r:id="rId33"/>
      <w:pgSz w:w="11907" w:h="16840" w:code="9"/>
      <w:pgMar w:top="2948" w:right="2495" w:bottom="2948" w:left="2495" w:header="2381" w:footer="1389"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0ADFE" w14:textId="77777777" w:rsidR="00A00FB3" w:rsidRDefault="00A00FB3">
      <w:r>
        <w:separator/>
      </w:r>
    </w:p>
  </w:endnote>
  <w:endnote w:type="continuationSeparator" w:id="0">
    <w:p w14:paraId="709212E8" w14:textId="77777777" w:rsidR="00A00FB3" w:rsidRDefault="00A00FB3">
      <w:r>
        <w:continuationSeparator/>
      </w:r>
    </w:p>
  </w:endnote>
  <w:endnote w:type="continuationNotice" w:id="1">
    <w:p w14:paraId="37D9DBD5" w14:textId="77777777" w:rsidR="00A00FB3" w:rsidRDefault="00A00F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ms Rmn">
    <w:altName w:val="Times New Roman"/>
    <w:panose1 w:val="020206030405050203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Times">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305"/>
      <w:gridCol w:w="2305"/>
      <w:gridCol w:w="2305"/>
    </w:tblGrid>
    <w:tr w:rsidR="00EE4C34" w14:paraId="4A41FD78" w14:textId="77777777" w:rsidTr="001B034D">
      <w:tc>
        <w:tcPr>
          <w:tcW w:w="2305" w:type="dxa"/>
        </w:tcPr>
        <w:p w14:paraId="096EE2CD" w14:textId="151C59AD" w:rsidR="00EE4C34" w:rsidRDefault="00EE4C34" w:rsidP="001B034D">
          <w:pPr>
            <w:pStyle w:val="Header"/>
            <w:ind w:left="-115"/>
            <w:jc w:val="left"/>
          </w:pPr>
        </w:p>
      </w:tc>
      <w:tc>
        <w:tcPr>
          <w:tcW w:w="2305" w:type="dxa"/>
        </w:tcPr>
        <w:p w14:paraId="7DD995E1" w14:textId="0E08B6D8" w:rsidR="00EE4C34" w:rsidRDefault="00EE4C34" w:rsidP="001B034D">
          <w:pPr>
            <w:pStyle w:val="Header"/>
            <w:jc w:val="center"/>
          </w:pPr>
        </w:p>
      </w:tc>
      <w:tc>
        <w:tcPr>
          <w:tcW w:w="2305" w:type="dxa"/>
        </w:tcPr>
        <w:p w14:paraId="2ECCDCE9" w14:textId="63E3A433" w:rsidR="00EE4C34" w:rsidRDefault="00EE4C34" w:rsidP="001B034D">
          <w:pPr>
            <w:pStyle w:val="Header"/>
            <w:ind w:right="-115"/>
            <w:jc w:val="right"/>
          </w:pPr>
        </w:p>
      </w:tc>
    </w:tr>
  </w:tbl>
  <w:p w14:paraId="280C3168" w14:textId="2747A5EF" w:rsidR="00EE4C34" w:rsidRDefault="00EE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E96AC" w14:textId="0E890E4A" w:rsidR="00EE4C34" w:rsidRDefault="00EE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305"/>
      <w:gridCol w:w="2305"/>
      <w:gridCol w:w="2305"/>
    </w:tblGrid>
    <w:tr w:rsidR="00EE4C34" w14:paraId="496074E5" w14:textId="77777777" w:rsidTr="001B034D">
      <w:tc>
        <w:tcPr>
          <w:tcW w:w="2305" w:type="dxa"/>
        </w:tcPr>
        <w:p w14:paraId="417652A3" w14:textId="1F2C892F" w:rsidR="00EE4C34" w:rsidRDefault="00EE4C34" w:rsidP="001B034D">
          <w:pPr>
            <w:pStyle w:val="Header"/>
            <w:ind w:left="-115"/>
            <w:jc w:val="left"/>
          </w:pPr>
        </w:p>
      </w:tc>
      <w:tc>
        <w:tcPr>
          <w:tcW w:w="2305" w:type="dxa"/>
        </w:tcPr>
        <w:p w14:paraId="55EC16E7" w14:textId="5007337A" w:rsidR="00EE4C34" w:rsidRDefault="00EE4C34" w:rsidP="001B034D">
          <w:pPr>
            <w:pStyle w:val="Header"/>
            <w:jc w:val="center"/>
          </w:pPr>
        </w:p>
      </w:tc>
      <w:tc>
        <w:tcPr>
          <w:tcW w:w="2305" w:type="dxa"/>
        </w:tcPr>
        <w:p w14:paraId="6A3291B3" w14:textId="0ED14C10" w:rsidR="00EE4C34" w:rsidRDefault="00EE4C34" w:rsidP="001B034D">
          <w:pPr>
            <w:pStyle w:val="Header"/>
            <w:ind w:right="-115"/>
            <w:jc w:val="right"/>
          </w:pPr>
        </w:p>
      </w:tc>
    </w:tr>
  </w:tbl>
  <w:p w14:paraId="43864689" w14:textId="6D643950" w:rsidR="00EE4C34" w:rsidRDefault="00EE4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54C61" w14:textId="77777777" w:rsidR="00A00FB3" w:rsidRDefault="00A00FB3">
      <w:r>
        <w:separator/>
      </w:r>
    </w:p>
  </w:footnote>
  <w:footnote w:type="continuationSeparator" w:id="0">
    <w:p w14:paraId="34D1E20A" w14:textId="77777777" w:rsidR="00A00FB3" w:rsidRDefault="00A00FB3">
      <w:r>
        <w:continuationSeparator/>
      </w:r>
    </w:p>
  </w:footnote>
  <w:footnote w:type="continuationNotice" w:id="1">
    <w:p w14:paraId="19EDC91E" w14:textId="77777777" w:rsidR="00A00FB3" w:rsidRDefault="00A00F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305"/>
      <w:gridCol w:w="2305"/>
      <w:gridCol w:w="2305"/>
    </w:tblGrid>
    <w:tr w:rsidR="00EE4C34" w14:paraId="56B25E17" w14:textId="77777777" w:rsidTr="001B034D">
      <w:tc>
        <w:tcPr>
          <w:tcW w:w="2305" w:type="dxa"/>
        </w:tcPr>
        <w:p w14:paraId="3A22BCB9" w14:textId="5C45E161" w:rsidR="00EE4C34" w:rsidRDefault="00EE4C34" w:rsidP="001B034D">
          <w:pPr>
            <w:pStyle w:val="Header"/>
            <w:ind w:left="-115"/>
            <w:jc w:val="left"/>
          </w:pPr>
        </w:p>
      </w:tc>
      <w:tc>
        <w:tcPr>
          <w:tcW w:w="2305" w:type="dxa"/>
        </w:tcPr>
        <w:p w14:paraId="61EBF53B" w14:textId="2457DCCB" w:rsidR="00EE4C34" w:rsidRDefault="00EE4C34" w:rsidP="001B034D">
          <w:pPr>
            <w:pStyle w:val="Header"/>
            <w:jc w:val="center"/>
          </w:pPr>
        </w:p>
      </w:tc>
      <w:tc>
        <w:tcPr>
          <w:tcW w:w="2305" w:type="dxa"/>
        </w:tcPr>
        <w:p w14:paraId="6C527004" w14:textId="5F9C8EF3" w:rsidR="00EE4C34" w:rsidRDefault="00EE4C34" w:rsidP="001B034D">
          <w:pPr>
            <w:pStyle w:val="Header"/>
            <w:ind w:right="-115"/>
            <w:jc w:val="right"/>
          </w:pPr>
        </w:p>
      </w:tc>
    </w:tr>
  </w:tbl>
  <w:p w14:paraId="07C685FD" w14:textId="53657DE5" w:rsidR="00EE4C34" w:rsidRDefault="00EE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DC8CD" w14:textId="6CCE8A00" w:rsidR="00EE4C34" w:rsidRDefault="00EE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305"/>
      <w:gridCol w:w="2305"/>
      <w:gridCol w:w="2305"/>
    </w:tblGrid>
    <w:tr w:rsidR="00EE4C34" w14:paraId="6D7ABFE8" w14:textId="77777777" w:rsidTr="001B034D">
      <w:tc>
        <w:tcPr>
          <w:tcW w:w="2305" w:type="dxa"/>
        </w:tcPr>
        <w:p w14:paraId="6BD7EA56" w14:textId="6D0E21D7" w:rsidR="00EE4C34" w:rsidRDefault="00EE4C34" w:rsidP="001B034D">
          <w:pPr>
            <w:pStyle w:val="Header"/>
            <w:ind w:left="-115"/>
            <w:jc w:val="left"/>
          </w:pPr>
        </w:p>
      </w:tc>
      <w:tc>
        <w:tcPr>
          <w:tcW w:w="2305" w:type="dxa"/>
        </w:tcPr>
        <w:p w14:paraId="44BDA6B5" w14:textId="48C334FF" w:rsidR="00EE4C34" w:rsidRDefault="00EE4C34" w:rsidP="001B034D">
          <w:pPr>
            <w:pStyle w:val="Header"/>
            <w:jc w:val="center"/>
          </w:pPr>
        </w:p>
      </w:tc>
      <w:tc>
        <w:tcPr>
          <w:tcW w:w="2305" w:type="dxa"/>
        </w:tcPr>
        <w:p w14:paraId="2EB00F69" w14:textId="42409E7E" w:rsidR="00EE4C34" w:rsidRDefault="00EE4C34" w:rsidP="001B034D">
          <w:pPr>
            <w:pStyle w:val="Header"/>
            <w:ind w:right="-115"/>
            <w:jc w:val="right"/>
          </w:pPr>
        </w:p>
      </w:tc>
    </w:tr>
  </w:tbl>
  <w:p w14:paraId="709A587F" w14:textId="2429E589" w:rsidR="00EE4C34" w:rsidRDefault="00EE4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1" w15:restartNumberingAfterBreak="0">
    <w:nsid w:val="36DD72F7"/>
    <w:multiLevelType w:val="hybridMultilevel"/>
    <w:tmpl w:val="8E5E4FF6"/>
    <w:lvl w:ilvl="0" w:tplc="01D6D19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7A765275"/>
    <w:multiLevelType w:val="hybridMultilevel"/>
    <w:tmpl w:val="DFC04376"/>
    <w:lvl w:ilvl="0" w:tplc="7B54DF8C">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8182483">
    <w:abstractNumId w:val="0"/>
  </w:num>
  <w:num w:numId="2" w16cid:durableId="459227800">
    <w:abstractNumId w:val="1"/>
  </w:num>
  <w:num w:numId="3" w16cid:durableId="551425314">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EwMTA0Mza0MDeztDBV0lEKTi0uzszPAykwqgUAYSbBtywAAAA="/>
  </w:docVars>
  <w:rsids>
    <w:rsidRoot w:val="009942DC"/>
    <w:rsid w:val="000007BA"/>
    <w:rsid w:val="00000B27"/>
    <w:rsid w:val="00000BEE"/>
    <w:rsid w:val="000013FB"/>
    <w:rsid w:val="00001A6F"/>
    <w:rsid w:val="00001BB2"/>
    <w:rsid w:val="000020D4"/>
    <w:rsid w:val="000030FA"/>
    <w:rsid w:val="000032AF"/>
    <w:rsid w:val="00003309"/>
    <w:rsid w:val="00003472"/>
    <w:rsid w:val="00003AA1"/>
    <w:rsid w:val="00004AD0"/>
    <w:rsid w:val="00005352"/>
    <w:rsid w:val="00005B44"/>
    <w:rsid w:val="00005EBD"/>
    <w:rsid w:val="00005F27"/>
    <w:rsid w:val="0000610B"/>
    <w:rsid w:val="00006BD1"/>
    <w:rsid w:val="00007094"/>
    <w:rsid w:val="000073BF"/>
    <w:rsid w:val="0000775D"/>
    <w:rsid w:val="00007E45"/>
    <w:rsid w:val="000103E3"/>
    <w:rsid w:val="0001082E"/>
    <w:rsid w:val="0001099F"/>
    <w:rsid w:val="00010C9C"/>
    <w:rsid w:val="00010CCA"/>
    <w:rsid w:val="00010E4C"/>
    <w:rsid w:val="00010F8B"/>
    <w:rsid w:val="0001152F"/>
    <w:rsid w:val="00012E72"/>
    <w:rsid w:val="0001380F"/>
    <w:rsid w:val="00013AB5"/>
    <w:rsid w:val="00013BE2"/>
    <w:rsid w:val="00014424"/>
    <w:rsid w:val="0001443F"/>
    <w:rsid w:val="00014655"/>
    <w:rsid w:val="00014A1B"/>
    <w:rsid w:val="00014C61"/>
    <w:rsid w:val="00015BCF"/>
    <w:rsid w:val="00016042"/>
    <w:rsid w:val="00016106"/>
    <w:rsid w:val="00016392"/>
    <w:rsid w:val="00016559"/>
    <w:rsid w:val="00016E4F"/>
    <w:rsid w:val="00016EE2"/>
    <w:rsid w:val="00017131"/>
    <w:rsid w:val="00017160"/>
    <w:rsid w:val="00017A0B"/>
    <w:rsid w:val="00017C64"/>
    <w:rsid w:val="00017DF3"/>
    <w:rsid w:val="00020170"/>
    <w:rsid w:val="00020761"/>
    <w:rsid w:val="00020B56"/>
    <w:rsid w:val="0002100D"/>
    <w:rsid w:val="000215AC"/>
    <w:rsid w:val="00021A3B"/>
    <w:rsid w:val="00021D4D"/>
    <w:rsid w:val="00021F00"/>
    <w:rsid w:val="000222E1"/>
    <w:rsid w:val="0002288E"/>
    <w:rsid w:val="00022D51"/>
    <w:rsid w:val="00022FC7"/>
    <w:rsid w:val="00023355"/>
    <w:rsid w:val="000236A9"/>
    <w:rsid w:val="00023CF1"/>
    <w:rsid w:val="00023D49"/>
    <w:rsid w:val="00023E04"/>
    <w:rsid w:val="00024800"/>
    <w:rsid w:val="00024868"/>
    <w:rsid w:val="00024CBC"/>
    <w:rsid w:val="00025529"/>
    <w:rsid w:val="0002588E"/>
    <w:rsid w:val="0002599F"/>
    <w:rsid w:val="00025A06"/>
    <w:rsid w:val="00025FA2"/>
    <w:rsid w:val="000261F5"/>
    <w:rsid w:val="0002666C"/>
    <w:rsid w:val="00026734"/>
    <w:rsid w:val="00026CD3"/>
    <w:rsid w:val="00026D1E"/>
    <w:rsid w:val="0002773B"/>
    <w:rsid w:val="00027C4C"/>
    <w:rsid w:val="00027D40"/>
    <w:rsid w:val="000300D5"/>
    <w:rsid w:val="000302A8"/>
    <w:rsid w:val="0003053D"/>
    <w:rsid w:val="00031310"/>
    <w:rsid w:val="000316C5"/>
    <w:rsid w:val="00031825"/>
    <w:rsid w:val="00031CAE"/>
    <w:rsid w:val="00032181"/>
    <w:rsid w:val="0003234D"/>
    <w:rsid w:val="00032447"/>
    <w:rsid w:val="000327DC"/>
    <w:rsid w:val="00032B6B"/>
    <w:rsid w:val="00033905"/>
    <w:rsid w:val="00033ED8"/>
    <w:rsid w:val="00033FEE"/>
    <w:rsid w:val="00034056"/>
    <w:rsid w:val="00035421"/>
    <w:rsid w:val="000357F9"/>
    <w:rsid w:val="00035B02"/>
    <w:rsid w:val="00035D35"/>
    <w:rsid w:val="00035EEB"/>
    <w:rsid w:val="00035F4E"/>
    <w:rsid w:val="00036202"/>
    <w:rsid w:val="000362B5"/>
    <w:rsid w:val="000362F1"/>
    <w:rsid w:val="00036330"/>
    <w:rsid w:val="00036624"/>
    <w:rsid w:val="00036871"/>
    <w:rsid w:val="0003694C"/>
    <w:rsid w:val="00036DA7"/>
    <w:rsid w:val="000370F1"/>
    <w:rsid w:val="0003718C"/>
    <w:rsid w:val="00037977"/>
    <w:rsid w:val="00037A9E"/>
    <w:rsid w:val="00037B91"/>
    <w:rsid w:val="00040143"/>
    <w:rsid w:val="00040D46"/>
    <w:rsid w:val="00040DFE"/>
    <w:rsid w:val="00041BF8"/>
    <w:rsid w:val="00042491"/>
    <w:rsid w:val="000427A9"/>
    <w:rsid w:val="00042A93"/>
    <w:rsid w:val="00043265"/>
    <w:rsid w:val="00043753"/>
    <w:rsid w:val="00043806"/>
    <w:rsid w:val="00043FDF"/>
    <w:rsid w:val="0004470B"/>
    <w:rsid w:val="000448AD"/>
    <w:rsid w:val="00045254"/>
    <w:rsid w:val="000456D6"/>
    <w:rsid w:val="000463F1"/>
    <w:rsid w:val="000468F0"/>
    <w:rsid w:val="00046AE9"/>
    <w:rsid w:val="00046CC5"/>
    <w:rsid w:val="00046D90"/>
    <w:rsid w:val="00047992"/>
    <w:rsid w:val="00047B84"/>
    <w:rsid w:val="00050001"/>
    <w:rsid w:val="00050679"/>
    <w:rsid w:val="000507E2"/>
    <w:rsid w:val="00050889"/>
    <w:rsid w:val="00050DF3"/>
    <w:rsid w:val="00050DFE"/>
    <w:rsid w:val="0005104D"/>
    <w:rsid w:val="0005123E"/>
    <w:rsid w:val="00051BD4"/>
    <w:rsid w:val="00051F29"/>
    <w:rsid w:val="000523FA"/>
    <w:rsid w:val="00052EA2"/>
    <w:rsid w:val="00053823"/>
    <w:rsid w:val="000540DA"/>
    <w:rsid w:val="000542CE"/>
    <w:rsid w:val="00054983"/>
    <w:rsid w:val="00054C3D"/>
    <w:rsid w:val="00054F32"/>
    <w:rsid w:val="0005512E"/>
    <w:rsid w:val="000554B9"/>
    <w:rsid w:val="00055ABE"/>
    <w:rsid w:val="000562D2"/>
    <w:rsid w:val="000564E8"/>
    <w:rsid w:val="00056584"/>
    <w:rsid w:val="0005691E"/>
    <w:rsid w:val="0005691F"/>
    <w:rsid w:val="00056B4C"/>
    <w:rsid w:val="00056B80"/>
    <w:rsid w:val="00056C73"/>
    <w:rsid w:val="00056F41"/>
    <w:rsid w:val="000572F5"/>
    <w:rsid w:val="00057759"/>
    <w:rsid w:val="000603BF"/>
    <w:rsid w:val="0006052C"/>
    <w:rsid w:val="00060C81"/>
    <w:rsid w:val="00061B17"/>
    <w:rsid w:val="000622BD"/>
    <w:rsid w:val="000622D4"/>
    <w:rsid w:val="0006282F"/>
    <w:rsid w:val="00062831"/>
    <w:rsid w:val="000629FC"/>
    <w:rsid w:val="00063191"/>
    <w:rsid w:val="00063679"/>
    <w:rsid w:val="00063795"/>
    <w:rsid w:val="00063DDC"/>
    <w:rsid w:val="00064202"/>
    <w:rsid w:val="000642EE"/>
    <w:rsid w:val="00064BCA"/>
    <w:rsid w:val="0006532B"/>
    <w:rsid w:val="000658DA"/>
    <w:rsid w:val="0006607D"/>
    <w:rsid w:val="0006610B"/>
    <w:rsid w:val="00066DFE"/>
    <w:rsid w:val="000670CA"/>
    <w:rsid w:val="00067BBC"/>
    <w:rsid w:val="00067CCB"/>
    <w:rsid w:val="00067ED4"/>
    <w:rsid w:val="00067F7A"/>
    <w:rsid w:val="00070C86"/>
    <w:rsid w:val="00070D35"/>
    <w:rsid w:val="000715A1"/>
    <w:rsid w:val="000715B5"/>
    <w:rsid w:val="00071608"/>
    <w:rsid w:val="000719EC"/>
    <w:rsid w:val="00072313"/>
    <w:rsid w:val="00072398"/>
    <w:rsid w:val="00072745"/>
    <w:rsid w:val="00072941"/>
    <w:rsid w:val="0007295D"/>
    <w:rsid w:val="00072982"/>
    <w:rsid w:val="00072DE8"/>
    <w:rsid w:val="00072ECC"/>
    <w:rsid w:val="0007331A"/>
    <w:rsid w:val="0007366E"/>
    <w:rsid w:val="000739FC"/>
    <w:rsid w:val="00073CA2"/>
    <w:rsid w:val="00074846"/>
    <w:rsid w:val="00074904"/>
    <w:rsid w:val="00074B8B"/>
    <w:rsid w:val="0007579A"/>
    <w:rsid w:val="00075A92"/>
    <w:rsid w:val="00075D34"/>
    <w:rsid w:val="000760E4"/>
    <w:rsid w:val="00077285"/>
    <w:rsid w:val="00077679"/>
    <w:rsid w:val="000776FC"/>
    <w:rsid w:val="00077B0B"/>
    <w:rsid w:val="00077B23"/>
    <w:rsid w:val="00077ED5"/>
    <w:rsid w:val="000804CF"/>
    <w:rsid w:val="000805B4"/>
    <w:rsid w:val="000806AF"/>
    <w:rsid w:val="00080D59"/>
    <w:rsid w:val="00080FD0"/>
    <w:rsid w:val="0008158F"/>
    <w:rsid w:val="0008165F"/>
    <w:rsid w:val="00081CC5"/>
    <w:rsid w:val="00081F1C"/>
    <w:rsid w:val="000821AD"/>
    <w:rsid w:val="0008248B"/>
    <w:rsid w:val="00082CA6"/>
    <w:rsid w:val="00082D15"/>
    <w:rsid w:val="00082D3C"/>
    <w:rsid w:val="00082EBC"/>
    <w:rsid w:val="0008318B"/>
    <w:rsid w:val="00083260"/>
    <w:rsid w:val="000835DE"/>
    <w:rsid w:val="00083B23"/>
    <w:rsid w:val="0008499B"/>
    <w:rsid w:val="00084C95"/>
    <w:rsid w:val="000851FF"/>
    <w:rsid w:val="00085F9E"/>
    <w:rsid w:val="000862F4"/>
    <w:rsid w:val="000863B9"/>
    <w:rsid w:val="00086C1F"/>
    <w:rsid w:val="00086DC7"/>
    <w:rsid w:val="00087579"/>
    <w:rsid w:val="00087965"/>
    <w:rsid w:val="00087D49"/>
    <w:rsid w:val="00087E52"/>
    <w:rsid w:val="00090192"/>
    <w:rsid w:val="0009051D"/>
    <w:rsid w:val="0009081E"/>
    <w:rsid w:val="000911BF"/>
    <w:rsid w:val="000913FC"/>
    <w:rsid w:val="00092322"/>
    <w:rsid w:val="000927DC"/>
    <w:rsid w:val="000929E9"/>
    <w:rsid w:val="00092C4D"/>
    <w:rsid w:val="0009379B"/>
    <w:rsid w:val="000939CC"/>
    <w:rsid w:val="0009422E"/>
    <w:rsid w:val="00094440"/>
    <w:rsid w:val="00094457"/>
    <w:rsid w:val="000944C8"/>
    <w:rsid w:val="00094528"/>
    <w:rsid w:val="00094A96"/>
    <w:rsid w:val="00095630"/>
    <w:rsid w:val="00095B94"/>
    <w:rsid w:val="00095CFD"/>
    <w:rsid w:val="00095D0B"/>
    <w:rsid w:val="00095DFC"/>
    <w:rsid w:val="00095E12"/>
    <w:rsid w:val="0009677D"/>
    <w:rsid w:val="00096A95"/>
    <w:rsid w:val="00097218"/>
    <w:rsid w:val="000974E7"/>
    <w:rsid w:val="00097E06"/>
    <w:rsid w:val="000A0267"/>
    <w:rsid w:val="000A03B9"/>
    <w:rsid w:val="000A046D"/>
    <w:rsid w:val="000A05CB"/>
    <w:rsid w:val="000A0947"/>
    <w:rsid w:val="000A14AE"/>
    <w:rsid w:val="000A28AE"/>
    <w:rsid w:val="000A28EC"/>
    <w:rsid w:val="000A298C"/>
    <w:rsid w:val="000A2B2E"/>
    <w:rsid w:val="000A2DB7"/>
    <w:rsid w:val="000A3430"/>
    <w:rsid w:val="000A35BB"/>
    <w:rsid w:val="000A4199"/>
    <w:rsid w:val="000A42D9"/>
    <w:rsid w:val="000A4777"/>
    <w:rsid w:val="000A48FE"/>
    <w:rsid w:val="000A4D57"/>
    <w:rsid w:val="000A4E38"/>
    <w:rsid w:val="000A57EB"/>
    <w:rsid w:val="000A5982"/>
    <w:rsid w:val="000A59C5"/>
    <w:rsid w:val="000A6516"/>
    <w:rsid w:val="000A70C9"/>
    <w:rsid w:val="000A7CC0"/>
    <w:rsid w:val="000A7FD4"/>
    <w:rsid w:val="000B07EA"/>
    <w:rsid w:val="000B0D0B"/>
    <w:rsid w:val="000B14E4"/>
    <w:rsid w:val="000B1680"/>
    <w:rsid w:val="000B19CD"/>
    <w:rsid w:val="000B248A"/>
    <w:rsid w:val="000B25B7"/>
    <w:rsid w:val="000B28AB"/>
    <w:rsid w:val="000B34C6"/>
    <w:rsid w:val="000B364C"/>
    <w:rsid w:val="000B375B"/>
    <w:rsid w:val="000B382C"/>
    <w:rsid w:val="000B3FF7"/>
    <w:rsid w:val="000B40B3"/>
    <w:rsid w:val="000B4142"/>
    <w:rsid w:val="000B43BF"/>
    <w:rsid w:val="000B4478"/>
    <w:rsid w:val="000B47F8"/>
    <w:rsid w:val="000B4F79"/>
    <w:rsid w:val="000B5118"/>
    <w:rsid w:val="000B517B"/>
    <w:rsid w:val="000B52FB"/>
    <w:rsid w:val="000B5552"/>
    <w:rsid w:val="000B57FB"/>
    <w:rsid w:val="000B5BF4"/>
    <w:rsid w:val="000B67A9"/>
    <w:rsid w:val="000B6C33"/>
    <w:rsid w:val="000B6D32"/>
    <w:rsid w:val="000B6DC8"/>
    <w:rsid w:val="000B7045"/>
    <w:rsid w:val="000B7CEA"/>
    <w:rsid w:val="000C02DA"/>
    <w:rsid w:val="000C075A"/>
    <w:rsid w:val="000C095B"/>
    <w:rsid w:val="000C0A91"/>
    <w:rsid w:val="000C0B47"/>
    <w:rsid w:val="000C0C60"/>
    <w:rsid w:val="000C0FA7"/>
    <w:rsid w:val="000C1337"/>
    <w:rsid w:val="000C176B"/>
    <w:rsid w:val="000C22C3"/>
    <w:rsid w:val="000C2C45"/>
    <w:rsid w:val="000C2C5C"/>
    <w:rsid w:val="000C30F4"/>
    <w:rsid w:val="000C34E7"/>
    <w:rsid w:val="000C390A"/>
    <w:rsid w:val="000C3913"/>
    <w:rsid w:val="000C4C49"/>
    <w:rsid w:val="000C4CB8"/>
    <w:rsid w:val="000C514C"/>
    <w:rsid w:val="000C51DD"/>
    <w:rsid w:val="000C556A"/>
    <w:rsid w:val="000C568C"/>
    <w:rsid w:val="000C570F"/>
    <w:rsid w:val="000C59F8"/>
    <w:rsid w:val="000C5D57"/>
    <w:rsid w:val="000C5F1F"/>
    <w:rsid w:val="000C64B2"/>
    <w:rsid w:val="000C675A"/>
    <w:rsid w:val="000C675E"/>
    <w:rsid w:val="000C695D"/>
    <w:rsid w:val="000C75E6"/>
    <w:rsid w:val="000C7613"/>
    <w:rsid w:val="000C7BAB"/>
    <w:rsid w:val="000C7E53"/>
    <w:rsid w:val="000C7F55"/>
    <w:rsid w:val="000C7F6F"/>
    <w:rsid w:val="000D023E"/>
    <w:rsid w:val="000D0B7F"/>
    <w:rsid w:val="000D0C8A"/>
    <w:rsid w:val="000D0E15"/>
    <w:rsid w:val="000D17C6"/>
    <w:rsid w:val="000D17F3"/>
    <w:rsid w:val="000D1BDE"/>
    <w:rsid w:val="000D2AE7"/>
    <w:rsid w:val="000D2E65"/>
    <w:rsid w:val="000D3143"/>
    <w:rsid w:val="000D3788"/>
    <w:rsid w:val="000D38EF"/>
    <w:rsid w:val="000D3D03"/>
    <w:rsid w:val="000D4692"/>
    <w:rsid w:val="000D50A0"/>
    <w:rsid w:val="000D539A"/>
    <w:rsid w:val="000D540B"/>
    <w:rsid w:val="000D5454"/>
    <w:rsid w:val="000D5637"/>
    <w:rsid w:val="000D5933"/>
    <w:rsid w:val="000D5C51"/>
    <w:rsid w:val="000D5FC9"/>
    <w:rsid w:val="000D66F1"/>
    <w:rsid w:val="000D6FC2"/>
    <w:rsid w:val="000D750E"/>
    <w:rsid w:val="000D7562"/>
    <w:rsid w:val="000D7675"/>
    <w:rsid w:val="000D7ABA"/>
    <w:rsid w:val="000D7C13"/>
    <w:rsid w:val="000DAAAE"/>
    <w:rsid w:val="000E134E"/>
    <w:rsid w:val="000E1401"/>
    <w:rsid w:val="000E18EF"/>
    <w:rsid w:val="000E1C4E"/>
    <w:rsid w:val="000E298D"/>
    <w:rsid w:val="000E2F83"/>
    <w:rsid w:val="000E37E9"/>
    <w:rsid w:val="000E3B90"/>
    <w:rsid w:val="000E4278"/>
    <w:rsid w:val="000E5640"/>
    <w:rsid w:val="000E5E9F"/>
    <w:rsid w:val="000E60A0"/>
    <w:rsid w:val="000E60AF"/>
    <w:rsid w:val="000E60DA"/>
    <w:rsid w:val="000E62CA"/>
    <w:rsid w:val="000E6468"/>
    <w:rsid w:val="000E6489"/>
    <w:rsid w:val="000E662E"/>
    <w:rsid w:val="000E6A22"/>
    <w:rsid w:val="000E6D9D"/>
    <w:rsid w:val="000E7100"/>
    <w:rsid w:val="000E7C6A"/>
    <w:rsid w:val="000E7E99"/>
    <w:rsid w:val="000F0825"/>
    <w:rsid w:val="000F090F"/>
    <w:rsid w:val="000F0AAA"/>
    <w:rsid w:val="000F0D1A"/>
    <w:rsid w:val="000F10BD"/>
    <w:rsid w:val="000F128D"/>
    <w:rsid w:val="000F12C0"/>
    <w:rsid w:val="000F19B6"/>
    <w:rsid w:val="000F1FBA"/>
    <w:rsid w:val="000F2C77"/>
    <w:rsid w:val="000F31D1"/>
    <w:rsid w:val="000F32D4"/>
    <w:rsid w:val="000F332E"/>
    <w:rsid w:val="000F3767"/>
    <w:rsid w:val="000F4812"/>
    <w:rsid w:val="000F4F40"/>
    <w:rsid w:val="000F53A0"/>
    <w:rsid w:val="000F53E0"/>
    <w:rsid w:val="000F55CB"/>
    <w:rsid w:val="000F596B"/>
    <w:rsid w:val="000F5DE1"/>
    <w:rsid w:val="000F63BA"/>
    <w:rsid w:val="000F6DCB"/>
    <w:rsid w:val="000F7D63"/>
    <w:rsid w:val="000F7EC3"/>
    <w:rsid w:val="000F7F07"/>
    <w:rsid w:val="001002EF"/>
    <w:rsid w:val="0010038E"/>
    <w:rsid w:val="001009FC"/>
    <w:rsid w:val="00100A3A"/>
    <w:rsid w:val="00100E1B"/>
    <w:rsid w:val="00100F11"/>
    <w:rsid w:val="001011EC"/>
    <w:rsid w:val="001015AB"/>
    <w:rsid w:val="0010175D"/>
    <w:rsid w:val="0010229C"/>
    <w:rsid w:val="0010270C"/>
    <w:rsid w:val="00102B14"/>
    <w:rsid w:val="00102D15"/>
    <w:rsid w:val="0010323F"/>
    <w:rsid w:val="001032AE"/>
    <w:rsid w:val="001034FC"/>
    <w:rsid w:val="00103814"/>
    <w:rsid w:val="00103E1E"/>
    <w:rsid w:val="0010468E"/>
    <w:rsid w:val="00104730"/>
    <w:rsid w:val="00104790"/>
    <w:rsid w:val="00104EC9"/>
    <w:rsid w:val="00105385"/>
    <w:rsid w:val="00105FC2"/>
    <w:rsid w:val="0010617F"/>
    <w:rsid w:val="00106B41"/>
    <w:rsid w:val="001075C1"/>
    <w:rsid w:val="001076C8"/>
    <w:rsid w:val="00107B0A"/>
    <w:rsid w:val="00107F69"/>
    <w:rsid w:val="00107F92"/>
    <w:rsid w:val="00110611"/>
    <w:rsid w:val="00110895"/>
    <w:rsid w:val="00110962"/>
    <w:rsid w:val="00110ACF"/>
    <w:rsid w:val="001111F8"/>
    <w:rsid w:val="001115BE"/>
    <w:rsid w:val="00111AF6"/>
    <w:rsid w:val="001129D4"/>
    <w:rsid w:val="00112C3C"/>
    <w:rsid w:val="00113068"/>
    <w:rsid w:val="001130F4"/>
    <w:rsid w:val="0011340E"/>
    <w:rsid w:val="0011370B"/>
    <w:rsid w:val="0011370C"/>
    <w:rsid w:val="0011383B"/>
    <w:rsid w:val="00113FD1"/>
    <w:rsid w:val="0011407C"/>
    <w:rsid w:val="00114282"/>
    <w:rsid w:val="001147A4"/>
    <w:rsid w:val="00116222"/>
    <w:rsid w:val="00116AE4"/>
    <w:rsid w:val="00117151"/>
    <w:rsid w:val="001176B8"/>
    <w:rsid w:val="00117B54"/>
    <w:rsid w:val="001200E2"/>
    <w:rsid w:val="001202AA"/>
    <w:rsid w:val="00120657"/>
    <w:rsid w:val="00120AF8"/>
    <w:rsid w:val="00120D01"/>
    <w:rsid w:val="001212DC"/>
    <w:rsid w:val="001218DA"/>
    <w:rsid w:val="00121BDC"/>
    <w:rsid w:val="00121FFE"/>
    <w:rsid w:val="001223D1"/>
    <w:rsid w:val="00122E3E"/>
    <w:rsid w:val="00123059"/>
    <w:rsid w:val="00123F98"/>
    <w:rsid w:val="00124510"/>
    <w:rsid w:val="001245C7"/>
    <w:rsid w:val="0012525A"/>
    <w:rsid w:val="00125306"/>
    <w:rsid w:val="00125457"/>
    <w:rsid w:val="00126133"/>
    <w:rsid w:val="00126174"/>
    <w:rsid w:val="001265BA"/>
    <w:rsid w:val="0012677E"/>
    <w:rsid w:val="001268EE"/>
    <w:rsid w:val="00126FFC"/>
    <w:rsid w:val="001277AB"/>
    <w:rsid w:val="0012784E"/>
    <w:rsid w:val="001304BE"/>
    <w:rsid w:val="001313FB"/>
    <w:rsid w:val="00131416"/>
    <w:rsid w:val="00131B27"/>
    <w:rsid w:val="00131C3C"/>
    <w:rsid w:val="00131D5F"/>
    <w:rsid w:val="00131E46"/>
    <w:rsid w:val="0013308A"/>
    <w:rsid w:val="0013363B"/>
    <w:rsid w:val="001336FE"/>
    <w:rsid w:val="00133BE1"/>
    <w:rsid w:val="00133D09"/>
    <w:rsid w:val="00134099"/>
    <w:rsid w:val="001344D2"/>
    <w:rsid w:val="0013454F"/>
    <w:rsid w:val="00134774"/>
    <w:rsid w:val="00134957"/>
    <w:rsid w:val="00134E29"/>
    <w:rsid w:val="00135016"/>
    <w:rsid w:val="001358DE"/>
    <w:rsid w:val="00135B1D"/>
    <w:rsid w:val="00135E43"/>
    <w:rsid w:val="001361B9"/>
    <w:rsid w:val="00136598"/>
    <w:rsid w:val="00136934"/>
    <w:rsid w:val="001377B0"/>
    <w:rsid w:val="0013795B"/>
    <w:rsid w:val="00137D73"/>
    <w:rsid w:val="00137E17"/>
    <w:rsid w:val="00137F7D"/>
    <w:rsid w:val="00137FF8"/>
    <w:rsid w:val="001400B8"/>
    <w:rsid w:val="0014034D"/>
    <w:rsid w:val="0014039E"/>
    <w:rsid w:val="001404BF"/>
    <w:rsid w:val="00140935"/>
    <w:rsid w:val="00140D36"/>
    <w:rsid w:val="00141125"/>
    <w:rsid w:val="00141767"/>
    <w:rsid w:val="0014178C"/>
    <w:rsid w:val="0014179B"/>
    <w:rsid w:val="00141B4A"/>
    <w:rsid w:val="00141E60"/>
    <w:rsid w:val="00141FC9"/>
    <w:rsid w:val="00142033"/>
    <w:rsid w:val="00142133"/>
    <w:rsid w:val="00142707"/>
    <w:rsid w:val="001428E1"/>
    <w:rsid w:val="00142AF4"/>
    <w:rsid w:val="00142D6F"/>
    <w:rsid w:val="00142E97"/>
    <w:rsid w:val="001434EE"/>
    <w:rsid w:val="00143E6E"/>
    <w:rsid w:val="0014429A"/>
    <w:rsid w:val="001448D0"/>
    <w:rsid w:val="00144970"/>
    <w:rsid w:val="00144B43"/>
    <w:rsid w:val="00144B81"/>
    <w:rsid w:val="00144EA8"/>
    <w:rsid w:val="00144F24"/>
    <w:rsid w:val="00145320"/>
    <w:rsid w:val="0014582C"/>
    <w:rsid w:val="00145EDA"/>
    <w:rsid w:val="00145F8E"/>
    <w:rsid w:val="00146342"/>
    <w:rsid w:val="001466DD"/>
    <w:rsid w:val="00146B4B"/>
    <w:rsid w:val="00146BC2"/>
    <w:rsid w:val="00146C2E"/>
    <w:rsid w:val="00146C9F"/>
    <w:rsid w:val="00146DDB"/>
    <w:rsid w:val="0014722B"/>
    <w:rsid w:val="001475A5"/>
    <w:rsid w:val="001501A3"/>
    <w:rsid w:val="0015041A"/>
    <w:rsid w:val="00150474"/>
    <w:rsid w:val="00150686"/>
    <w:rsid w:val="001507A5"/>
    <w:rsid w:val="001509E6"/>
    <w:rsid w:val="001512CA"/>
    <w:rsid w:val="001514D6"/>
    <w:rsid w:val="001514DB"/>
    <w:rsid w:val="001515E0"/>
    <w:rsid w:val="00151BC8"/>
    <w:rsid w:val="00151CA2"/>
    <w:rsid w:val="001528BE"/>
    <w:rsid w:val="001528E4"/>
    <w:rsid w:val="00152B8E"/>
    <w:rsid w:val="00152F2F"/>
    <w:rsid w:val="00153045"/>
    <w:rsid w:val="001531DB"/>
    <w:rsid w:val="001532BD"/>
    <w:rsid w:val="00153CA4"/>
    <w:rsid w:val="00154141"/>
    <w:rsid w:val="001542A6"/>
    <w:rsid w:val="0015452A"/>
    <w:rsid w:val="00154FAE"/>
    <w:rsid w:val="00155208"/>
    <w:rsid w:val="001553CB"/>
    <w:rsid w:val="0015554D"/>
    <w:rsid w:val="001556AE"/>
    <w:rsid w:val="00155910"/>
    <w:rsid w:val="00155AF8"/>
    <w:rsid w:val="00155C66"/>
    <w:rsid w:val="00155E1C"/>
    <w:rsid w:val="0015603D"/>
    <w:rsid w:val="00156EF6"/>
    <w:rsid w:val="00156F06"/>
    <w:rsid w:val="001570D7"/>
    <w:rsid w:val="0015737E"/>
    <w:rsid w:val="0015745E"/>
    <w:rsid w:val="001579DB"/>
    <w:rsid w:val="00157C38"/>
    <w:rsid w:val="00160076"/>
    <w:rsid w:val="001607B2"/>
    <w:rsid w:val="00160831"/>
    <w:rsid w:val="00161129"/>
    <w:rsid w:val="00161145"/>
    <w:rsid w:val="00161BE4"/>
    <w:rsid w:val="00161D52"/>
    <w:rsid w:val="00163633"/>
    <w:rsid w:val="00164401"/>
    <w:rsid w:val="001644C8"/>
    <w:rsid w:val="00164922"/>
    <w:rsid w:val="00165008"/>
    <w:rsid w:val="0016586B"/>
    <w:rsid w:val="00165A9B"/>
    <w:rsid w:val="00165C6D"/>
    <w:rsid w:val="0016600F"/>
    <w:rsid w:val="00166060"/>
    <w:rsid w:val="00166117"/>
    <w:rsid w:val="0016653A"/>
    <w:rsid w:val="00166ABE"/>
    <w:rsid w:val="00166BFE"/>
    <w:rsid w:val="00167032"/>
    <w:rsid w:val="00167997"/>
    <w:rsid w:val="00167F5F"/>
    <w:rsid w:val="0017029E"/>
    <w:rsid w:val="001702BE"/>
    <w:rsid w:val="00171041"/>
    <w:rsid w:val="001713AF"/>
    <w:rsid w:val="0017159D"/>
    <w:rsid w:val="001719C2"/>
    <w:rsid w:val="00171DB3"/>
    <w:rsid w:val="00171DFF"/>
    <w:rsid w:val="001723F1"/>
    <w:rsid w:val="00172708"/>
    <w:rsid w:val="001729F0"/>
    <w:rsid w:val="00172BD1"/>
    <w:rsid w:val="00173696"/>
    <w:rsid w:val="0017369D"/>
    <w:rsid w:val="001736CE"/>
    <w:rsid w:val="001739A4"/>
    <w:rsid w:val="00173DEE"/>
    <w:rsid w:val="00173EC6"/>
    <w:rsid w:val="00174193"/>
    <w:rsid w:val="00174771"/>
    <w:rsid w:val="00174F47"/>
    <w:rsid w:val="00174FBB"/>
    <w:rsid w:val="00175598"/>
    <w:rsid w:val="0017600B"/>
    <w:rsid w:val="001760BD"/>
    <w:rsid w:val="001762F7"/>
    <w:rsid w:val="0017687D"/>
    <w:rsid w:val="00176DDD"/>
    <w:rsid w:val="00176FAB"/>
    <w:rsid w:val="001772AD"/>
    <w:rsid w:val="00177399"/>
    <w:rsid w:val="00177449"/>
    <w:rsid w:val="001775FF"/>
    <w:rsid w:val="00177789"/>
    <w:rsid w:val="00177B51"/>
    <w:rsid w:val="0018035A"/>
    <w:rsid w:val="0018089A"/>
    <w:rsid w:val="0018128E"/>
    <w:rsid w:val="001812CC"/>
    <w:rsid w:val="00181378"/>
    <w:rsid w:val="00181711"/>
    <w:rsid w:val="001817CC"/>
    <w:rsid w:val="001819AC"/>
    <w:rsid w:val="00181C10"/>
    <w:rsid w:val="00181D66"/>
    <w:rsid w:val="00181E41"/>
    <w:rsid w:val="00182234"/>
    <w:rsid w:val="00182265"/>
    <w:rsid w:val="001826DA"/>
    <w:rsid w:val="001828E2"/>
    <w:rsid w:val="00182D25"/>
    <w:rsid w:val="00182D69"/>
    <w:rsid w:val="001831A1"/>
    <w:rsid w:val="00183632"/>
    <w:rsid w:val="0018380D"/>
    <w:rsid w:val="001838C2"/>
    <w:rsid w:val="001839B3"/>
    <w:rsid w:val="00183BAA"/>
    <w:rsid w:val="0018428F"/>
    <w:rsid w:val="00184988"/>
    <w:rsid w:val="00185085"/>
    <w:rsid w:val="0018622F"/>
    <w:rsid w:val="001864F8"/>
    <w:rsid w:val="0018697D"/>
    <w:rsid w:val="00187186"/>
    <w:rsid w:val="0018745C"/>
    <w:rsid w:val="00187C23"/>
    <w:rsid w:val="001901EC"/>
    <w:rsid w:val="00190655"/>
    <w:rsid w:val="0019097A"/>
    <w:rsid w:val="001917BF"/>
    <w:rsid w:val="00191877"/>
    <w:rsid w:val="00191AFC"/>
    <w:rsid w:val="00191BF3"/>
    <w:rsid w:val="00191FF0"/>
    <w:rsid w:val="0019215D"/>
    <w:rsid w:val="00192509"/>
    <w:rsid w:val="00192C0F"/>
    <w:rsid w:val="00192D31"/>
    <w:rsid w:val="0019332A"/>
    <w:rsid w:val="001936B7"/>
    <w:rsid w:val="00193C22"/>
    <w:rsid w:val="00193D8B"/>
    <w:rsid w:val="00194072"/>
    <w:rsid w:val="00194549"/>
    <w:rsid w:val="001947DE"/>
    <w:rsid w:val="00194A77"/>
    <w:rsid w:val="00194FBE"/>
    <w:rsid w:val="0019505C"/>
    <w:rsid w:val="001953C9"/>
    <w:rsid w:val="00195E66"/>
    <w:rsid w:val="001962AE"/>
    <w:rsid w:val="00196552"/>
    <w:rsid w:val="00196696"/>
    <w:rsid w:val="0019682A"/>
    <w:rsid w:val="00196928"/>
    <w:rsid w:val="00196E10"/>
    <w:rsid w:val="001973F8"/>
    <w:rsid w:val="0019776D"/>
    <w:rsid w:val="001977EA"/>
    <w:rsid w:val="001979C1"/>
    <w:rsid w:val="00197A03"/>
    <w:rsid w:val="00197D91"/>
    <w:rsid w:val="00197EBB"/>
    <w:rsid w:val="001A038E"/>
    <w:rsid w:val="001A0408"/>
    <w:rsid w:val="001A09AB"/>
    <w:rsid w:val="001A0A5B"/>
    <w:rsid w:val="001A0E5A"/>
    <w:rsid w:val="001A148F"/>
    <w:rsid w:val="001A15A9"/>
    <w:rsid w:val="001A1693"/>
    <w:rsid w:val="001A1812"/>
    <w:rsid w:val="001A1AF1"/>
    <w:rsid w:val="001A1C8E"/>
    <w:rsid w:val="001A1CD5"/>
    <w:rsid w:val="001A1F3C"/>
    <w:rsid w:val="001A2011"/>
    <w:rsid w:val="001A20C3"/>
    <w:rsid w:val="001A23E4"/>
    <w:rsid w:val="001A24AF"/>
    <w:rsid w:val="001A2597"/>
    <w:rsid w:val="001A2806"/>
    <w:rsid w:val="001A28E3"/>
    <w:rsid w:val="001A2C40"/>
    <w:rsid w:val="001A2DA2"/>
    <w:rsid w:val="001A3C32"/>
    <w:rsid w:val="001A4068"/>
    <w:rsid w:val="001A4646"/>
    <w:rsid w:val="001A4E3F"/>
    <w:rsid w:val="001A4F9E"/>
    <w:rsid w:val="001A5111"/>
    <w:rsid w:val="001A52FE"/>
    <w:rsid w:val="001A5A6C"/>
    <w:rsid w:val="001A6191"/>
    <w:rsid w:val="001A6595"/>
    <w:rsid w:val="001A6A7E"/>
    <w:rsid w:val="001A6C0D"/>
    <w:rsid w:val="001A6DFB"/>
    <w:rsid w:val="001A711C"/>
    <w:rsid w:val="001A7347"/>
    <w:rsid w:val="001A7F7B"/>
    <w:rsid w:val="001B034D"/>
    <w:rsid w:val="001B0663"/>
    <w:rsid w:val="001B0803"/>
    <w:rsid w:val="001B0BE7"/>
    <w:rsid w:val="001B0E2A"/>
    <w:rsid w:val="001B1BAA"/>
    <w:rsid w:val="001B1EFE"/>
    <w:rsid w:val="001B213B"/>
    <w:rsid w:val="001B2769"/>
    <w:rsid w:val="001B3009"/>
    <w:rsid w:val="001B3407"/>
    <w:rsid w:val="001B395A"/>
    <w:rsid w:val="001B3972"/>
    <w:rsid w:val="001B412A"/>
    <w:rsid w:val="001B4163"/>
    <w:rsid w:val="001B46FC"/>
    <w:rsid w:val="001B581E"/>
    <w:rsid w:val="001B5A19"/>
    <w:rsid w:val="001B5D05"/>
    <w:rsid w:val="001B6195"/>
    <w:rsid w:val="001B64D5"/>
    <w:rsid w:val="001B687D"/>
    <w:rsid w:val="001B6BC7"/>
    <w:rsid w:val="001B6E98"/>
    <w:rsid w:val="001B6F3B"/>
    <w:rsid w:val="001B76E4"/>
    <w:rsid w:val="001B7C86"/>
    <w:rsid w:val="001C0131"/>
    <w:rsid w:val="001C093D"/>
    <w:rsid w:val="001C0CDF"/>
    <w:rsid w:val="001C0DDF"/>
    <w:rsid w:val="001C1041"/>
    <w:rsid w:val="001C133D"/>
    <w:rsid w:val="001C22FB"/>
    <w:rsid w:val="001C3810"/>
    <w:rsid w:val="001C387A"/>
    <w:rsid w:val="001C3A3B"/>
    <w:rsid w:val="001C44D5"/>
    <w:rsid w:val="001C4BB8"/>
    <w:rsid w:val="001C4FAF"/>
    <w:rsid w:val="001C50F8"/>
    <w:rsid w:val="001C5813"/>
    <w:rsid w:val="001C6152"/>
    <w:rsid w:val="001C61BD"/>
    <w:rsid w:val="001C6849"/>
    <w:rsid w:val="001C7766"/>
    <w:rsid w:val="001C7A16"/>
    <w:rsid w:val="001D072A"/>
    <w:rsid w:val="001D0B51"/>
    <w:rsid w:val="001D0E08"/>
    <w:rsid w:val="001D0F3A"/>
    <w:rsid w:val="001D14DF"/>
    <w:rsid w:val="001D1A6D"/>
    <w:rsid w:val="001D223F"/>
    <w:rsid w:val="001D2354"/>
    <w:rsid w:val="001D2A0E"/>
    <w:rsid w:val="001D2E44"/>
    <w:rsid w:val="001D3036"/>
    <w:rsid w:val="001D3113"/>
    <w:rsid w:val="001D3893"/>
    <w:rsid w:val="001D3975"/>
    <w:rsid w:val="001D3FB8"/>
    <w:rsid w:val="001D413E"/>
    <w:rsid w:val="001D4523"/>
    <w:rsid w:val="001D52F4"/>
    <w:rsid w:val="001D5753"/>
    <w:rsid w:val="001D57F8"/>
    <w:rsid w:val="001D6B6D"/>
    <w:rsid w:val="001D6FCC"/>
    <w:rsid w:val="001D7D1F"/>
    <w:rsid w:val="001E0892"/>
    <w:rsid w:val="001E08A5"/>
    <w:rsid w:val="001E0C10"/>
    <w:rsid w:val="001E1525"/>
    <w:rsid w:val="001E1692"/>
    <w:rsid w:val="001E1AC6"/>
    <w:rsid w:val="001E1D91"/>
    <w:rsid w:val="001E1EA5"/>
    <w:rsid w:val="001E1FD5"/>
    <w:rsid w:val="001E21AB"/>
    <w:rsid w:val="001E2503"/>
    <w:rsid w:val="001E256F"/>
    <w:rsid w:val="001E2B8E"/>
    <w:rsid w:val="001E2CA0"/>
    <w:rsid w:val="001E2F09"/>
    <w:rsid w:val="001E2F2A"/>
    <w:rsid w:val="001E31B9"/>
    <w:rsid w:val="001E33C1"/>
    <w:rsid w:val="001E3450"/>
    <w:rsid w:val="001E3589"/>
    <w:rsid w:val="001E3A75"/>
    <w:rsid w:val="001E42DB"/>
    <w:rsid w:val="001E494C"/>
    <w:rsid w:val="001E4B7D"/>
    <w:rsid w:val="001E4FBA"/>
    <w:rsid w:val="001E560A"/>
    <w:rsid w:val="001E5C3C"/>
    <w:rsid w:val="001E6386"/>
    <w:rsid w:val="001E63FA"/>
    <w:rsid w:val="001E6814"/>
    <w:rsid w:val="001E6A70"/>
    <w:rsid w:val="001E6BDF"/>
    <w:rsid w:val="001E7056"/>
    <w:rsid w:val="001E744D"/>
    <w:rsid w:val="001E75DA"/>
    <w:rsid w:val="001E7775"/>
    <w:rsid w:val="001E7C9B"/>
    <w:rsid w:val="001F0381"/>
    <w:rsid w:val="001F044F"/>
    <w:rsid w:val="001F082D"/>
    <w:rsid w:val="001F173B"/>
    <w:rsid w:val="001F1F01"/>
    <w:rsid w:val="001F254C"/>
    <w:rsid w:val="001F2840"/>
    <w:rsid w:val="001F2961"/>
    <w:rsid w:val="001F2C20"/>
    <w:rsid w:val="001F2E14"/>
    <w:rsid w:val="001F2E7E"/>
    <w:rsid w:val="001F378C"/>
    <w:rsid w:val="001F3994"/>
    <w:rsid w:val="001F4520"/>
    <w:rsid w:val="001F456C"/>
    <w:rsid w:val="001F47E1"/>
    <w:rsid w:val="001F48D0"/>
    <w:rsid w:val="001F48E9"/>
    <w:rsid w:val="001F4AF5"/>
    <w:rsid w:val="001F5835"/>
    <w:rsid w:val="001F5A62"/>
    <w:rsid w:val="001F5E17"/>
    <w:rsid w:val="001F6F4C"/>
    <w:rsid w:val="001F7378"/>
    <w:rsid w:val="001F788C"/>
    <w:rsid w:val="001F78FD"/>
    <w:rsid w:val="001F7DE8"/>
    <w:rsid w:val="001F7E2B"/>
    <w:rsid w:val="0020116B"/>
    <w:rsid w:val="00201200"/>
    <w:rsid w:val="002014C9"/>
    <w:rsid w:val="002016F4"/>
    <w:rsid w:val="002019CD"/>
    <w:rsid w:val="00201A5E"/>
    <w:rsid w:val="00201DFC"/>
    <w:rsid w:val="0020238D"/>
    <w:rsid w:val="00202879"/>
    <w:rsid w:val="00203798"/>
    <w:rsid w:val="0020386E"/>
    <w:rsid w:val="00203D0C"/>
    <w:rsid w:val="00204327"/>
    <w:rsid w:val="00204515"/>
    <w:rsid w:val="00204668"/>
    <w:rsid w:val="002046DF"/>
    <w:rsid w:val="002052BD"/>
    <w:rsid w:val="0020593E"/>
    <w:rsid w:val="00206084"/>
    <w:rsid w:val="00206108"/>
    <w:rsid w:val="002061A6"/>
    <w:rsid w:val="0020681E"/>
    <w:rsid w:val="00206AED"/>
    <w:rsid w:val="00206D29"/>
    <w:rsid w:val="0020770E"/>
    <w:rsid w:val="00207E8E"/>
    <w:rsid w:val="00207EC2"/>
    <w:rsid w:val="00207ECF"/>
    <w:rsid w:val="0021080B"/>
    <w:rsid w:val="00210B27"/>
    <w:rsid w:val="00210BCB"/>
    <w:rsid w:val="00210E3E"/>
    <w:rsid w:val="00210F0A"/>
    <w:rsid w:val="00211BB6"/>
    <w:rsid w:val="00211F58"/>
    <w:rsid w:val="0021229E"/>
    <w:rsid w:val="00212744"/>
    <w:rsid w:val="00212B35"/>
    <w:rsid w:val="00213273"/>
    <w:rsid w:val="00213309"/>
    <w:rsid w:val="00213EFF"/>
    <w:rsid w:val="00214091"/>
    <w:rsid w:val="00214537"/>
    <w:rsid w:val="00214AAD"/>
    <w:rsid w:val="00214AB0"/>
    <w:rsid w:val="0021530D"/>
    <w:rsid w:val="00215921"/>
    <w:rsid w:val="002161A9"/>
    <w:rsid w:val="002177E3"/>
    <w:rsid w:val="00217815"/>
    <w:rsid w:val="00217955"/>
    <w:rsid w:val="00217B2A"/>
    <w:rsid w:val="00217D07"/>
    <w:rsid w:val="00217DBD"/>
    <w:rsid w:val="00217F29"/>
    <w:rsid w:val="0022023D"/>
    <w:rsid w:val="002205C9"/>
    <w:rsid w:val="00220BC6"/>
    <w:rsid w:val="00221DF5"/>
    <w:rsid w:val="0022240C"/>
    <w:rsid w:val="002229D4"/>
    <w:rsid w:val="00223186"/>
    <w:rsid w:val="00223268"/>
    <w:rsid w:val="0022338F"/>
    <w:rsid w:val="00223446"/>
    <w:rsid w:val="002234F2"/>
    <w:rsid w:val="00223DFB"/>
    <w:rsid w:val="0022428C"/>
    <w:rsid w:val="00224A1C"/>
    <w:rsid w:val="00224D33"/>
    <w:rsid w:val="00224DB1"/>
    <w:rsid w:val="00224EFD"/>
    <w:rsid w:val="0022543B"/>
    <w:rsid w:val="0022546D"/>
    <w:rsid w:val="002255A6"/>
    <w:rsid w:val="0022586F"/>
    <w:rsid w:val="00225C15"/>
    <w:rsid w:val="00225C7A"/>
    <w:rsid w:val="002271F9"/>
    <w:rsid w:val="002279B0"/>
    <w:rsid w:val="00227A5A"/>
    <w:rsid w:val="00230436"/>
    <w:rsid w:val="002308BB"/>
    <w:rsid w:val="00230AC5"/>
    <w:rsid w:val="00230E4E"/>
    <w:rsid w:val="00231124"/>
    <w:rsid w:val="0023114C"/>
    <w:rsid w:val="00231307"/>
    <w:rsid w:val="00231A75"/>
    <w:rsid w:val="00231B41"/>
    <w:rsid w:val="00232391"/>
    <w:rsid w:val="00232AB9"/>
    <w:rsid w:val="00232BC3"/>
    <w:rsid w:val="002334D5"/>
    <w:rsid w:val="00233985"/>
    <w:rsid w:val="00233A2D"/>
    <w:rsid w:val="00233D5D"/>
    <w:rsid w:val="0023409F"/>
    <w:rsid w:val="00234152"/>
    <w:rsid w:val="002341FC"/>
    <w:rsid w:val="0023459A"/>
    <w:rsid w:val="002351F1"/>
    <w:rsid w:val="0023549C"/>
    <w:rsid w:val="00235887"/>
    <w:rsid w:val="00235A92"/>
    <w:rsid w:val="00235C53"/>
    <w:rsid w:val="00235EB3"/>
    <w:rsid w:val="00236418"/>
    <w:rsid w:val="00236687"/>
    <w:rsid w:val="00236A9A"/>
    <w:rsid w:val="00236C53"/>
    <w:rsid w:val="00236D61"/>
    <w:rsid w:val="002372EA"/>
    <w:rsid w:val="002379B7"/>
    <w:rsid w:val="00237E2F"/>
    <w:rsid w:val="00237FA9"/>
    <w:rsid w:val="00240A86"/>
    <w:rsid w:val="00240B7B"/>
    <w:rsid w:val="00240E81"/>
    <w:rsid w:val="00240F5C"/>
    <w:rsid w:val="00241490"/>
    <w:rsid w:val="0024158D"/>
    <w:rsid w:val="0024191E"/>
    <w:rsid w:val="00241A21"/>
    <w:rsid w:val="00241AED"/>
    <w:rsid w:val="00241C85"/>
    <w:rsid w:val="0024244C"/>
    <w:rsid w:val="0024270B"/>
    <w:rsid w:val="00242B3F"/>
    <w:rsid w:val="00242DD4"/>
    <w:rsid w:val="00243593"/>
    <w:rsid w:val="002437F9"/>
    <w:rsid w:val="00243D51"/>
    <w:rsid w:val="00244060"/>
    <w:rsid w:val="002441BA"/>
    <w:rsid w:val="00244538"/>
    <w:rsid w:val="00247264"/>
    <w:rsid w:val="0024762E"/>
    <w:rsid w:val="00247B3E"/>
    <w:rsid w:val="00247E61"/>
    <w:rsid w:val="002505B9"/>
    <w:rsid w:val="0025063F"/>
    <w:rsid w:val="002506E5"/>
    <w:rsid w:val="00250829"/>
    <w:rsid w:val="00250C89"/>
    <w:rsid w:val="00251122"/>
    <w:rsid w:val="0025140E"/>
    <w:rsid w:val="002516D4"/>
    <w:rsid w:val="002521D7"/>
    <w:rsid w:val="00252605"/>
    <w:rsid w:val="00252A66"/>
    <w:rsid w:val="00252BAB"/>
    <w:rsid w:val="00252C5A"/>
    <w:rsid w:val="00252D67"/>
    <w:rsid w:val="002531CC"/>
    <w:rsid w:val="0025350F"/>
    <w:rsid w:val="00253903"/>
    <w:rsid w:val="00253DE6"/>
    <w:rsid w:val="0025401F"/>
    <w:rsid w:val="00254256"/>
    <w:rsid w:val="00254CC1"/>
    <w:rsid w:val="00254D9D"/>
    <w:rsid w:val="00254FFE"/>
    <w:rsid w:val="00255CB1"/>
    <w:rsid w:val="00256BE9"/>
    <w:rsid w:val="002570EA"/>
    <w:rsid w:val="002572ED"/>
    <w:rsid w:val="00257344"/>
    <w:rsid w:val="00257525"/>
    <w:rsid w:val="002577C9"/>
    <w:rsid w:val="002577CD"/>
    <w:rsid w:val="00257CFB"/>
    <w:rsid w:val="00260036"/>
    <w:rsid w:val="00261ACF"/>
    <w:rsid w:val="0026208C"/>
    <w:rsid w:val="0026221C"/>
    <w:rsid w:val="00262274"/>
    <w:rsid w:val="00262F93"/>
    <w:rsid w:val="00262F99"/>
    <w:rsid w:val="00263A5C"/>
    <w:rsid w:val="002645BA"/>
    <w:rsid w:val="0026484F"/>
    <w:rsid w:val="00264A5E"/>
    <w:rsid w:val="00264E4D"/>
    <w:rsid w:val="00265701"/>
    <w:rsid w:val="00265966"/>
    <w:rsid w:val="00265988"/>
    <w:rsid w:val="00265CA1"/>
    <w:rsid w:val="00265CEA"/>
    <w:rsid w:val="00265F4A"/>
    <w:rsid w:val="002668ED"/>
    <w:rsid w:val="00266D47"/>
    <w:rsid w:val="002677DB"/>
    <w:rsid w:val="00270541"/>
    <w:rsid w:val="002707E5"/>
    <w:rsid w:val="00270948"/>
    <w:rsid w:val="00270B59"/>
    <w:rsid w:val="00270BBE"/>
    <w:rsid w:val="00270CFF"/>
    <w:rsid w:val="00270E69"/>
    <w:rsid w:val="00270F10"/>
    <w:rsid w:val="00271250"/>
    <w:rsid w:val="002714DF"/>
    <w:rsid w:val="00271519"/>
    <w:rsid w:val="0027153F"/>
    <w:rsid w:val="00271AB2"/>
    <w:rsid w:val="00271AB5"/>
    <w:rsid w:val="00272250"/>
    <w:rsid w:val="00272293"/>
    <w:rsid w:val="00272428"/>
    <w:rsid w:val="00272975"/>
    <w:rsid w:val="00273208"/>
    <w:rsid w:val="00273885"/>
    <w:rsid w:val="00273894"/>
    <w:rsid w:val="00273C1D"/>
    <w:rsid w:val="0027409E"/>
    <w:rsid w:val="002740CF"/>
    <w:rsid w:val="00274262"/>
    <w:rsid w:val="002746E0"/>
    <w:rsid w:val="00274B98"/>
    <w:rsid w:val="00274C9B"/>
    <w:rsid w:val="002750AE"/>
    <w:rsid w:val="00275607"/>
    <w:rsid w:val="00275751"/>
    <w:rsid w:val="00275869"/>
    <w:rsid w:val="00275E01"/>
    <w:rsid w:val="0027691B"/>
    <w:rsid w:val="0027711A"/>
    <w:rsid w:val="00277AF6"/>
    <w:rsid w:val="0027DC3C"/>
    <w:rsid w:val="00280A63"/>
    <w:rsid w:val="00280F45"/>
    <w:rsid w:val="002811B6"/>
    <w:rsid w:val="002818CE"/>
    <w:rsid w:val="00281D67"/>
    <w:rsid w:val="002823E4"/>
    <w:rsid w:val="002824B0"/>
    <w:rsid w:val="00282520"/>
    <w:rsid w:val="00282540"/>
    <w:rsid w:val="00282ACA"/>
    <w:rsid w:val="00282B6F"/>
    <w:rsid w:val="00282C88"/>
    <w:rsid w:val="00282E5D"/>
    <w:rsid w:val="00282EAF"/>
    <w:rsid w:val="002831F5"/>
    <w:rsid w:val="0028345F"/>
    <w:rsid w:val="002836E2"/>
    <w:rsid w:val="00283796"/>
    <w:rsid w:val="00283C78"/>
    <w:rsid w:val="00283CA2"/>
    <w:rsid w:val="00283F8E"/>
    <w:rsid w:val="00284238"/>
    <w:rsid w:val="002845EA"/>
    <w:rsid w:val="00285020"/>
    <w:rsid w:val="0028657B"/>
    <w:rsid w:val="00286625"/>
    <w:rsid w:val="002866F9"/>
    <w:rsid w:val="00286924"/>
    <w:rsid w:val="002870C4"/>
    <w:rsid w:val="00287306"/>
    <w:rsid w:val="0028776F"/>
    <w:rsid w:val="00287935"/>
    <w:rsid w:val="00287A7E"/>
    <w:rsid w:val="00287A82"/>
    <w:rsid w:val="00290305"/>
    <w:rsid w:val="0029042C"/>
    <w:rsid w:val="00290704"/>
    <w:rsid w:val="00290D6A"/>
    <w:rsid w:val="00290E35"/>
    <w:rsid w:val="00291BA8"/>
    <w:rsid w:val="00291CB7"/>
    <w:rsid w:val="00291CF1"/>
    <w:rsid w:val="00293035"/>
    <w:rsid w:val="0029327E"/>
    <w:rsid w:val="002938D7"/>
    <w:rsid w:val="00293978"/>
    <w:rsid w:val="00293B21"/>
    <w:rsid w:val="00293C4B"/>
    <w:rsid w:val="00293DD4"/>
    <w:rsid w:val="00293DE6"/>
    <w:rsid w:val="002942C0"/>
    <w:rsid w:val="002946DC"/>
    <w:rsid w:val="00294817"/>
    <w:rsid w:val="002949C3"/>
    <w:rsid w:val="00294A14"/>
    <w:rsid w:val="00294AA9"/>
    <w:rsid w:val="0029580E"/>
    <w:rsid w:val="00295870"/>
    <w:rsid w:val="00295C83"/>
    <w:rsid w:val="00295CA9"/>
    <w:rsid w:val="00295DD6"/>
    <w:rsid w:val="00295DE7"/>
    <w:rsid w:val="00295F14"/>
    <w:rsid w:val="00295F3A"/>
    <w:rsid w:val="00296028"/>
    <w:rsid w:val="00296112"/>
    <w:rsid w:val="0029680D"/>
    <w:rsid w:val="00296A53"/>
    <w:rsid w:val="00296C45"/>
    <w:rsid w:val="00296F98"/>
    <w:rsid w:val="00297888"/>
    <w:rsid w:val="00297905"/>
    <w:rsid w:val="002A0E02"/>
    <w:rsid w:val="002A10F7"/>
    <w:rsid w:val="002A14B3"/>
    <w:rsid w:val="002A166C"/>
    <w:rsid w:val="002A1D57"/>
    <w:rsid w:val="002A1D86"/>
    <w:rsid w:val="002A2445"/>
    <w:rsid w:val="002A2493"/>
    <w:rsid w:val="002A2AF4"/>
    <w:rsid w:val="002A2E40"/>
    <w:rsid w:val="002A2E68"/>
    <w:rsid w:val="002A301F"/>
    <w:rsid w:val="002A32DB"/>
    <w:rsid w:val="002A3B44"/>
    <w:rsid w:val="002A3E48"/>
    <w:rsid w:val="002A3EE9"/>
    <w:rsid w:val="002A41C3"/>
    <w:rsid w:val="002A41DE"/>
    <w:rsid w:val="002A44EE"/>
    <w:rsid w:val="002A47AF"/>
    <w:rsid w:val="002A4B46"/>
    <w:rsid w:val="002A4C81"/>
    <w:rsid w:val="002A4F83"/>
    <w:rsid w:val="002A5099"/>
    <w:rsid w:val="002A52EF"/>
    <w:rsid w:val="002A536B"/>
    <w:rsid w:val="002A5582"/>
    <w:rsid w:val="002A57BF"/>
    <w:rsid w:val="002A5800"/>
    <w:rsid w:val="002A5876"/>
    <w:rsid w:val="002A7351"/>
    <w:rsid w:val="002B066A"/>
    <w:rsid w:val="002B0712"/>
    <w:rsid w:val="002B0CD9"/>
    <w:rsid w:val="002B1119"/>
    <w:rsid w:val="002B114F"/>
    <w:rsid w:val="002B1177"/>
    <w:rsid w:val="002B1322"/>
    <w:rsid w:val="002B1378"/>
    <w:rsid w:val="002B13E0"/>
    <w:rsid w:val="002B1695"/>
    <w:rsid w:val="002B1CE7"/>
    <w:rsid w:val="002B1DA9"/>
    <w:rsid w:val="002B1EBC"/>
    <w:rsid w:val="002B20AC"/>
    <w:rsid w:val="002B27A3"/>
    <w:rsid w:val="002B27D1"/>
    <w:rsid w:val="002B3556"/>
    <w:rsid w:val="002B3707"/>
    <w:rsid w:val="002B39CD"/>
    <w:rsid w:val="002B3A1C"/>
    <w:rsid w:val="002B3EAD"/>
    <w:rsid w:val="002B3FCD"/>
    <w:rsid w:val="002B466A"/>
    <w:rsid w:val="002B4CCB"/>
    <w:rsid w:val="002B4E90"/>
    <w:rsid w:val="002B4FAE"/>
    <w:rsid w:val="002B5196"/>
    <w:rsid w:val="002B54EE"/>
    <w:rsid w:val="002B54F5"/>
    <w:rsid w:val="002B5519"/>
    <w:rsid w:val="002B55EC"/>
    <w:rsid w:val="002B5626"/>
    <w:rsid w:val="002B5989"/>
    <w:rsid w:val="002B5B88"/>
    <w:rsid w:val="002B619D"/>
    <w:rsid w:val="002B629C"/>
    <w:rsid w:val="002B635C"/>
    <w:rsid w:val="002B6459"/>
    <w:rsid w:val="002B6758"/>
    <w:rsid w:val="002B6D89"/>
    <w:rsid w:val="002B6E9E"/>
    <w:rsid w:val="002B76E5"/>
    <w:rsid w:val="002B7799"/>
    <w:rsid w:val="002B787C"/>
    <w:rsid w:val="002B7BD5"/>
    <w:rsid w:val="002B7C3B"/>
    <w:rsid w:val="002B7D7E"/>
    <w:rsid w:val="002B7E82"/>
    <w:rsid w:val="002C0029"/>
    <w:rsid w:val="002C04B7"/>
    <w:rsid w:val="002C0D74"/>
    <w:rsid w:val="002C0E0C"/>
    <w:rsid w:val="002C106E"/>
    <w:rsid w:val="002C1662"/>
    <w:rsid w:val="002C1861"/>
    <w:rsid w:val="002C1ACB"/>
    <w:rsid w:val="002C2018"/>
    <w:rsid w:val="002C20C5"/>
    <w:rsid w:val="002C276E"/>
    <w:rsid w:val="002C295E"/>
    <w:rsid w:val="002C2D80"/>
    <w:rsid w:val="002C2F2B"/>
    <w:rsid w:val="002C3042"/>
    <w:rsid w:val="002C3620"/>
    <w:rsid w:val="002C3E45"/>
    <w:rsid w:val="002C3FD3"/>
    <w:rsid w:val="002C41D8"/>
    <w:rsid w:val="002C507E"/>
    <w:rsid w:val="002C51E9"/>
    <w:rsid w:val="002C526E"/>
    <w:rsid w:val="002C52A6"/>
    <w:rsid w:val="002C533B"/>
    <w:rsid w:val="002C5A49"/>
    <w:rsid w:val="002C5E2B"/>
    <w:rsid w:val="002C5E42"/>
    <w:rsid w:val="002C5F83"/>
    <w:rsid w:val="002C60E2"/>
    <w:rsid w:val="002C65C6"/>
    <w:rsid w:val="002C699A"/>
    <w:rsid w:val="002C70D5"/>
    <w:rsid w:val="002C7285"/>
    <w:rsid w:val="002C739F"/>
    <w:rsid w:val="002D019E"/>
    <w:rsid w:val="002D03EC"/>
    <w:rsid w:val="002D043B"/>
    <w:rsid w:val="002D0571"/>
    <w:rsid w:val="002D0FB7"/>
    <w:rsid w:val="002D11E3"/>
    <w:rsid w:val="002D1886"/>
    <w:rsid w:val="002D2433"/>
    <w:rsid w:val="002D2448"/>
    <w:rsid w:val="002D25DA"/>
    <w:rsid w:val="002D2ECA"/>
    <w:rsid w:val="002D3118"/>
    <w:rsid w:val="002D320F"/>
    <w:rsid w:val="002D34BC"/>
    <w:rsid w:val="002D3652"/>
    <w:rsid w:val="002D3D74"/>
    <w:rsid w:val="002D3F06"/>
    <w:rsid w:val="002D4050"/>
    <w:rsid w:val="002D424C"/>
    <w:rsid w:val="002D4995"/>
    <w:rsid w:val="002D4AF3"/>
    <w:rsid w:val="002D4D32"/>
    <w:rsid w:val="002D5045"/>
    <w:rsid w:val="002D5911"/>
    <w:rsid w:val="002D5D65"/>
    <w:rsid w:val="002D5E63"/>
    <w:rsid w:val="002D6193"/>
    <w:rsid w:val="002D6211"/>
    <w:rsid w:val="002D6574"/>
    <w:rsid w:val="002D658C"/>
    <w:rsid w:val="002D6E5C"/>
    <w:rsid w:val="002D6F42"/>
    <w:rsid w:val="002D7B7E"/>
    <w:rsid w:val="002D7DF2"/>
    <w:rsid w:val="002E0116"/>
    <w:rsid w:val="002E0180"/>
    <w:rsid w:val="002E07A8"/>
    <w:rsid w:val="002E09AC"/>
    <w:rsid w:val="002E0E68"/>
    <w:rsid w:val="002E1C64"/>
    <w:rsid w:val="002E1DB6"/>
    <w:rsid w:val="002E1EEF"/>
    <w:rsid w:val="002E33A0"/>
    <w:rsid w:val="002E3D4D"/>
    <w:rsid w:val="002E4253"/>
    <w:rsid w:val="002E47BD"/>
    <w:rsid w:val="002E4879"/>
    <w:rsid w:val="002E4B1D"/>
    <w:rsid w:val="002E556F"/>
    <w:rsid w:val="002E5C7D"/>
    <w:rsid w:val="002E6116"/>
    <w:rsid w:val="002E6B13"/>
    <w:rsid w:val="002E6CE5"/>
    <w:rsid w:val="002E7232"/>
    <w:rsid w:val="002E7595"/>
    <w:rsid w:val="002E7725"/>
    <w:rsid w:val="002E7880"/>
    <w:rsid w:val="002E7DB6"/>
    <w:rsid w:val="002F01D4"/>
    <w:rsid w:val="002F0708"/>
    <w:rsid w:val="002F1200"/>
    <w:rsid w:val="002F1611"/>
    <w:rsid w:val="002F1D84"/>
    <w:rsid w:val="002F1EAC"/>
    <w:rsid w:val="002F2482"/>
    <w:rsid w:val="002F2DDD"/>
    <w:rsid w:val="002F2EDD"/>
    <w:rsid w:val="002F341D"/>
    <w:rsid w:val="002F3822"/>
    <w:rsid w:val="002F3824"/>
    <w:rsid w:val="002F3C34"/>
    <w:rsid w:val="002F3D3C"/>
    <w:rsid w:val="002F463F"/>
    <w:rsid w:val="002F4643"/>
    <w:rsid w:val="002F4961"/>
    <w:rsid w:val="002F4B0B"/>
    <w:rsid w:val="002F4B5C"/>
    <w:rsid w:val="002F5094"/>
    <w:rsid w:val="002F547B"/>
    <w:rsid w:val="002F5C08"/>
    <w:rsid w:val="002F5C52"/>
    <w:rsid w:val="002F612D"/>
    <w:rsid w:val="002F61E0"/>
    <w:rsid w:val="002F623B"/>
    <w:rsid w:val="002F64B0"/>
    <w:rsid w:val="002F6CA1"/>
    <w:rsid w:val="002F7253"/>
    <w:rsid w:val="002F737B"/>
    <w:rsid w:val="002F7428"/>
    <w:rsid w:val="002F7652"/>
    <w:rsid w:val="002F7D4E"/>
    <w:rsid w:val="002F7F70"/>
    <w:rsid w:val="003005EB"/>
    <w:rsid w:val="00300CDE"/>
    <w:rsid w:val="00300D7F"/>
    <w:rsid w:val="00300E0E"/>
    <w:rsid w:val="0030122F"/>
    <w:rsid w:val="003017E0"/>
    <w:rsid w:val="00301877"/>
    <w:rsid w:val="00301C5A"/>
    <w:rsid w:val="00302328"/>
    <w:rsid w:val="00302AF8"/>
    <w:rsid w:val="00302C0F"/>
    <w:rsid w:val="00303389"/>
    <w:rsid w:val="00303420"/>
    <w:rsid w:val="00303532"/>
    <w:rsid w:val="0030373D"/>
    <w:rsid w:val="0030398D"/>
    <w:rsid w:val="00303A2F"/>
    <w:rsid w:val="00303C5F"/>
    <w:rsid w:val="00304279"/>
    <w:rsid w:val="00304801"/>
    <w:rsid w:val="00304CCC"/>
    <w:rsid w:val="00305016"/>
    <w:rsid w:val="00305113"/>
    <w:rsid w:val="003051A6"/>
    <w:rsid w:val="003051D9"/>
    <w:rsid w:val="00305320"/>
    <w:rsid w:val="003059B6"/>
    <w:rsid w:val="00305F30"/>
    <w:rsid w:val="003063F8"/>
    <w:rsid w:val="00306499"/>
    <w:rsid w:val="00306FFE"/>
    <w:rsid w:val="003072A4"/>
    <w:rsid w:val="0030750B"/>
    <w:rsid w:val="0030798F"/>
    <w:rsid w:val="0031046A"/>
    <w:rsid w:val="003104F5"/>
    <w:rsid w:val="0031075C"/>
    <w:rsid w:val="00310EAA"/>
    <w:rsid w:val="003117E0"/>
    <w:rsid w:val="00311AA8"/>
    <w:rsid w:val="00311F69"/>
    <w:rsid w:val="00312337"/>
    <w:rsid w:val="00312937"/>
    <w:rsid w:val="00312B3F"/>
    <w:rsid w:val="003139A5"/>
    <w:rsid w:val="003139B8"/>
    <w:rsid w:val="00313F46"/>
    <w:rsid w:val="00314040"/>
    <w:rsid w:val="00314483"/>
    <w:rsid w:val="00314528"/>
    <w:rsid w:val="00315631"/>
    <w:rsid w:val="00315AE2"/>
    <w:rsid w:val="00316C31"/>
    <w:rsid w:val="00316C86"/>
    <w:rsid w:val="00316F18"/>
    <w:rsid w:val="003172BA"/>
    <w:rsid w:val="0031744F"/>
    <w:rsid w:val="00320932"/>
    <w:rsid w:val="00320BB9"/>
    <w:rsid w:val="003217C5"/>
    <w:rsid w:val="00321F0B"/>
    <w:rsid w:val="003227E4"/>
    <w:rsid w:val="003228A7"/>
    <w:rsid w:val="003229C1"/>
    <w:rsid w:val="00322B8E"/>
    <w:rsid w:val="003232A2"/>
    <w:rsid w:val="003237F4"/>
    <w:rsid w:val="00323D7C"/>
    <w:rsid w:val="00324569"/>
    <w:rsid w:val="003245AB"/>
    <w:rsid w:val="0032460F"/>
    <w:rsid w:val="00324AF0"/>
    <w:rsid w:val="00324F57"/>
    <w:rsid w:val="003250F4"/>
    <w:rsid w:val="003254DE"/>
    <w:rsid w:val="00326151"/>
    <w:rsid w:val="00326AA2"/>
    <w:rsid w:val="00326C98"/>
    <w:rsid w:val="00327AA7"/>
    <w:rsid w:val="00327EEF"/>
    <w:rsid w:val="0033020F"/>
    <w:rsid w:val="0033064E"/>
    <w:rsid w:val="00330A89"/>
    <w:rsid w:val="00330B45"/>
    <w:rsid w:val="00330EF0"/>
    <w:rsid w:val="00330F60"/>
    <w:rsid w:val="00331792"/>
    <w:rsid w:val="00331DD7"/>
    <w:rsid w:val="0033244C"/>
    <w:rsid w:val="00332535"/>
    <w:rsid w:val="0033263E"/>
    <w:rsid w:val="00332801"/>
    <w:rsid w:val="00332825"/>
    <w:rsid w:val="00333460"/>
    <w:rsid w:val="003335FD"/>
    <w:rsid w:val="00333803"/>
    <w:rsid w:val="0033473F"/>
    <w:rsid w:val="00334904"/>
    <w:rsid w:val="00334B31"/>
    <w:rsid w:val="00334B73"/>
    <w:rsid w:val="00334BC5"/>
    <w:rsid w:val="0033576C"/>
    <w:rsid w:val="00335998"/>
    <w:rsid w:val="00335B14"/>
    <w:rsid w:val="00336B14"/>
    <w:rsid w:val="00336B36"/>
    <w:rsid w:val="00336C23"/>
    <w:rsid w:val="00336FC1"/>
    <w:rsid w:val="00336FF2"/>
    <w:rsid w:val="0033708C"/>
    <w:rsid w:val="00337704"/>
    <w:rsid w:val="00337D75"/>
    <w:rsid w:val="00340A12"/>
    <w:rsid w:val="00340B05"/>
    <w:rsid w:val="00340D3F"/>
    <w:rsid w:val="00340F75"/>
    <w:rsid w:val="003410C1"/>
    <w:rsid w:val="00341521"/>
    <w:rsid w:val="0034168E"/>
    <w:rsid w:val="00341771"/>
    <w:rsid w:val="0034178D"/>
    <w:rsid w:val="00341D5C"/>
    <w:rsid w:val="00341EDD"/>
    <w:rsid w:val="0034276A"/>
    <w:rsid w:val="00342878"/>
    <w:rsid w:val="00342E5A"/>
    <w:rsid w:val="00343357"/>
    <w:rsid w:val="0034361A"/>
    <w:rsid w:val="003440A3"/>
    <w:rsid w:val="003440C6"/>
    <w:rsid w:val="00344739"/>
    <w:rsid w:val="00344AFF"/>
    <w:rsid w:val="00344C6E"/>
    <w:rsid w:val="00344FA1"/>
    <w:rsid w:val="00345231"/>
    <w:rsid w:val="00345268"/>
    <w:rsid w:val="003455E4"/>
    <w:rsid w:val="00345F86"/>
    <w:rsid w:val="003469D6"/>
    <w:rsid w:val="00346C3C"/>
    <w:rsid w:val="00346C73"/>
    <w:rsid w:val="00346EAB"/>
    <w:rsid w:val="003471B5"/>
    <w:rsid w:val="003474F0"/>
    <w:rsid w:val="003477BB"/>
    <w:rsid w:val="00347B94"/>
    <w:rsid w:val="00347C70"/>
    <w:rsid w:val="00347CDF"/>
    <w:rsid w:val="0035000D"/>
    <w:rsid w:val="00350237"/>
    <w:rsid w:val="0035083F"/>
    <w:rsid w:val="00351620"/>
    <w:rsid w:val="0035169D"/>
    <w:rsid w:val="00351E87"/>
    <w:rsid w:val="00352500"/>
    <w:rsid w:val="00352D4C"/>
    <w:rsid w:val="00352D73"/>
    <w:rsid w:val="00352F44"/>
    <w:rsid w:val="00352FF0"/>
    <w:rsid w:val="0035350D"/>
    <w:rsid w:val="003538FD"/>
    <w:rsid w:val="00354689"/>
    <w:rsid w:val="00354D68"/>
    <w:rsid w:val="00354E8C"/>
    <w:rsid w:val="0035566F"/>
    <w:rsid w:val="003557B0"/>
    <w:rsid w:val="003569C8"/>
    <w:rsid w:val="00356CB8"/>
    <w:rsid w:val="003573B6"/>
    <w:rsid w:val="00357568"/>
    <w:rsid w:val="00357719"/>
    <w:rsid w:val="00357DC8"/>
    <w:rsid w:val="00360120"/>
    <w:rsid w:val="00360682"/>
    <w:rsid w:val="0036075F"/>
    <w:rsid w:val="00360C2C"/>
    <w:rsid w:val="00360E4C"/>
    <w:rsid w:val="003616D1"/>
    <w:rsid w:val="00361702"/>
    <w:rsid w:val="00361F3F"/>
    <w:rsid w:val="003620D8"/>
    <w:rsid w:val="0036240E"/>
    <w:rsid w:val="00363137"/>
    <w:rsid w:val="00363389"/>
    <w:rsid w:val="003636CA"/>
    <w:rsid w:val="00363BE8"/>
    <w:rsid w:val="003640E6"/>
    <w:rsid w:val="00364976"/>
    <w:rsid w:val="00364E74"/>
    <w:rsid w:val="00364E92"/>
    <w:rsid w:val="00365171"/>
    <w:rsid w:val="00365C3A"/>
    <w:rsid w:val="00366188"/>
    <w:rsid w:val="0036635F"/>
    <w:rsid w:val="00366895"/>
    <w:rsid w:val="00367259"/>
    <w:rsid w:val="00367737"/>
    <w:rsid w:val="00367B64"/>
    <w:rsid w:val="0037052A"/>
    <w:rsid w:val="00370684"/>
    <w:rsid w:val="00370F34"/>
    <w:rsid w:val="00371163"/>
    <w:rsid w:val="00371779"/>
    <w:rsid w:val="00371BB3"/>
    <w:rsid w:val="00371D1F"/>
    <w:rsid w:val="00372585"/>
    <w:rsid w:val="0037276F"/>
    <w:rsid w:val="00372910"/>
    <w:rsid w:val="00372EDE"/>
    <w:rsid w:val="0037384F"/>
    <w:rsid w:val="003738C1"/>
    <w:rsid w:val="003739B2"/>
    <w:rsid w:val="003740DD"/>
    <w:rsid w:val="0037505F"/>
    <w:rsid w:val="003752ED"/>
    <w:rsid w:val="00375E09"/>
    <w:rsid w:val="00376004"/>
    <w:rsid w:val="0037618E"/>
    <w:rsid w:val="00376AAE"/>
    <w:rsid w:val="00376BF4"/>
    <w:rsid w:val="00376DA5"/>
    <w:rsid w:val="00376DCB"/>
    <w:rsid w:val="00376DCC"/>
    <w:rsid w:val="003779B1"/>
    <w:rsid w:val="003779B3"/>
    <w:rsid w:val="003803F1"/>
    <w:rsid w:val="0038042C"/>
    <w:rsid w:val="00380484"/>
    <w:rsid w:val="0038101D"/>
    <w:rsid w:val="0038177B"/>
    <w:rsid w:val="00382318"/>
    <w:rsid w:val="00382993"/>
    <w:rsid w:val="00382B90"/>
    <w:rsid w:val="00383607"/>
    <w:rsid w:val="00383AF6"/>
    <w:rsid w:val="00384211"/>
    <w:rsid w:val="00384311"/>
    <w:rsid w:val="003845FF"/>
    <w:rsid w:val="00384ADB"/>
    <w:rsid w:val="003856AC"/>
    <w:rsid w:val="00385E61"/>
    <w:rsid w:val="00386E14"/>
    <w:rsid w:val="003877E8"/>
    <w:rsid w:val="003878C8"/>
    <w:rsid w:val="0038795D"/>
    <w:rsid w:val="00387DB8"/>
    <w:rsid w:val="00387DF7"/>
    <w:rsid w:val="00387F25"/>
    <w:rsid w:val="00390194"/>
    <w:rsid w:val="0039100D"/>
    <w:rsid w:val="00391034"/>
    <w:rsid w:val="003912A1"/>
    <w:rsid w:val="00391722"/>
    <w:rsid w:val="00391B45"/>
    <w:rsid w:val="00391B9C"/>
    <w:rsid w:val="00391E6F"/>
    <w:rsid w:val="0039227B"/>
    <w:rsid w:val="00392637"/>
    <w:rsid w:val="00393294"/>
    <w:rsid w:val="0039367A"/>
    <w:rsid w:val="00393B76"/>
    <w:rsid w:val="003942F7"/>
    <w:rsid w:val="003944C6"/>
    <w:rsid w:val="0039520C"/>
    <w:rsid w:val="00395AB7"/>
    <w:rsid w:val="00395EC0"/>
    <w:rsid w:val="00395FBC"/>
    <w:rsid w:val="00396504"/>
    <w:rsid w:val="0039656E"/>
    <w:rsid w:val="003965A6"/>
    <w:rsid w:val="003965AC"/>
    <w:rsid w:val="00396CFF"/>
    <w:rsid w:val="003971B4"/>
    <w:rsid w:val="00397228"/>
    <w:rsid w:val="003978EB"/>
    <w:rsid w:val="00397E92"/>
    <w:rsid w:val="003A04EA"/>
    <w:rsid w:val="003A0D8C"/>
    <w:rsid w:val="003A1079"/>
    <w:rsid w:val="003A1685"/>
    <w:rsid w:val="003A2064"/>
    <w:rsid w:val="003A2489"/>
    <w:rsid w:val="003A2492"/>
    <w:rsid w:val="003A2C3A"/>
    <w:rsid w:val="003A3174"/>
    <w:rsid w:val="003A3491"/>
    <w:rsid w:val="003A3A06"/>
    <w:rsid w:val="003A3B5C"/>
    <w:rsid w:val="003A3D55"/>
    <w:rsid w:val="003A404D"/>
    <w:rsid w:val="003A41C2"/>
    <w:rsid w:val="003A44FA"/>
    <w:rsid w:val="003A4B9D"/>
    <w:rsid w:val="003A4C9E"/>
    <w:rsid w:val="003A4CF6"/>
    <w:rsid w:val="003A521A"/>
    <w:rsid w:val="003A53B8"/>
    <w:rsid w:val="003A647C"/>
    <w:rsid w:val="003A66A3"/>
    <w:rsid w:val="003A6F94"/>
    <w:rsid w:val="003A7159"/>
    <w:rsid w:val="003A7281"/>
    <w:rsid w:val="003A7D9C"/>
    <w:rsid w:val="003A7DC4"/>
    <w:rsid w:val="003B00C1"/>
    <w:rsid w:val="003B05AF"/>
    <w:rsid w:val="003B0DAB"/>
    <w:rsid w:val="003B1028"/>
    <w:rsid w:val="003B15F5"/>
    <w:rsid w:val="003B171A"/>
    <w:rsid w:val="003B1AB0"/>
    <w:rsid w:val="003B1C38"/>
    <w:rsid w:val="003B1DB5"/>
    <w:rsid w:val="003B2426"/>
    <w:rsid w:val="003B2E92"/>
    <w:rsid w:val="003B3033"/>
    <w:rsid w:val="003B30FD"/>
    <w:rsid w:val="003B386D"/>
    <w:rsid w:val="003B3F23"/>
    <w:rsid w:val="003B3FD2"/>
    <w:rsid w:val="003B4326"/>
    <w:rsid w:val="003B45E0"/>
    <w:rsid w:val="003B4808"/>
    <w:rsid w:val="003B5763"/>
    <w:rsid w:val="003B59A5"/>
    <w:rsid w:val="003B5B16"/>
    <w:rsid w:val="003B5BDA"/>
    <w:rsid w:val="003B5D97"/>
    <w:rsid w:val="003B6471"/>
    <w:rsid w:val="003B6566"/>
    <w:rsid w:val="003B6626"/>
    <w:rsid w:val="003B7379"/>
    <w:rsid w:val="003B745C"/>
    <w:rsid w:val="003B78FD"/>
    <w:rsid w:val="003B7E30"/>
    <w:rsid w:val="003B7E40"/>
    <w:rsid w:val="003C0216"/>
    <w:rsid w:val="003C06C6"/>
    <w:rsid w:val="003C0856"/>
    <w:rsid w:val="003C0AB2"/>
    <w:rsid w:val="003C0B58"/>
    <w:rsid w:val="003C0CEF"/>
    <w:rsid w:val="003C14D6"/>
    <w:rsid w:val="003C1ECA"/>
    <w:rsid w:val="003C2A95"/>
    <w:rsid w:val="003C2C6E"/>
    <w:rsid w:val="003C2E66"/>
    <w:rsid w:val="003C30AF"/>
    <w:rsid w:val="003C34A9"/>
    <w:rsid w:val="003C351B"/>
    <w:rsid w:val="003C38E6"/>
    <w:rsid w:val="003C4C2C"/>
    <w:rsid w:val="003C517B"/>
    <w:rsid w:val="003C578F"/>
    <w:rsid w:val="003C5FA0"/>
    <w:rsid w:val="003C6633"/>
    <w:rsid w:val="003C66EF"/>
    <w:rsid w:val="003C6CD1"/>
    <w:rsid w:val="003C700B"/>
    <w:rsid w:val="003C7151"/>
    <w:rsid w:val="003C747C"/>
    <w:rsid w:val="003C76F9"/>
    <w:rsid w:val="003C796D"/>
    <w:rsid w:val="003D05AE"/>
    <w:rsid w:val="003D0910"/>
    <w:rsid w:val="003D0D49"/>
    <w:rsid w:val="003D0D70"/>
    <w:rsid w:val="003D0F8F"/>
    <w:rsid w:val="003D109A"/>
    <w:rsid w:val="003D166B"/>
    <w:rsid w:val="003D1D4E"/>
    <w:rsid w:val="003D1FC7"/>
    <w:rsid w:val="003D25F5"/>
    <w:rsid w:val="003D2CAA"/>
    <w:rsid w:val="003D2E8E"/>
    <w:rsid w:val="003D300D"/>
    <w:rsid w:val="003D3072"/>
    <w:rsid w:val="003D3276"/>
    <w:rsid w:val="003D32EC"/>
    <w:rsid w:val="003D33C2"/>
    <w:rsid w:val="003D3563"/>
    <w:rsid w:val="003D3C40"/>
    <w:rsid w:val="003D3D37"/>
    <w:rsid w:val="003D44E8"/>
    <w:rsid w:val="003D4885"/>
    <w:rsid w:val="003D514E"/>
    <w:rsid w:val="003D58A8"/>
    <w:rsid w:val="003D5BBD"/>
    <w:rsid w:val="003D5F37"/>
    <w:rsid w:val="003D6E71"/>
    <w:rsid w:val="003D7114"/>
    <w:rsid w:val="003D735C"/>
    <w:rsid w:val="003D7C17"/>
    <w:rsid w:val="003DAB90"/>
    <w:rsid w:val="003E01D3"/>
    <w:rsid w:val="003E01F6"/>
    <w:rsid w:val="003E09C0"/>
    <w:rsid w:val="003E0C4A"/>
    <w:rsid w:val="003E0EB4"/>
    <w:rsid w:val="003E10A3"/>
    <w:rsid w:val="003E12E5"/>
    <w:rsid w:val="003E132E"/>
    <w:rsid w:val="003E158F"/>
    <w:rsid w:val="003E16FE"/>
    <w:rsid w:val="003E1CC0"/>
    <w:rsid w:val="003E1E77"/>
    <w:rsid w:val="003E2C8F"/>
    <w:rsid w:val="003E3A8C"/>
    <w:rsid w:val="003E3B63"/>
    <w:rsid w:val="003E3E99"/>
    <w:rsid w:val="003E43AD"/>
    <w:rsid w:val="003E440C"/>
    <w:rsid w:val="003E47A2"/>
    <w:rsid w:val="003E4995"/>
    <w:rsid w:val="003E4EA3"/>
    <w:rsid w:val="003E5657"/>
    <w:rsid w:val="003E57D6"/>
    <w:rsid w:val="003E6818"/>
    <w:rsid w:val="003E6DF4"/>
    <w:rsid w:val="003E7029"/>
    <w:rsid w:val="003E74B4"/>
    <w:rsid w:val="003E7575"/>
    <w:rsid w:val="003F0093"/>
    <w:rsid w:val="003F00BF"/>
    <w:rsid w:val="003F00C7"/>
    <w:rsid w:val="003F04B9"/>
    <w:rsid w:val="003F0668"/>
    <w:rsid w:val="003F0C5D"/>
    <w:rsid w:val="003F0D80"/>
    <w:rsid w:val="003F0E64"/>
    <w:rsid w:val="003F0EC4"/>
    <w:rsid w:val="003F1021"/>
    <w:rsid w:val="003F14B3"/>
    <w:rsid w:val="003F1608"/>
    <w:rsid w:val="003F1852"/>
    <w:rsid w:val="003F2254"/>
    <w:rsid w:val="003F23CF"/>
    <w:rsid w:val="003F2D5A"/>
    <w:rsid w:val="003F2E89"/>
    <w:rsid w:val="003F3EBE"/>
    <w:rsid w:val="003F3F27"/>
    <w:rsid w:val="003F43CD"/>
    <w:rsid w:val="003F4ADB"/>
    <w:rsid w:val="003F532C"/>
    <w:rsid w:val="003F5A43"/>
    <w:rsid w:val="003F5F47"/>
    <w:rsid w:val="003F6112"/>
    <w:rsid w:val="003F6C71"/>
    <w:rsid w:val="003F715F"/>
    <w:rsid w:val="003F7387"/>
    <w:rsid w:val="003F7415"/>
    <w:rsid w:val="003F7453"/>
    <w:rsid w:val="003F7676"/>
    <w:rsid w:val="003F768B"/>
    <w:rsid w:val="003F799E"/>
    <w:rsid w:val="003F7C3B"/>
    <w:rsid w:val="003F7C60"/>
    <w:rsid w:val="003F7EBC"/>
    <w:rsid w:val="003F7FFE"/>
    <w:rsid w:val="00400051"/>
    <w:rsid w:val="00400188"/>
    <w:rsid w:val="00400707"/>
    <w:rsid w:val="00400C4B"/>
    <w:rsid w:val="00400F9E"/>
    <w:rsid w:val="00401415"/>
    <w:rsid w:val="00401918"/>
    <w:rsid w:val="00401B36"/>
    <w:rsid w:val="00401B6E"/>
    <w:rsid w:val="0040210F"/>
    <w:rsid w:val="00402468"/>
    <w:rsid w:val="0040273A"/>
    <w:rsid w:val="00402ABF"/>
    <w:rsid w:val="00402F39"/>
    <w:rsid w:val="0040321C"/>
    <w:rsid w:val="0040325D"/>
    <w:rsid w:val="0040330C"/>
    <w:rsid w:val="00403B0A"/>
    <w:rsid w:val="0040443A"/>
    <w:rsid w:val="00404740"/>
    <w:rsid w:val="00404C4F"/>
    <w:rsid w:val="00404C8E"/>
    <w:rsid w:val="00404D4C"/>
    <w:rsid w:val="00404FFB"/>
    <w:rsid w:val="0040531B"/>
    <w:rsid w:val="0040532A"/>
    <w:rsid w:val="00405943"/>
    <w:rsid w:val="0040598C"/>
    <w:rsid w:val="00406045"/>
    <w:rsid w:val="004061A4"/>
    <w:rsid w:val="004063E0"/>
    <w:rsid w:val="00406977"/>
    <w:rsid w:val="00406E80"/>
    <w:rsid w:val="0040742E"/>
    <w:rsid w:val="00407672"/>
    <w:rsid w:val="00407EFA"/>
    <w:rsid w:val="00410135"/>
    <w:rsid w:val="00410312"/>
    <w:rsid w:val="004104E6"/>
    <w:rsid w:val="0041084F"/>
    <w:rsid w:val="00410A82"/>
    <w:rsid w:val="00410F09"/>
    <w:rsid w:val="00411506"/>
    <w:rsid w:val="004116EB"/>
    <w:rsid w:val="004119B3"/>
    <w:rsid w:val="00411AF6"/>
    <w:rsid w:val="00411BC5"/>
    <w:rsid w:val="00411DC8"/>
    <w:rsid w:val="00412556"/>
    <w:rsid w:val="0041263B"/>
    <w:rsid w:val="00412D99"/>
    <w:rsid w:val="004137A5"/>
    <w:rsid w:val="00413852"/>
    <w:rsid w:val="004141ED"/>
    <w:rsid w:val="0041440D"/>
    <w:rsid w:val="00414C3B"/>
    <w:rsid w:val="00414F2E"/>
    <w:rsid w:val="00414F86"/>
    <w:rsid w:val="004151DB"/>
    <w:rsid w:val="004156CC"/>
    <w:rsid w:val="00415A95"/>
    <w:rsid w:val="00415C55"/>
    <w:rsid w:val="00415FC3"/>
    <w:rsid w:val="0041600F"/>
    <w:rsid w:val="004164C5"/>
    <w:rsid w:val="0041688F"/>
    <w:rsid w:val="004170C0"/>
    <w:rsid w:val="00417328"/>
    <w:rsid w:val="00417871"/>
    <w:rsid w:val="00417877"/>
    <w:rsid w:val="00417BA6"/>
    <w:rsid w:val="00420510"/>
    <w:rsid w:val="00420782"/>
    <w:rsid w:val="00420BA5"/>
    <w:rsid w:val="00421332"/>
    <w:rsid w:val="00421795"/>
    <w:rsid w:val="004217D9"/>
    <w:rsid w:val="004220C9"/>
    <w:rsid w:val="00422301"/>
    <w:rsid w:val="00422BBF"/>
    <w:rsid w:val="00422C84"/>
    <w:rsid w:val="00422D44"/>
    <w:rsid w:val="00423251"/>
    <w:rsid w:val="00423452"/>
    <w:rsid w:val="00423465"/>
    <w:rsid w:val="00423C63"/>
    <w:rsid w:val="004249D3"/>
    <w:rsid w:val="00424D84"/>
    <w:rsid w:val="004256F4"/>
    <w:rsid w:val="00425911"/>
    <w:rsid w:val="0042594B"/>
    <w:rsid w:val="004259A3"/>
    <w:rsid w:val="00425D06"/>
    <w:rsid w:val="00425E39"/>
    <w:rsid w:val="00425EBF"/>
    <w:rsid w:val="0042616D"/>
    <w:rsid w:val="00426330"/>
    <w:rsid w:val="00426514"/>
    <w:rsid w:val="004268C8"/>
    <w:rsid w:val="004268FE"/>
    <w:rsid w:val="00426D80"/>
    <w:rsid w:val="00426F51"/>
    <w:rsid w:val="004271E8"/>
    <w:rsid w:val="0042765F"/>
    <w:rsid w:val="00427812"/>
    <w:rsid w:val="00427E13"/>
    <w:rsid w:val="00427E8E"/>
    <w:rsid w:val="004300B9"/>
    <w:rsid w:val="004301C5"/>
    <w:rsid w:val="004303E9"/>
    <w:rsid w:val="004309BB"/>
    <w:rsid w:val="00430D2F"/>
    <w:rsid w:val="004311D3"/>
    <w:rsid w:val="00431DA1"/>
    <w:rsid w:val="00431FA6"/>
    <w:rsid w:val="00432648"/>
    <w:rsid w:val="00432B0B"/>
    <w:rsid w:val="00432FA7"/>
    <w:rsid w:val="00433088"/>
    <w:rsid w:val="0043323A"/>
    <w:rsid w:val="00433340"/>
    <w:rsid w:val="004336EA"/>
    <w:rsid w:val="004337D8"/>
    <w:rsid w:val="0043385F"/>
    <w:rsid w:val="00433E57"/>
    <w:rsid w:val="00433EA2"/>
    <w:rsid w:val="00434454"/>
    <w:rsid w:val="004344AC"/>
    <w:rsid w:val="004348EF"/>
    <w:rsid w:val="00434EE5"/>
    <w:rsid w:val="004352C0"/>
    <w:rsid w:val="00435419"/>
    <w:rsid w:val="00436148"/>
    <w:rsid w:val="0043671F"/>
    <w:rsid w:val="00436A95"/>
    <w:rsid w:val="00436BA4"/>
    <w:rsid w:val="00436CE5"/>
    <w:rsid w:val="00437552"/>
    <w:rsid w:val="00437EA7"/>
    <w:rsid w:val="0044067A"/>
    <w:rsid w:val="0044067E"/>
    <w:rsid w:val="004416EF"/>
    <w:rsid w:val="00441834"/>
    <w:rsid w:val="00441AC5"/>
    <w:rsid w:val="00441D30"/>
    <w:rsid w:val="00442B4A"/>
    <w:rsid w:val="00442DDD"/>
    <w:rsid w:val="00442FC9"/>
    <w:rsid w:val="00443553"/>
    <w:rsid w:val="00443C19"/>
    <w:rsid w:val="00443FA7"/>
    <w:rsid w:val="00444491"/>
    <w:rsid w:val="00444CDC"/>
    <w:rsid w:val="00446623"/>
    <w:rsid w:val="00447826"/>
    <w:rsid w:val="00447B70"/>
    <w:rsid w:val="00447B9F"/>
    <w:rsid w:val="0044E803"/>
    <w:rsid w:val="00450404"/>
    <w:rsid w:val="0045077C"/>
    <w:rsid w:val="004507F2"/>
    <w:rsid w:val="0045156F"/>
    <w:rsid w:val="00451F91"/>
    <w:rsid w:val="0045233F"/>
    <w:rsid w:val="004523B6"/>
    <w:rsid w:val="0045248C"/>
    <w:rsid w:val="00452A7A"/>
    <w:rsid w:val="00452F0A"/>
    <w:rsid w:val="00453542"/>
    <w:rsid w:val="004536B6"/>
    <w:rsid w:val="00453C0F"/>
    <w:rsid w:val="00453CC7"/>
    <w:rsid w:val="00453F2C"/>
    <w:rsid w:val="00453F85"/>
    <w:rsid w:val="00454009"/>
    <w:rsid w:val="004541CF"/>
    <w:rsid w:val="0045439F"/>
    <w:rsid w:val="00454C4D"/>
    <w:rsid w:val="00454C69"/>
    <w:rsid w:val="00454D94"/>
    <w:rsid w:val="0045527F"/>
    <w:rsid w:val="0045538D"/>
    <w:rsid w:val="0045601E"/>
    <w:rsid w:val="004561E2"/>
    <w:rsid w:val="00456351"/>
    <w:rsid w:val="00456859"/>
    <w:rsid w:val="00456A2B"/>
    <w:rsid w:val="00457243"/>
    <w:rsid w:val="00457584"/>
    <w:rsid w:val="004576E6"/>
    <w:rsid w:val="004576FB"/>
    <w:rsid w:val="00457782"/>
    <w:rsid w:val="0045783A"/>
    <w:rsid w:val="004578C6"/>
    <w:rsid w:val="00457E88"/>
    <w:rsid w:val="0046010A"/>
    <w:rsid w:val="004603C9"/>
    <w:rsid w:val="00460FAA"/>
    <w:rsid w:val="0046164E"/>
    <w:rsid w:val="004616A0"/>
    <w:rsid w:val="00462293"/>
    <w:rsid w:val="00462487"/>
    <w:rsid w:val="00462D27"/>
    <w:rsid w:val="00462D53"/>
    <w:rsid w:val="00463907"/>
    <w:rsid w:val="0046393E"/>
    <w:rsid w:val="00463FAD"/>
    <w:rsid w:val="004647CE"/>
    <w:rsid w:val="00465050"/>
    <w:rsid w:val="00465CF3"/>
    <w:rsid w:val="004661A4"/>
    <w:rsid w:val="004666B8"/>
    <w:rsid w:val="00466E47"/>
    <w:rsid w:val="004679AC"/>
    <w:rsid w:val="00467A87"/>
    <w:rsid w:val="00470744"/>
    <w:rsid w:val="004708E0"/>
    <w:rsid w:val="00471B9D"/>
    <w:rsid w:val="0047242C"/>
    <w:rsid w:val="00472EE0"/>
    <w:rsid w:val="0047327D"/>
    <w:rsid w:val="004734D2"/>
    <w:rsid w:val="00473798"/>
    <w:rsid w:val="004739FA"/>
    <w:rsid w:val="00473AE5"/>
    <w:rsid w:val="004740C7"/>
    <w:rsid w:val="004743F8"/>
    <w:rsid w:val="00474875"/>
    <w:rsid w:val="00475014"/>
    <w:rsid w:val="00475292"/>
    <w:rsid w:val="004756E6"/>
    <w:rsid w:val="004758CB"/>
    <w:rsid w:val="00475E94"/>
    <w:rsid w:val="00475FBD"/>
    <w:rsid w:val="00476FA7"/>
    <w:rsid w:val="004771D8"/>
    <w:rsid w:val="00477CA8"/>
    <w:rsid w:val="00477FCF"/>
    <w:rsid w:val="00477FFE"/>
    <w:rsid w:val="00480300"/>
    <w:rsid w:val="00480357"/>
    <w:rsid w:val="004806DB"/>
    <w:rsid w:val="004807CE"/>
    <w:rsid w:val="00480AA5"/>
    <w:rsid w:val="00480BF3"/>
    <w:rsid w:val="00480E9B"/>
    <w:rsid w:val="00481690"/>
    <w:rsid w:val="004816A8"/>
    <w:rsid w:val="00481B05"/>
    <w:rsid w:val="00481B67"/>
    <w:rsid w:val="004821A0"/>
    <w:rsid w:val="004829B3"/>
    <w:rsid w:val="004829DE"/>
    <w:rsid w:val="00482B4F"/>
    <w:rsid w:val="00482EA2"/>
    <w:rsid w:val="0048306E"/>
    <w:rsid w:val="00483215"/>
    <w:rsid w:val="00483337"/>
    <w:rsid w:val="004833C5"/>
    <w:rsid w:val="00483924"/>
    <w:rsid w:val="004840E3"/>
    <w:rsid w:val="00484327"/>
    <w:rsid w:val="00484BB4"/>
    <w:rsid w:val="0048571C"/>
    <w:rsid w:val="004857D6"/>
    <w:rsid w:val="00485D05"/>
    <w:rsid w:val="00485DEA"/>
    <w:rsid w:val="00485E7B"/>
    <w:rsid w:val="00486695"/>
    <w:rsid w:val="0049023F"/>
    <w:rsid w:val="00490A67"/>
    <w:rsid w:val="00490C24"/>
    <w:rsid w:val="00490CFF"/>
    <w:rsid w:val="00491070"/>
    <w:rsid w:val="00491B05"/>
    <w:rsid w:val="004921E7"/>
    <w:rsid w:val="00492398"/>
    <w:rsid w:val="00492A0D"/>
    <w:rsid w:val="00492A82"/>
    <w:rsid w:val="00492AD3"/>
    <w:rsid w:val="00492E0F"/>
    <w:rsid w:val="00493406"/>
    <w:rsid w:val="004935FD"/>
    <w:rsid w:val="00493A36"/>
    <w:rsid w:val="00493A94"/>
    <w:rsid w:val="00494AE0"/>
    <w:rsid w:val="00494E9E"/>
    <w:rsid w:val="00495117"/>
    <w:rsid w:val="004951DC"/>
    <w:rsid w:val="004953C9"/>
    <w:rsid w:val="004955B2"/>
    <w:rsid w:val="00495AA5"/>
    <w:rsid w:val="00495AC2"/>
    <w:rsid w:val="00495E8D"/>
    <w:rsid w:val="00496BCC"/>
    <w:rsid w:val="00496E10"/>
    <w:rsid w:val="00497DBB"/>
    <w:rsid w:val="004A00E4"/>
    <w:rsid w:val="004A01DB"/>
    <w:rsid w:val="004A090E"/>
    <w:rsid w:val="004A0C90"/>
    <w:rsid w:val="004A137F"/>
    <w:rsid w:val="004A20B4"/>
    <w:rsid w:val="004A214E"/>
    <w:rsid w:val="004A28DD"/>
    <w:rsid w:val="004A2967"/>
    <w:rsid w:val="004A31DE"/>
    <w:rsid w:val="004A3358"/>
    <w:rsid w:val="004A34EE"/>
    <w:rsid w:val="004A34F6"/>
    <w:rsid w:val="004A3534"/>
    <w:rsid w:val="004A355B"/>
    <w:rsid w:val="004A3CDE"/>
    <w:rsid w:val="004A4319"/>
    <w:rsid w:val="004A451B"/>
    <w:rsid w:val="004A479B"/>
    <w:rsid w:val="004A47CE"/>
    <w:rsid w:val="004A49C3"/>
    <w:rsid w:val="004A4A30"/>
    <w:rsid w:val="004A538A"/>
    <w:rsid w:val="004A548E"/>
    <w:rsid w:val="004A55B4"/>
    <w:rsid w:val="004A5637"/>
    <w:rsid w:val="004A58DC"/>
    <w:rsid w:val="004A597F"/>
    <w:rsid w:val="004A5CF5"/>
    <w:rsid w:val="004A5F7B"/>
    <w:rsid w:val="004A6322"/>
    <w:rsid w:val="004A6477"/>
    <w:rsid w:val="004A64D1"/>
    <w:rsid w:val="004A687F"/>
    <w:rsid w:val="004A6EF4"/>
    <w:rsid w:val="004A7155"/>
    <w:rsid w:val="004A73BF"/>
    <w:rsid w:val="004A76DC"/>
    <w:rsid w:val="004A7BC5"/>
    <w:rsid w:val="004A7E08"/>
    <w:rsid w:val="004A7E67"/>
    <w:rsid w:val="004B0186"/>
    <w:rsid w:val="004B0214"/>
    <w:rsid w:val="004B059B"/>
    <w:rsid w:val="004B0795"/>
    <w:rsid w:val="004B0984"/>
    <w:rsid w:val="004B0A4E"/>
    <w:rsid w:val="004B0FA1"/>
    <w:rsid w:val="004B10D8"/>
    <w:rsid w:val="004B1102"/>
    <w:rsid w:val="004B1802"/>
    <w:rsid w:val="004B18CA"/>
    <w:rsid w:val="004B18DE"/>
    <w:rsid w:val="004B2124"/>
    <w:rsid w:val="004B3037"/>
    <w:rsid w:val="004B3094"/>
    <w:rsid w:val="004B31B1"/>
    <w:rsid w:val="004B3201"/>
    <w:rsid w:val="004B3212"/>
    <w:rsid w:val="004B393D"/>
    <w:rsid w:val="004B3BC1"/>
    <w:rsid w:val="004B3C3B"/>
    <w:rsid w:val="004B3D52"/>
    <w:rsid w:val="004B4125"/>
    <w:rsid w:val="004B4328"/>
    <w:rsid w:val="004B44CE"/>
    <w:rsid w:val="004B4544"/>
    <w:rsid w:val="004B52B3"/>
    <w:rsid w:val="004B5840"/>
    <w:rsid w:val="004B5B62"/>
    <w:rsid w:val="004B5CB9"/>
    <w:rsid w:val="004B5E31"/>
    <w:rsid w:val="004B5F9B"/>
    <w:rsid w:val="004B68E6"/>
    <w:rsid w:val="004B6AE0"/>
    <w:rsid w:val="004B796B"/>
    <w:rsid w:val="004B7D60"/>
    <w:rsid w:val="004B7DD0"/>
    <w:rsid w:val="004B7FAE"/>
    <w:rsid w:val="004C02EF"/>
    <w:rsid w:val="004C03AB"/>
    <w:rsid w:val="004C071D"/>
    <w:rsid w:val="004C089E"/>
    <w:rsid w:val="004C08E5"/>
    <w:rsid w:val="004C0A08"/>
    <w:rsid w:val="004C0C1F"/>
    <w:rsid w:val="004C0C9D"/>
    <w:rsid w:val="004C138B"/>
    <w:rsid w:val="004C1F6A"/>
    <w:rsid w:val="004C3028"/>
    <w:rsid w:val="004C30C8"/>
    <w:rsid w:val="004C3176"/>
    <w:rsid w:val="004C3474"/>
    <w:rsid w:val="004C35A0"/>
    <w:rsid w:val="004C3951"/>
    <w:rsid w:val="004C39E0"/>
    <w:rsid w:val="004C3F1B"/>
    <w:rsid w:val="004C43E2"/>
    <w:rsid w:val="004C4BB9"/>
    <w:rsid w:val="004C5581"/>
    <w:rsid w:val="004C5596"/>
    <w:rsid w:val="004C5894"/>
    <w:rsid w:val="004C5E49"/>
    <w:rsid w:val="004C60FE"/>
    <w:rsid w:val="004C66A2"/>
    <w:rsid w:val="004C7335"/>
    <w:rsid w:val="004C74A8"/>
    <w:rsid w:val="004C771B"/>
    <w:rsid w:val="004C7970"/>
    <w:rsid w:val="004C7986"/>
    <w:rsid w:val="004C7E05"/>
    <w:rsid w:val="004D0FF9"/>
    <w:rsid w:val="004D1154"/>
    <w:rsid w:val="004D1E73"/>
    <w:rsid w:val="004D3319"/>
    <w:rsid w:val="004D3810"/>
    <w:rsid w:val="004D3D7C"/>
    <w:rsid w:val="004D3F13"/>
    <w:rsid w:val="004D4267"/>
    <w:rsid w:val="004D439A"/>
    <w:rsid w:val="004D4A71"/>
    <w:rsid w:val="004D5094"/>
    <w:rsid w:val="004D5581"/>
    <w:rsid w:val="004D5D1D"/>
    <w:rsid w:val="004D6149"/>
    <w:rsid w:val="004D64C6"/>
    <w:rsid w:val="004D6E4A"/>
    <w:rsid w:val="004D72ED"/>
    <w:rsid w:val="004D784F"/>
    <w:rsid w:val="004D7E14"/>
    <w:rsid w:val="004D7E77"/>
    <w:rsid w:val="004E040A"/>
    <w:rsid w:val="004E057C"/>
    <w:rsid w:val="004E0A75"/>
    <w:rsid w:val="004E14CF"/>
    <w:rsid w:val="004E14E1"/>
    <w:rsid w:val="004E1CEE"/>
    <w:rsid w:val="004E1E59"/>
    <w:rsid w:val="004E2CBB"/>
    <w:rsid w:val="004E2F58"/>
    <w:rsid w:val="004E34FC"/>
    <w:rsid w:val="004E4813"/>
    <w:rsid w:val="004E4C75"/>
    <w:rsid w:val="004E5287"/>
    <w:rsid w:val="004E5706"/>
    <w:rsid w:val="004E5883"/>
    <w:rsid w:val="004E59C4"/>
    <w:rsid w:val="004E5B1B"/>
    <w:rsid w:val="004E5DFD"/>
    <w:rsid w:val="004E6A73"/>
    <w:rsid w:val="004E6C55"/>
    <w:rsid w:val="004E707D"/>
    <w:rsid w:val="004E7C2E"/>
    <w:rsid w:val="004F0232"/>
    <w:rsid w:val="004F0397"/>
    <w:rsid w:val="004F0509"/>
    <w:rsid w:val="004F08CD"/>
    <w:rsid w:val="004F0A0E"/>
    <w:rsid w:val="004F0C61"/>
    <w:rsid w:val="004F0E1E"/>
    <w:rsid w:val="004F1333"/>
    <w:rsid w:val="004F27D1"/>
    <w:rsid w:val="004F2842"/>
    <w:rsid w:val="004F2883"/>
    <w:rsid w:val="004F2A7D"/>
    <w:rsid w:val="004F2BB3"/>
    <w:rsid w:val="004F34BF"/>
    <w:rsid w:val="004F34C9"/>
    <w:rsid w:val="004F34FF"/>
    <w:rsid w:val="004F3842"/>
    <w:rsid w:val="004F389D"/>
    <w:rsid w:val="004F3AAD"/>
    <w:rsid w:val="004F4006"/>
    <w:rsid w:val="004F415B"/>
    <w:rsid w:val="004F5330"/>
    <w:rsid w:val="004F573F"/>
    <w:rsid w:val="004F5BCB"/>
    <w:rsid w:val="004F63AB"/>
    <w:rsid w:val="004F63D2"/>
    <w:rsid w:val="004F6AD6"/>
    <w:rsid w:val="004F6D55"/>
    <w:rsid w:val="004F70F6"/>
    <w:rsid w:val="004F71B6"/>
    <w:rsid w:val="004F71F2"/>
    <w:rsid w:val="004F73CC"/>
    <w:rsid w:val="004F75C1"/>
    <w:rsid w:val="004F7614"/>
    <w:rsid w:val="004F7925"/>
    <w:rsid w:val="004F7A8A"/>
    <w:rsid w:val="004F7AB1"/>
    <w:rsid w:val="004F7C1E"/>
    <w:rsid w:val="004F7E30"/>
    <w:rsid w:val="004F7F0A"/>
    <w:rsid w:val="00501C76"/>
    <w:rsid w:val="00501F70"/>
    <w:rsid w:val="005024C1"/>
    <w:rsid w:val="005026D1"/>
    <w:rsid w:val="005029FC"/>
    <w:rsid w:val="00502C23"/>
    <w:rsid w:val="00502D58"/>
    <w:rsid w:val="005032C5"/>
    <w:rsid w:val="005032DE"/>
    <w:rsid w:val="00503CD0"/>
    <w:rsid w:val="00504059"/>
    <w:rsid w:val="00504356"/>
    <w:rsid w:val="00504639"/>
    <w:rsid w:val="00504C47"/>
    <w:rsid w:val="0050515F"/>
    <w:rsid w:val="0050518A"/>
    <w:rsid w:val="005055B8"/>
    <w:rsid w:val="00505966"/>
    <w:rsid w:val="00505D4B"/>
    <w:rsid w:val="0050655A"/>
    <w:rsid w:val="005068F1"/>
    <w:rsid w:val="00506FB8"/>
    <w:rsid w:val="0051027E"/>
    <w:rsid w:val="005109E8"/>
    <w:rsid w:val="005109EB"/>
    <w:rsid w:val="00510B6C"/>
    <w:rsid w:val="0051106F"/>
    <w:rsid w:val="005113EE"/>
    <w:rsid w:val="00511612"/>
    <w:rsid w:val="00511D2D"/>
    <w:rsid w:val="00511ECC"/>
    <w:rsid w:val="0051206A"/>
    <w:rsid w:val="00512247"/>
    <w:rsid w:val="005126C2"/>
    <w:rsid w:val="00512C39"/>
    <w:rsid w:val="00512CA0"/>
    <w:rsid w:val="00512CC8"/>
    <w:rsid w:val="0051329B"/>
    <w:rsid w:val="0051360A"/>
    <w:rsid w:val="00513F1E"/>
    <w:rsid w:val="005145CB"/>
    <w:rsid w:val="00514CCF"/>
    <w:rsid w:val="00515270"/>
    <w:rsid w:val="005158D9"/>
    <w:rsid w:val="00516B36"/>
    <w:rsid w:val="00517C34"/>
    <w:rsid w:val="0052095C"/>
    <w:rsid w:val="00520AAC"/>
    <w:rsid w:val="00521445"/>
    <w:rsid w:val="00521461"/>
    <w:rsid w:val="00521DB9"/>
    <w:rsid w:val="005223CD"/>
    <w:rsid w:val="005231D2"/>
    <w:rsid w:val="005239A6"/>
    <w:rsid w:val="00523B47"/>
    <w:rsid w:val="00524620"/>
    <w:rsid w:val="00524C82"/>
    <w:rsid w:val="00524DB1"/>
    <w:rsid w:val="00524F48"/>
    <w:rsid w:val="005250B7"/>
    <w:rsid w:val="00525C43"/>
    <w:rsid w:val="00526229"/>
    <w:rsid w:val="005262E8"/>
    <w:rsid w:val="00526339"/>
    <w:rsid w:val="00526E0A"/>
    <w:rsid w:val="00527395"/>
    <w:rsid w:val="005275A9"/>
    <w:rsid w:val="00530597"/>
    <w:rsid w:val="00530744"/>
    <w:rsid w:val="005307CE"/>
    <w:rsid w:val="0053084D"/>
    <w:rsid w:val="00530994"/>
    <w:rsid w:val="00530B3F"/>
    <w:rsid w:val="00530B8D"/>
    <w:rsid w:val="00530BCD"/>
    <w:rsid w:val="00530BD8"/>
    <w:rsid w:val="00531280"/>
    <w:rsid w:val="00531B97"/>
    <w:rsid w:val="00531CFC"/>
    <w:rsid w:val="005321F4"/>
    <w:rsid w:val="0053220D"/>
    <w:rsid w:val="005323F6"/>
    <w:rsid w:val="00532450"/>
    <w:rsid w:val="00532590"/>
    <w:rsid w:val="005326C8"/>
    <w:rsid w:val="00532E0A"/>
    <w:rsid w:val="00532E55"/>
    <w:rsid w:val="00532F67"/>
    <w:rsid w:val="00533882"/>
    <w:rsid w:val="00534587"/>
    <w:rsid w:val="005348D1"/>
    <w:rsid w:val="00534AF4"/>
    <w:rsid w:val="00534FFC"/>
    <w:rsid w:val="00535C25"/>
    <w:rsid w:val="005363EE"/>
    <w:rsid w:val="00536B5C"/>
    <w:rsid w:val="00537077"/>
    <w:rsid w:val="00537674"/>
    <w:rsid w:val="005376A4"/>
    <w:rsid w:val="00537AB7"/>
    <w:rsid w:val="00537B2B"/>
    <w:rsid w:val="00540200"/>
    <w:rsid w:val="00540246"/>
    <w:rsid w:val="00540705"/>
    <w:rsid w:val="00540741"/>
    <w:rsid w:val="00540A31"/>
    <w:rsid w:val="00540A35"/>
    <w:rsid w:val="00540CE8"/>
    <w:rsid w:val="00541061"/>
    <w:rsid w:val="00541700"/>
    <w:rsid w:val="00541AAA"/>
    <w:rsid w:val="00541C2E"/>
    <w:rsid w:val="00541D52"/>
    <w:rsid w:val="00541D70"/>
    <w:rsid w:val="00542379"/>
    <w:rsid w:val="0054244F"/>
    <w:rsid w:val="0054252E"/>
    <w:rsid w:val="0054276B"/>
    <w:rsid w:val="00543A19"/>
    <w:rsid w:val="00544035"/>
    <w:rsid w:val="005444BC"/>
    <w:rsid w:val="005444F9"/>
    <w:rsid w:val="00544C9F"/>
    <w:rsid w:val="0054508F"/>
    <w:rsid w:val="00545A3A"/>
    <w:rsid w:val="00545BEE"/>
    <w:rsid w:val="00545FEB"/>
    <w:rsid w:val="0054652D"/>
    <w:rsid w:val="00546C8E"/>
    <w:rsid w:val="00546CB3"/>
    <w:rsid w:val="00546F55"/>
    <w:rsid w:val="005470D7"/>
    <w:rsid w:val="0055103B"/>
    <w:rsid w:val="00551CAB"/>
    <w:rsid w:val="00552624"/>
    <w:rsid w:val="00552D89"/>
    <w:rsid w:val="00552DEF"/>
    <w:rsid w:val="00552EBC"/>
    <w:rsid w:val="0055315F"/>
    <w:rsid w:val="00553B4C"/>
    <w:rsid w:val="0055515B"/>
    <w:rsid w:val="005552E8"/>
    <w:rsid w:val="00555C41"/>
    <w:rsid w:val="0055601E"/>
    <w:rsid w:val="0055663C"/>
    <w:rsid w:val="00556D83"/>
    <w:rsid w:val="00556DF6"/>
    <w:rsid w:val="00556EF9"/>
    <w:rsid w:val="0055748B"/>
    <w:rsid w:val="005574B3"/>
    <w:rsid w:val="005576E3"/>
    <w:rsid w:val="0055784D"/>
    <w:rsid w:val="00557AEB"/>
    <w:rsid w:val="0056068C"/>
    <w:rsid w:val="005606B1"/>
    <w:rsid w:val="0056081B"/>
    <w:rsid w:val="00560A5F"/>
    <w:rsid w:val="005611DF"/>
    <w:rsid w:val="005629EE"/>
    <w:rsid w:val="00562D80"/>
    <w:rsid w:val="00562EE1"/>
    <w:rsid w:val="00563262"/>
    <w:rsid w:val="0056326B"/>
    <w:rsid w:val="005633B5"/>
    <w:rsid w:val="0056350A"/>
    <w:rsid w:val="005637C2"/>
    <w:rsid w:val="005638AB"/>
    <w:rsid w:val="005639CF"/>
    <w:rsid w:val="00563F7F"/>
    <w:rsid w:val="00563F9A"/>
    <w:rsid w:val="005648FB"/>
    <w:rsid w:val="00565262"/>
    <w:rsid w:val="005652BA"/>
    <w:rsid w:val="00565A71"/>
    <w:rsid w:val="00565E82"/>
    <w:rsid w:val="00566BDC"/>
    <w:rsid w:val="00566E95"/>
    <w:rsid w:val="0056750B"/>
    <w:rsid w:val="00567BA0"/>
    <w:rsid w:val="005703A8"/>
    <w:rsid w:val="0057087C"/>
    <w:rsid w:val="00571581"/>
    <w:rsid w:val="00571785"/>
    <w:rsid w:val="00571F4A"/>
    <w:rsid w:val="0057321A"/>
    <w:rsid w:val="00573303"/>
    <w:rsid w:val="00573370"/>
    <w:rsid w:val="005735B7"/>
    <w:rsid w:val="0057397B"/>
    <w:rsid w:val="00573B00"/>
    <w:rsid w:val="00573CD2"/>
    <w:rsid w:val="00574040"/>
    <w:rsid w:val="00574388"/>
    <w:rsid w:val="00574513"/>
    <w:rsid w:val="00574D86"/>
    <w:rsid w:val="0057539E"/>
    <w:rsid w:val="0057576F"/>
    <w:rsid w:val="00575A63"/>
    <w:rsid w:val="00575CC8"/>
    <w:rsid w:val="005767E2"/>
    <w:rsid w:val="00576A3D"/>
    <w:rsid w:val="00577AAF"/>
    <w:rsid w:val="0058002A"/>
    <w:rsid w:val="00580357"/>
    <w:rsid w:val="0058074A"/>
    <w:rsid w:val="0058084B"/>
    <w:rsid w:val="005809D6"/>
    <w:rsid w:val="00580F7A"/>
    <w:rsid w:val="00581074"/>
    <w:rsid w:val="00581092"/>
    <w:rsid w:val="00581370"/>
    <w:rsid w:val="00581A4A"/>
    <w:rsid w:val="00581CDE"/>
    <w:rsid w:val="00582464"/>
    <w:rsid w:val="005824A3"/>
    <w:rsid w:val="00582982"/>
    <w:rsid w:val="0058314E"/>
    <w:rsid w:val="005834EB"/>
    <w:rsid w:val="005839E5"/>
    <w:rsid w:val="00583C19"/>
    <w:rsid w:val="0058407A"/>
    <w:rsid w:val="00584660"/>
    <w:rsid w:val="00584770"/>
    <w:rsid w:val="0058487B"/>
    <w:rsid w:val="005849C2"/>
    <w:rsid w:val="005858AA"/>
    <w:rsid w:val="005858FE"/>
    <w:rsid w:val="00585A2B"/>
    <w:rsid w:val="005860CC"/>
    <w:rsid w:val="00586253"/>
    <w:rsid w:val="00586CFF"/>
    <w:rsid w:val="0058713C"/>
    <w:rsid w:val="005872B7"/>
    <w:rsid w:val="005873AA"/>
    <w:rsid w:val="005876FE"/>
    <w:rsid w:val="00587D42"/>
    <w:rsid w:val="00587F90"/>
    <w:rsid w:val="0059009C"/>
    <w:rsid w:val="0059016F"/>
    <w:rsid w:val="005903E7"/>
    <w:rsid w:val="00590951"/>
    <w:rsid w:val="005909CD"/>
    <w:rsid w:val="00590BD5"/>
    <w:rsid w:val="00590FEA"/>
    <w:rsid w:val="00591297"/>
    <w:rsid w:val="005914B7"/>
    <w:rsid w:val="005916E9"/>
    <w:rsid w:val="005920E2"/>
    <w:rsid w:val="005921BE"/>
    <w:rsid w:val="0059251B"/>
    <w:rsid w:val="00593EA6"/>
    <w:rsid w:val="00594B87"/>
    <w:rsid w:val="005951D0"/>
    <w:rsid w:val="0059520F"/>
    <w:rsid w:val="00595278"/>
    <w:rsid w:val="00595588"/>
    <w:rsid w:val="005957B8"/>
    <w:rsid w:val="005959DF"/>
    <w:rsid w:val="005966D8"/>
    <w:rsid w:val="005969D8"/>
    <w:rsid w:val="00596D2F"/>
    <w:rsid w:val="00596DC3"/>
    <w:rsid w:val="00597092"/>
    <w:rsid w:val="00597312"/>
    <w:rsid w:val="0059785C"/>
    <w:rsid w:val="005979B0"/>
    <w:rsid w:val="00597C5E"/>
    <w:rsid w:val="005A0290"/>
    <w:rsid w:val="005A046D"/>
    <w:rsid w:val="005A04BD"/>
    <w:rsid w:val="005A11A0"/>
    <w:rsid w:val="005A12CD"/>
    <w:rsid w:val="005A1B10"/>
    <w:rsid w:val="005A1F83"/>
    <w:rsid w:val="005A225C"/>
    <w:rsid w:val="005A22A3"/>
    <w:rsid w:val="005A2300"/>
    <w:rsid w:val="005A23D9"/>
    <w:rsid w:val="005A2CF4"/>
    <w:rsid w:val="005A2E25"/>
    <w:rsid w:val="005A33E9"/>
    <w:rsid w:val="005A3AD9"/>
    <w:rsid w:val="005A3F7A"/>
    <w:rsid w:val="005A40B5"/>
    <w:rsid w:val="005A4161"/>
    <w:rsid w:val="005A47F2"/>
    <w:rsid w:val="005A4E51"/>
    <w:rsid w:val="005A546F"/>
    <w:rsid w:val="005A549B"/>
    <w:rsid w:val="005A5582"/>
    <w:rsid w:val="005A5CBF"/>
    <w:rsid w:val="005A6DE0"/>
    <w:rsid w:val="005A7CB1"/>
    <w:rsid w:val="005A7D29"/>
    <w:rsid w:val="005A7F16"/>
    <w:rsid w:val="005A7F5E"/>
    <w:rsid w:val="005B006B"/>
    <w:rsid w:val="005B01F7"/>
    <w:rsid w:val="005B04D4"/>
    <w:rsid w:val="005B1D2C"/>
    <w:rsid w:val="005B1E9A"/>
    <w:rsid w:val="005B279E"/>
    <w:rsid w:val="005B27F7"/>
    <w:rsid w:val="005B2853"/>
    <w:rsid w:val="005B2F6D"/>
    <w:rsid w:val="005B3459"/>
    <w:rsid w:val="005B37E7"/>
    <w:rsid w:val="005B38E9"/>
    <w:rsid w:val="005B3E05"/>
    <w:rsid w:val="005B4662"/>
    <w:rsid w:val="005B4CFC"/>
    <w:rsid w:val="005B4EB6"/>
    <w:rsid w:val="005B58A3"/>
    <w:rsid w:val="005B62DE"/>
    <w:rsid w:val="005B687F"/>
    <w:rsid w:val="005B68B1"/>
    <w:rsid w:val="005B68DA"/>
    <w:rsid w:val="005B69FB"/>
    <w:rsid w:val="005B6C7F"/>
    <w:rsid w:val="005B704F"/>
    <w:rsid w:val="005B7206"/>
    <w:rsid w:val="005B7D9F"/>
    <w:rsid w:val="005C0279"/>
    <w:rsid w:val="005C02AC"/>
    <w:rsid w:val="005C09F4"/>
    <w:rsid w:val="005C0BA1"/>
    <w:rsid w:val="005C1CC2"/>
    <w:rsid w:val="005C1E78"/>
    <w:rsid w:val="005C1EEC"/>
    <w:rsid w:val="005C1FC7"/>
    <w:rsid w:val="005C1FD2"/>
    <w:rsid w:val="005C26FB"/>
    <w:rsid w:val="005C2B4F"/>
    <w:rsid w:val="005C2F8A"/>
    <w:rsid w:val="005C3185"/>
    <w:rsid w:val="005C31D2"/>
    <w:rsid w:val="005C36DE"/>
    <w:rsid w:val="005C3B87"/>
    <w:rsid w:val="005C3CB8"/>
    <w:rsid w:val="005C4360"/>
    <w:rsid w:val="005C43C6"/>
    <w:rsid w:val="005C455D"/>
    <w:rsid w:val="005C47D6"/>
    <w:rsid w:val="005C5026"/>
    <w:rsid w:val="005C53C8"/>
    <w:rsid w:val="005C5789"/>
    <w:rsid w:val="005C624F"/>
    <w:rsid w:val="005C6444"/>
    <w:rsid w:val="005C6858"/>
    <w:rsid w:val="005C6938"/>
    <w:rsid w:val="005C6E56"/>
    <w:rsid w:val="005C73B9"/>
    <w:rsid w:val="005C74AE"/>
    <w:rsid w:val="005C77BE"/>
    <w:rsid w:val="005C7992"/>
    <w:rsid w:val="005C7D8E"/>
    <w:rsid w:val="005C7E50"/>
    <w:rsid w:val="005D0583"/>
    <w:rsid w:val="005D09F0"/>
    <w:rsid w:val="005D0A24"/>
    <w:rsid w:val="005D0A47"/>
    <w:rsid w:val="005D0C67"/>
    <w:rsid w:val="005D10C8"/>
    <w:rsid w:val="005D120C"/>
    <w:rsid w:val="005D1382"/>
    <w:rsid w:val="005D1398"/>
    <w:rsid w:val="005D1C41"/>
    <w:rsid w:val="005D22ED"/>
    <w:rsid w:val="005D2C17"/>
    <w:rsid w:val="005D2DFB"/>
    <w:rsid w:val="005D39AD"/>
    <w:rsid w:val="005D3AE7"/>
    <w:rsid w:val="005D3D78"/>
    <w:rsid w:val="005D42E9"/>
    <w:rsid w:val="005D4872"/>
    <w:rsid w:val="005D4884"/>
    <w:rsid w:val="005D526F"/>
    <w:rsid w:val="005D5447"/>
    <w:rsid w:val="005D54B3"/>
    <w:rsid w:val="005D5625"/>
    <w:rsid w:val="005D57B1"/>
    <w:rsid w:val="005D5DE5"/>
    <w:rsid w:val="005D5E95"/>
    <w:rsid w:val="005D5FFB"/>
    <w:rsid w:val="005D6214"/>
    <w:rsid w:val="005D64DE"/>
    <w:rsid w:val="005D66C4"/>
    <w:rsid w:val="005D697F"/>
    <w:rsid w:val="005D6B56"/>
    <w:rsid w:val="005D6C65"/>
    <w:rsid w:val="005D79DF"/>
    <w:rsid w:val="005D7F43"/>
    <w:rsid w:val="005E0696"/>
    <w:rsid w:val="005E0A4A"/>
    <w:rsid w:val="005E165A"/>
    <w:rsid w:val="005E1A96"/>
    <w:rsid w:val="005E1F5F"/>
    <w:rsid w:val="005E1F9F"/>
    <w:rsid w:val="005E2412"/>
    <w:rsid w:val="005E2676"/>
    <w:rsid w:val="005E2877"/>
    <w:rsid w:val="005E2AA2"/>
    <w:rsid w:val="005E2EA5"/>
    <w:rsid w:val="005E3011"/>
    <w:rsid w:val="005E3259"/>
    <w:rsid w:val="005E336D"/>
    <w:rsid w:val="005E339F"/>
    <w:rsid w:val="005E340B"/>
    <w:rsid w:val="005E3692"/>
    <w:rsid w:val="005E3A7C"/>
    <w:rsid w:val="005E3C01"/>
    <w:rsid w:val="005E3CBF"/>
    <w:rsid w:val="005E425B"/>
    <w:rsid w:val="005E4776"/>
    <w:rsid w:val="005E4BA5"/>
    <w:rsid w:val="005E4C2A"/>
    <w:rsid w:val="005E51E1"/>
    <w:rsid w:val="005E51E3"/>
    <w:rsid w:val="005E5268"/>
    <w:rsid w:val="005E5349"/>
    <w:rsid w:val="005E61A8"/>
    <w:rsid w:val="005E638D"/>
    <w:rsid w:val="005E6610"/>
    <w:rsid w:val="005E696F"/>
    <w:rsid w:val="005E7013"/>
    <w:rsid w:val="005E704E"/>
    <w:rsid w:val="005E72EF"/>
    <w:rsid w:val="005E79D5"/>
    <w:rsid w:val="005E7B41"/>
    <w:rsid w:val="005E7EE6"/>
    <w:rsid w:val="005E7FB5"/>
    <w:rsid w:val="005F014F"/>
    <w:rsid w:val="005F0208"/>
    <w:rsid w:val="005F057F"/>
    <w:rsid w:val="005F0ECB"/>
    <w:rsid w:val="005F12DB"/>
    <w:rsid w:val="005F1BFC"/>
    <w:rsid w:val="005F2135"/>
    <w:rsid w:val="005F2871"/>
    <w:rsid w:val="005F2A45"/>
    <w:rsid w:val="005F2C86"/>
    <w:rsid w:val="005F2D12"/>
    <w:rsid w:val="005F35E2"/>
    <w:rsid w:val="005F370C"/>
    <w:rsid w:val="005F3F2F"/>
    <w:rsid w:val="005F4097"/>
    <w:rsid w:val="005F461B"/>
    <w:rsid w:val="005F484A"/>
    <w:rsid w:val="005F49B4"/>
    <w:rsid w:val="005F4C4B"/>
    <w:rsid w:val="005F4F01"/>
    <w:rsid w:val="005F55ED"/>
    <w:rsid w:val="005F5636"/>
    <w:rsid w:val="005F581B"/>
    <w:rsid w:val="005F5B16"/>
    <w:rsid w:val="005F5C79"/>
    <w:rsid w:val="005F5FA6"/>
    <w:rsid w:val="005F6968"/>
    <w:rsid w:val="005F6BF7"/>
    <w:rsid w:val="005F74F2"/>
    <w:rsid w:val="005F765A"/>
    <w:rsid w:val="005F7A77"/>
    <w:rsid w:val="00600672"/>
    <w:rsid w:val="00600FCA"/>
    <w:rsid w:val="006013FF"/>
    <w:rsid w:val="00601D6C"/>
    <w:rsid w:val="00602080"/>
    <w:rsid w:val="0060232A"/>
    <w:rsid w:val="00602D3E"/>
    <w:rsid w:val="006030EE"/>
    <w:rsid w:val="006036A3"/>
    <w:rsid w:val="006046B4"/>
    <w:rsid w:val="00604ADE"/>
    <w:rsid w:val="0060543D"/>
    <w:rsid w:val="006058C1"/>
    <w:rsid w:val="00605FEC"/>
    <w:rsid w:val="0060606A"/>
    <w:rsid w:val="006065CA"/>
    <w:rsid w:val="0060688B"/>
    <w:rsid w:val="00607C84"/>
    <w:rsid w:val="006102C3"/>
    <w:rsid w:val="006103F9"/>
    <w:rsid w:val="00610A45"/>
    <w:rsid w:val="0061155D"/>
    <w:rsid w:val="006117E6"/>
    <w:rsid w:val="00611EF5"/>
    <w:rsid w:val="006122FC"/>
    <w:rsid w:val="0061230B"/>
    <w:rsid w:val="00612754"/>
    <w:rsid w:val="006127A8"/>
    <w:rsid w:val="00613E30"/>
    <w:rsid w:val="006140D7"/>
    <w:rsid w:val="006148AD"/>
    <w:rsid w:val="00615A39"/>
    <w:rsid w:val="00615F33"/>
    <w:rsid w:val="0061629F"/>
    <w:rsid w:val="006165D3"/>
    <w:rsid w:val="006168CF"/>
    <w:rsid w:val="00616A76"/>
    <w:rsid w:val="00616F67"/>
    <w:rsid w:val="0061751B"/>
    <w:rsid w:val="006178AF"/>
    <w:rsid w:val="00620187"/>
    <w:rsid w:val="00620D09"/>
    <w:rsid w:val="0062126F"/>
    <w:rsid w:val="0062137D"/>
    <w:rsid w:val="00621554"/>
    <w:rsid w:val="006218EF"/>
    <w:rsid w:val="00621BCA"/>
    <w:rsid w:val="00621C9F"/>
    <w:rsid w:val="006225EA"/>
    <w:rsid w:val="00622962"/>
    <w:rsid w:val="00622DF7"/>
    <w:rsid w:val="006234FB"/>
    <w:rsid w:val="00623545"/>
    <w:rsid w:val="00623646"/>
    <w:rsid w:val="00623981"/>
    <w:rsid w:val="00623EA4"/>
    <w:rsid w:val="00623F71"/>
    <w:rsid w:val="00624093"/>
    <w:rsid w:val="006241A0"/>
    <w:rsid w:val="00624A7F"/>
    <w:rsid w:val="00624EF1"/>
    <w:rsid w:val="00624F94"/>
    <w:rsid w:val="006250C0"/>
    <w:rsid w:val="006255AE"/>
    <w:rsid w:val="0062564E"/>
    <w:rsid w:val="00625B68"/>
    <w:rsid w:val="00626286"/>
    <w:rsid w:val="00626362"/>
    <w:rsid w:val="0062641B"/>
    <w:rsid w:val="0062680B"/>
    <w:rsid w:val="0062691A"/>
    <w:rsid w:val="006270A4"/>
    <w:rsid w:val="006274A9"/>
    <w:rsid w:val="006308C9"/>
    <w:rsid w:val="0063148F"/>
    <w:rsid w:val="006317FB"/>
    <w:rsid w:val="00631AEF"/>
    <w:rsid w:val="00631DA9"/>
    <w:rsid w:val="00632272"/>
    <w:rsid w:val="00632384"/>
    <w:rsid w:val="00632431"/>
    <w:rsid w:val="00632736"/>
    <w:rsid w:val="006336B7"/>
    <w:rsid w:val="00633BB7"/>
    <w:rsid w:val="00633E5D"/>
    <w:rsid w:val="00633F19"/>
    <w:rsid w:val="0063424E"/>
    <w:rsid w:val="006343E6"/>
    <w:rsid w:val="00634515"/>
    <w:rsid w:val="0063481C"/>
    <w:rsid w:val="00634F50"/>
    <w:rsid w:val="00635087"/>
    <w:rsid w:val="006352BE"/>
    <w:rsid w:val="006353E8"/>
    <w:rsid w:val="006357D9"/>
    <w:rsid w:val="00635C24"/>
    <w:rsid w:val="00635CE0"/>
    <w:rsid w:val="00637A29"/>
    <w:rsid w:val="00637B76"/>
    <w:rsid w:val="00637F3D"/>
    <w:rsid w:val="00640281"/>
    <w:rsid w:val="006402D0"/>
    <w:rsid w:val="006403F4"/>
    <w:rsid w:val="0064050A"/>
    <w:rsid w:val="00640AFA"/>
    <w:rsid w:val="00640B34"/>
    <w:rsid w:val="00640D6F"/>
    <w:rsid w:val="00640F33"/>
    <w:rsid w:val="00640FA7"/>
    <w:rsid w:val="00641033"/>
    <w:rsid w:val="00641CF3"/>
    <w:rsid w:val="00641D3C"/>
    <w:rsid w:val="0064286D"/>
    <w:rsid w:val="00642D07"/>
    <w:rsid w:val="00642F53"/>
    <w:rsid w:val="00643229"/>
    <w:rsid w:val="006437E3"/>
    <w:rsid w:val="00643818"/>
    <w:rsid w:val="00643B4D"/>
    <w:rsid w:val="00644831"/>
    <w:rsid w:val="00644B6B"/>
    <w:rsid w:val="00644C78"/>
    <w:rsid w:val="00644CB3"/>
    <w:rsid w:val="00644D58"/>
    <w:rsid w:val="006456F9"/>
    <w:rsid w:val="0064615C"/>
    <w:rsid w:val="00646235"/>
    <w:rsid w:val="0064643F"/>
    <w:rsid w:val="00646A35"/>
    <w:rsid w:val="00646CE6"/>
    <w:rsid w:val="0064756C"/>
    <w:rsid w:val="00647745"/>
    <w:rsid w:val="00647A4E"/>
    <w:rsid w:val="00647ACB"/>
    <w:rsid w:val="00647E3A"/>
    <w:rsid w:val="0065056F"/>
    <w:rsid w:val="00650EA3"/>
    <w:rsid w:val="00651489"/>
    <w:rsid w:val="00651BB4"/>
    <w:rsid w:val="00651BF2"/>
    <w:rsid w:val="00651CA0"/>
    <w:rsid w:val="0065222B"/>
    <w:rsid w:val="00652234"/>
    <w:rsid w:val="006532F0"/>
    <w:rsid w:val="00653D78"/>
    <w:rsid w:val="00654415"/>
    <w:rsid w:val="00654475"/>
    <w:rsid w:val="0065481E"/>
    <w:rsid w:val="00654AB5"/>
    <w:rsid w:val="00654EA3"/>
    <w:rsid w:val="00655360"/>
    <w:rsid w:val="00655D2D"/>
    <w:rsid w:val="00656387"/>
    <w:rsid w:val="0065662D"/>
    <w:rsid w:val="00656724"/>
    <w:rsid w:val="00656C07"/>
    <w:rsid w:val="00657488"/>
    <w:rsid w:val="00657BA3"/>
    <w:rsid w:val="00660833"/>
    <w:rsid w:val="00660AF5"/>
    <w:rsid w:val="00660CFB"/>
    <w:rsid w:val="006610B7"/>
    <w:rsid w:val="00661D2D"/>
    <w:rsid w:val="00661F2D"/>
    <w:rsid w:val="0066216B"/>
    <w:rsid w:val="006622C6"/>
    <w:rsid w:val="00662829"/>
    <w:rsid w:val="00662B4D"/>
    <w:rsid w:val="00662DD8"/>
    <w:rsid w:val="00662E15"/>
    <w:rsid w:val="00662F55"/>
    <w:rsid w:val="00663379"/>
    <w:rsid w:val="006635ED"/>
    <w:rsid w:val="00663749"/>
    <w:rsid w:val="00663895"/>
    <w:rsid w:val="00663AEA"/>
    <w:rsid w:val="00663B2F"/>
    <w:rsid w:val="00663B60"/>
    <w:rsid w:val="00663DA2"/>
    <w:rsid w:val="00664262"/>
    <w:rsid w:val="006642BF"/>
    <w:rsid w:val="00664553"/>
    <w:rsid w:val="00664890"/>
    <w:rsid w:val="00665061"/>
    <w:rsid w:val="006654AC"/>
    <w:rsid w:val="00665B5B"/>
    <w:rsid w:val="00665DC3"/>
    <w:rsid w:val="006660E3"/>
    <w:rsid w:val="0066647F"/>
    <w:rsid w:val="00666A29"/>
    <w:rsid w:val="0066701F"/>
    <w:rsid w:val="006679E7"/>
    <w:rsid w:val="00667DD5"/>
    <w:rsid w:val="006708D1"/>
    <w:rsid w:val="00670C90"/>
    <w:rsid w:val="00671523"/>
    <w:rsid w:val="00671811"/>
    <w:rsid w:val="006718C4"/>
    <w:rsid w:val="00671C42"/>
    <w:rsid w:val="00672111"/>
    <w:rsid w:val="00672118"/>
    <w:rsid w:val="00672159"/>
    <w:rsid w:val="00672182"/>
    <w:rsid w:val="00672415"/>
    <w:rsid w:val="00672C15"/>
    <w:rsid w:val="0067322F"/>
    <w:rsid w:val="00673874"/>
    <w:rsid w:val="006738CA"/>
    <w:rsid w:val="00673A59"/>
    <w:rsid w:val="00674517"/>
    <w:rsid w:val="0067477F"/>
    <w:rsid w:val="00674D15"/>
    <w:rsid w:val="00674DF9"/>
    <w:rsid w:val="00674F57"/>
    <w:rsid w:val="00675637"/>
    <w:rsid w:val="006759CC"/>
    <w:rsid w:val="00675A5A"/>
    <w:rsid w:val="00675A75"/>
    <w:rsid w:val="00675B15"/>
    <w:rsid w:val="00675C28"/>
    <w:rsid w:val="00676E17"/>
    <w:rsid w:val="00676EBF"/>
    <w:rsid w:val="00677177"/>
    <w:rsid w:val="006779AC"/>
    <w:rsid w:val="0068006B"/>
    <w:rsid w:val="00680117"/>
    <w:rsid w:val="006801BE"/>
    <w:rsid w:val="006803BE"/>
    <w:rsid w:val="006803D9"/>
    <w:rsid w:val="006804C6"/>
    <w:rsid w:val="006806F4"/>
    <w:rsid w:val="0068082A"/>
    <w:rsid w:val="00680B9E"/>
    <w:rsid w:val="00680D3B"/>
    <w:rsid w:val="00680D4B"/>
    <w:rsid w:val="00680EB8"/>
    <w:rsid w:val="0068205D"/>
    <w:rsid w:val="006823C1"/>
    <w:rsid w:val="00682AAE"/>
    <w:rsid w:val="0068324A"/>
    <w:rsid w:val="00683591"/>
    <w:rsid w:val="00683F68"/>
    <w:rsid w:val="00684185"/>
    <w:rsid w:val="00684608"/>
    <w:rsid w:val="006849F3"/>
    <w:rsid w:val="00684C95"/>
    <w:rsid w:val="00684E93"/>
    <w:rsid w:val="00684FBC"/>
    <w:rsid w:val="006850D4"/>
    <w:rsid w:val="00685315"/>
    <w:rsid w:val="006858F6"/>
    <w:rsid w:val="00685DBC"/>
    <w:rsid w:val="006862D0"/>
    <w:rsid w:val="006865FE"/>
    <w:rsid w:val="006868AF"/>
    <w:rsid w:val="00686D56"/>
    <w:rsid w:val="00686E29"/>
    <w:rsid w:val="00687B77"/>
    <w:rsid w:val="0069013D"/>
    <w:rsid w:val="00690180"/>
    <w:rsid w:val="006902A5"/>
    <w:rsid w:val="00690376"/>
    <w:rsid w:val="0069038C"/>
    <w:rsid w:val="00690745"/>
    <w:rsid w:val="0069084D"/>
    <w:rsid w:val="006908D3"/>
    <w:rsid w:val="00690C6B"/>
    <w:rsid w:val="00690E0A"/>
    <w:rsid w:val="0069144E"/>
    <w:rsid w:val="00691461"/>
    <w:rsid w:val="00691477"/>
    <w:rsid w:val="006915CE"/>
    <w:rsid w:val="00691ABE"/>
    <w:rsid w:val="00691B3B"/>
    <w:rsid w:val="00691CB4"/>
    <w:rsid w:val="0069247A"/>
    <w:rsid w:val="00692769"/>
    <w:rsid w:val="00692D56"/>
    <w:rsid w:val="00692FDB"/>
    <w:rsid w:val="00693234"/>
    <w:rsid w:val="00693B1F"/>
    <w:rsid w:val="00693DBA"/>
    <w:rsid w:val="006941BE"/>
    <w:rsid w:val="00694352"/>
    <w:rsid w:val="006948BB"/>
    <w:rsid w:val="006948CD"/>
    <w:rsid w:val="00694BB6"/>
    <w:rsid w:val="00694C97"/>
    <w:rsid w:val="00694E09"/>
    <w:rsid w:val="00694E46"/>
    <w:rsid w:val="00694E94"/>
    <w:rsid w:val="00694FA3"/>
    <w:rsid w:val="006958B4"/>
    <w:rsid w:val="00695907"/>
    <w:rsid w:val="00695AFA"/>
    <w:rsid w:val="00695BC6"/>
    <w:rsid w:val="00695D3C"/>
    <w:rsid w:val="00695EED"/>
    <w:rsid w:val="00695F7E"/>
    <w:rsid w:val="00696144"/>
    <w:rsid w:val="006961D6"/>
    <w:rsid w:val="00696535"/>
    <w:rsid w:val="00696646"/>
    <w:rsid w:val="006967B6"/>
    <w:rsid w:val="00696919"/>
    <w:rsid w:val="00696AF0"/>
    <w:rsid w:val="00696C2E"/>
    <w:rsid w:val="00696ED0"/>
    <w:rsid w:val="006973E8"/>
    <w:rsid w:val="00697988"/>
    <w:rsid w:val="00697CD7"/>
    <w:rsid w:val="00697E84"/>
    <w:rsid w:val="006A093E"/>
    <w:rsid w:val="006A0E96"/>
    <w:rsid w:val="006A1BD8"/>
    <w:rsid w:val="006A1E4C"/>
    <w:rsid w:val="006A2399"/>
    <w:rsid w:val="006A2984"/>
    <w:rsid w:val="006A2BC7"/>
    <w:rsid w:val="006A2C90"/>
    <w:rsid w:val="006A2CA2"/>
    <w:rsid w:val="006A2F78"/>
    <w:rsid w:val="006A2FB8"/>
    <w:rsid w:val="006A30D9"/>
    <w:rsid w:val="006A35D4"/>
    <w:rsid w:val="006A3AEA"/>
    <w:rsid w:val="006A4366"/>
    <w:rsid w:val="006A44F0"/>
    <w:rsid w:val="006A46A8"/>
    <w:rsid w:val="006A4C25"/>
    <w:rsid w:val="006A4CA5"/>
    <w:rsid w:val="006A4EBB"/>
    <w:rsid w:val="006A57FA"/>
    <w:rsid w:val="006A5BE7"/>
    <w:rsid w:val="006A5EB1"/>
    <w:rsid w:val="006A5F0A"/>
    <w:rsid w:val="006A6374"/>
    <w:rsid w:val="006A644A"/>
    <w:rsid w:val="006A64D6"/>
    <w:rsid w:val="006A72FE"/>
    <w:rsid w:val="006A7660"/>
    <w:rsid w:val="006A76C7"/>
    <w:rsid w:val="006A7AF0"/>
    <w:rsid w:val="006A7C42"/>
    <w:rsid w:val="006A7F30"/>
    <w:rsid w:val="006B0574"/>
    <w:rsid w:val="006B0B41"/>
    <w:rsid w:val="006B129C"/>
    <w:rsid w:val="006B1337"/>
    <w:rsid w:val="006B1855"/>
    <w:rsid w:val="006B199A"/>
    <w:rsid w:val="006B1D43"/>
    <w:rsid w:val="006B1E55"/>
    <w:rsid w:val="006B20E0"/>
    <w:rsid w:val="006B3187"/>
    <w:rsid w:val="006B3FB2"/>
    <w:rsid w:val="006B40F1"/>
    <w:rsid w:val="006B4485"/>
    <w:rsid w:val="006B45B0"/>
    <w:rsid w:val="006B4B52"/>
    <w:rsid w:val="006B4DCC"/>
    <w:rsid w:val="006B4F45"/>
    <w:rsid w:val="006B516C"/>
    <w:rsid w:val="006B555A"/>
    <w:rsid w:val="006B55EB"/>
    <w:rsid w:val="006B6734"/>
    <w:rsid w:val="006B6A2A"/>
    <w:rsid w:val="006B6E1E"/>
    <w:rsid w:val="006B7316"/>
    <w:rsid w:val="006B7760"/>
    <w:rsid w:val="006B7FFB"/>
    <w:rsid w:val="006C0C4F"/>
    <w:rsid w:val="006C13BA"/>
    <w:rsid w:val="006C1521"/>
    <w:rsid w:val="006C19C1"/>
    <w:rsid w:val="006C1FDB"/>
    <w:rsid w:val="006C2B7C"/>
    <w:rsid w:val="006C2D52"/>
    <w:rsid w:val="006C31AF"/>
    <w:rsid w:val="006C36DC"/>
    <w:rsid w:val="006C382B"/>
    <w:rsid w:val="006C3AFF"/>
    <w:rsid w:val="006C4156"/>
    <w:rsid w:val="006C462E"/>
    <w:rsid w:val="006C47A1"/>
    <w:rsid w:val="006C47C2"/>
    <w:rsid w:val="006C4B24"/>
    <w:rsid w:val="006C4D4C"/>
    <w:rsid w:val="006C4F4E"/>
    <w:rsid w:val="006C4FE5"/>
    <w:rsid w:val="006C5B18"/>
    <w:rsid w:val="006C5C83"/>
    <w:rsid w:val="006C5EAF"/>
    <w:rsid w:val="006C5EBD"/>
    <w:rsid w:val="006C6626"/>
    <w:rsid w:val="006C6888"/>
    <w:rsid w:val="006C6A76"/>
    <w:rsid w:val="006C6D9D"/>
    <w:rsid w:val="006C7209"/>
    <w:rsid w:val="006D03FA"/>
    <w:rsid w:val="006D06CE"/>
    <w:rsid w:val="006D0765"/>
    <w:rsid w:val="006D0A11"/>
    <w:rsid w:val="006D0C66"/>
    <w:rsid w:val="006D0EB2"/>
    <w:rsid w:val="006D1CBB"/>
    <w:rsid w:val="006D1CBF"/>
    <w:rsid w:val="006D20A5"/>
    <w:rsid w:val="006D2101"/>
    <w:rsid w:val="006D3108"/>
    <w:rsid w:val="006D3839"/>
    <w:rsid w:val="006D3D4B"/>
    <w:rsid w:val="006D3F68"/>
    <w:rsid w:val="006D4C3F"/>
    <w:rsid w:val="006D5088"/>
    <w:rsid w:val="006D5242"/>
    <w:rsid w:val="006D55AA"/>
    <w:rsid w:val="006D5B93"/>
    <w:rsid w:val="006D6027"/>
    <w:rsid w:val="006D604B"/>
    <w:rsid w:val="006D6394"/>
    <w:rsid w:val="006D6731"/>
    <w:rsid w:val="006D6DCF"/>
    <w:rsid w:val="006D6E58"/>
    <w:rsid w:val="006D6FC0"/>
    <w:rsid w:val="006D7110"/>
    <w:rsid w:val="006D7190"/>
    <w:rsid w:val="006E08EA"/>
    <w:rsid w:val="006E0E57"/>
    <w:rsid w:val="006E12EA"/>
    <w:rsid w:val="006E1853"/>
    <w:rsid w:val="006E1940"/>
    <w:rsid w:val="006E1ED2"/>
    <w:rsid w:val="006E267A"/>
    <w:rsid w:val="006E31B5"/>
    <w:rsid w:val="006E3FC5"/>
    <w:rsid w:val="006E490D"/>
    <w:rsid w:val="006E49F4"/>
    <w:rsid w:val="006E49FF"/>
    <w:rsid w:val="006E52F3"/>
    <w:rsid w:val="006E560E"/>
    <w:rsid w:val="006E66B0"/>
    <w:rsid w:val="006E672A"/>
    <w:rsid w:val="006E6995"/>
    <w:rsid w:val="006E6C39"/>
    <w:rsid w:val="006E6CC2"/>
    <w:rsid w:val="006F0A00"/>
    <w:rsid w:val="006F0A04"/>
    <w:rsid w:val="006F0E70"/>
    <w:rsid w:val="006F12AE"/>
    <w:rsid w:val="006F144F"/>
    <w:rsid w:val="006F19A9"/>
    <w:rsid w:val="006F2619"/>
    <w:rsid w:val="006F285B"/>
    <w:rsid w:val="006F2FFE"/>
    <w:rsid w:val="006F313D"/>
    <w:rsid w:val="006F31AE"/>
    <w:rsid w:val="006F3309"/>
    <w:rsid w:val="006F346E"/>
    <w:rsid w:val="006F35EF"/>
    <w:rsid w:val="006F360F"/>
    <w:rsid w:val="006F37A1"/>
    <w:rsid w:val="006F3842"/>
    <w:rsid w:val="006F3D11"/>
    <w:rsid w:val="006F417B"/>
    <w:rsid w:val="006F4D55"/>
    <w:rsid w:val="006F50CF"/>
    <w:rsid w:val="006F520B"/>
    <w:rsid w:val="006F563D"/>
    <w:rsid w:val="006F5D88"/>
    <w:rsid w:val="006F6287"/>
    <w:rsid w:val="006F65B7"/>
    <w:rsid w:val="006F67C4"/>
    <w:rsid w:val="006F68B2"/>
    <w:rsid w:val="006F6905"/>
    <w:rsid w:val="006F6967"/>
    <w:rsid w:val="006F6D28"/>
    <w:rsid w:val="007005F1"/>
    <w:rsid w:val="00700642"/>
    <w:rsid w:val="007006D7"/>
    <w:rsid w:val="00700838"/>
    <w:rsid w:val="00700B0B"/>
    <w:rsid w:val="00700CDF"/>
    <w:rsid w:val="00701B64"/>
    <w:rsid w:val="00701E5E"/>
    <w:rsid w:val="00702297"/>
    <w:rsid w:val="00702B1B"/>
    <w:rsid w:val="00702D13"/>
    <w:rsid w:val="00702F36"/>
    <w:rsid w:val="00703354"/>
    <w:rsid w:val="00703478"/>
    <w:rsid w:val="0070368F"/>
    <w:rsid w:val="00703720"/>
    <w:rsid w:val="00703D8E"/>
    <w:rsid w:val="007042AA"/>
    <w:rsid w:val="00704303"/>
    <w:rsid w:val="0070445A"/>
    <w:rsid w:val="00704944"/>
    <w:rsid w:val="00704991"/>
    <w:rsid w:val="00704C24"/>
    <w:rsid w:val="0070530C"/>
    <w:rsid w:val="00705564"/>
    <w:rsid w:val="00705B73"/>
    <w:rsid w:val="00705F61"/>
    <w:rsid w:val="00706450"/>
    <w:rsid w:val="0070646B"/>
    <w:rsid w:val="007067EA"/>
    <w:rsid w:val="007069FE"/>
    <w:rsid w:val="00706A7C"/>
    <w:rsid w:val="00706B24"/>
    <w:rsid w:val="00706C06"/>
    <w:rsid w:val="00706F30"/>
    <w:rsid w:val="00707496"/>
    <w:rsid w:val="0070759E"/>
    <w:rsid w:val="00707E19"/>
    <w:rsid w:val="0071001D"/>
    <w:rsid w:val="00710709"/>
    <w:rsid w:val="00710B27"/>
    <w:rsid w:val="00711070"/>
    <w:rsid w:val="00711405"/>
    <w:rsid w:val="0071199E"/>
    <w:rsid w:val="00711D4D"/>
    <w:rsid w:val="00711DCE"/>
    <w:rsid w:val="0071233D"/>
    <w:rsid w:val="007126DF"/>
    <w:rsid w:val="007131A7"/>
    <w:rsid w:val="0071373D"/>
    <w:rsid w:val="00713A10"/>
    <w:rsid w:val="00714663"/>
    <w:rsid w:val="00714664"/>
    <w:rsid w:val="00714785"/>
    <w:rsid w:val="007147AA"/>
    <w:rsid w:val="00716049"/>
    <w:rsid w:val="0071613F"/>
    <w:rsid w:val="007164D6"/>
    <w:rsid w:val="007169E3"/>
    <w:rsid w:val="00717540"/>
    <w:rsid w:val="007176C4"/>
    <w:rsid w:val="00717BEC"/>
    <w:rsid w:val="00717C66"/>
    <w:rsid w:val="00717CE0"/>
    <w:rsid w:val="00720347"/>
    <w:rsid w:val="0072048D"/>
    <w:rsid w:val="00720696"/>
    <w:rsid w:val="007209C8"/>
    <w:rsid w:val="00720ED2"/>
    <w:rsid w:val="007211DF"/>
    <w:rsid w:val="0072127D"/>
    <w:rsid w:val="00722131"/>
    <w:rsid w:val="00722349"/>
    <w:rsid w:val="007229A3"/>
    <w:rsid w:val="00722BF0"/>
    <w:rsid w:val="00723652"/>
    <w:rsid w:val="007236DD"/>
    <w:rsid w:val="00723862"/>
    <w:rsid w:val="00723951"/>
    <w:rsid w:val="0072440D"/>
    <w:rsid w:val="00724436"/>
    <w:rsid w:val="00724452"/>
    <w:rsid w:val="0072491D"/>
    <w:rsid w:val="0072496B"/>
    <w:rsid w:val="0072523A"/>
    <w:rsid w:val="0072596A"/>
    <w:rsid w:val="00725A90"/>
    <w:rsid w:val="00725B3B"/>
    <w:rsid w:val="00725C4B"/>
    <w:rsid w:val="00725FE4"/>
    <w:rsid w:val="0072610F"/>
    <w:rsid w:val="007270AF"/>
    <w:rsid w:val="007272F1"/>
    <w:rsid w:val="0072740E"/>
    <w:rsid w:val="0072774B"/>
    <w:rsid w:val="007278DB"/>
    <w:rsid w:val="0072799A"/>
    <w:rsid w:val="007279D6"/>
    <w:rsid w:val="00730683"/>
    <w:rsid w:val="00730820"/>
    <w:rsid w:val="007309D0"/>
    <w:rsid w:val="00730CA6"/>
    <w:rsid w:val="00730DB4"/>
    <w:rsid w:val="007313AA"/>
    <w:rsid w:val="00731506"/>
    <w:rsid w:val="007316E1"/>
    <w:rsid w:val="00731B78"/>
    <w:rsid w:val="00731CCD"/>
    <w:rsid w:val="00732636"/>
    <w:rsid w:val="007326F3"/>
    <w:rsid w:val="00732A1D"/>
    <w:rsid w:val="00732F2D"/>
    <w:rsid w:val="0073321D"/>
    <w:rsid w:val="007336BA"/>
    <w:rsid w:val="00733FD4"/>
    <w:rsid w:val="007341FF"/>
    <w:rsid w:val="00734637"/>
    <w:rsid w:val="00734907"/>
    <w:rsid w:val="00735047"/>
    <w:rsid w:val="0073581B"/>
    <w:rsid w:val="00735F6A"/>
    <w:rsid w:val="0073619D"/>
    <w:rsid w:val="007363F7"/>
    <w:rsid w:val="00736EAB"/>
    <w:rsid w:val="00736EF3"/>
    <w:rsid w:val="0073786F"/>
    <w:rsid w:val="00737A53"/>
    <w:rsid w:val="00737CBB"/>
    <w:rsid w:val="00740291"/>
    <w:rsid w:val="00740373"/>
    <w:rsid w:val="007403F9"/>
    <w:rsid w:val="007404DE"/>
    <w:rsid w:val="0074068B"/>
    <w:rsid w:val="007407C3"/>
    <w:rsid w:val="00740F97"/>
    <w:rsid w:val="00741463"/>
    <w:rsid w:val="00741B36"/>
    <w:rsid w:val="0074205A"/>
    <w:rsid w:val="007422F5"/>
    <w:rsid w:val="0074350A"/>
    <w:rsid w:val="00744AC2"/>
    <w:rsid w:val="00744D20"/>
    <w:rsid w:val="0074504B"/>
    <w:rsid w:val="0074545A"/>
    <w:rsid w:val="007459B5"/>
    <w:rsid w:val="007461E6"/>
    <w:rsid w:val="007462C4"/>
    <w:rsid w:val="0074675E"/>
    <w:rsid w:val="00746B2F"/>
    <w:rsid w:val="00746F44"/>
    <w:rsid w:val="00746F50"/>
    <w:rsid w:val="00747315"/>
    <w:rsid w:val="007474E9"/>
    <w:rsid w:val="00747B4D"/>
    <w:rsid w:val="00747CE9"/>
    <w:rsid w:val="00747FB3"/>
    <w:rsid w:val="007505D2"/>
    <w:rsid w:val="0075074D"/>
    <w:rsid w:val="0075085E"/>
    <w:rsid w:val="00750A0E"/>
    <w:rsid w:val="00750CD6"/>
    <w:rsid w:val="00750ECF"/>
    <w:rsid w:val="0075102D"/>
    <w:rsid w:val="00751385"/>
    <w:rsid w:val="00751531"/>
    <w:rsid w:val="007516A3"/>
    <w:rsid w:val="007518F0"/>
    <w:rsid w:val="00751B5C"/>
    <w:rsid w:val="00751EE4"/>
    <w:rsid w:val="00751FD2"/>
    <w:rsid w:val="007522B7"/>
    <w:rsid w:val="00752943"/>
    <w:rsid w:val="00752971"/>
    <w:rsid w:val="00752B70"/>
    <w:rsid w:val="00753157"/>
    <w:rsid w:val="00753AD0"/>
    <w:rsid w:val="00753C35"/>
    <w:rsid w:val="00754675"/>
    <w:rsid w:val="00754822"/>
    <w:rsid w:val="007549D9"/>
    <w:rsid w:val="00754A14"/>
    <w:rsid w:val="00754FD9"/>
    <w:rsid w:val="00755256"/>
    <w:rsid w:val="007553AE"/>
    <w:rsid w:val="00755466"/>
    <w:rsid w:val="00755AFA"/>
    <w:rsid w:val="0075627F"/>
    <w:rsid w:val="00756883"/>
    <w:rsid w:val="00756C29"/>
    <w:rsid w:val="00756C8C"/>
    <w:rsid w:val="00756F9F"/>
    <w:rsid w:val="00757409"/>
    <w:rsid w:val="007576C7"/>
    <w:rsid w:val="007578EC"/>
    <w:rsid w:val="00757BA5"/>
    <w:rsid w:val="00757E3C"/>
    <w:rsid w:val="007604D6"/>
    <w:rsid w:val="00760F09"/>
    <w:rsid w:val="007611AE"/>
    <w:rsid w:val="0076140E"/>
    <w:rsid w:val="00761494"/>
    <w:rsid w:val="007622C4"/>
    <w:rsid w:val="0076262C"/>
    <w:rsid w:val="00762895"/>
    <w:rsid w:val="00762956"/>
    <w:rsid w:val="00763765"/>
    <w:rsid w:val="00763AD5"/>
    <w:rsid w:val="00764B54"/>
    <w:rsid w:val="007650DC"/>
    <w:rsid w:val="0076551E"/>
    <w:rsid w:val="00765816"/>
    <w:rsid w:val="00765C88"/>
    <w:rsid w:val="00765E5B"/>
    <w:rsid w:val="00766382"/>
    <w:rsid w:val="0076644B"/>
    <w:rsid w:val="0076670B"/>
    <w:rsid w:val="0076679C"/>
    <w:rsid w:val="00766FED"/>
    <w:rsid w:val="00767024"/>
    <w:rsid w:val="00767063"/>
    <w:rsid w:val="0076751A"/>
    <w:rsid w:val="0076791E"/>
    <w:rsid w:val="00767B45"/>
    <w:rsid w:val="00767C33"/>
    <w:rsid w:val="00767D50"/>
    <w:rsid w:val="00767FD9"/>
    <w:rsid w:val="007702BD"/>
    <w:rsid w:val="007709B6"/>
    <w:rsid w:val="00770A6A"/>
    <w:rsid w:val="00770DEF"/>
    <w:rsid w:val="00770EE0"/>
    <w:rsid w:val="007717AC"/>
    <w:rsid w:val="007720EF"/>
    <w:rsid w:val="0077226A"/>
    <w:rsid w:val="00772528"/>
    <w:rsid w:val="00773333"/>
    <w:rsid w:val="0077361C"/>
    <w:rsid w:val="007739DC"/>
    <w:rsid w:val="00773A35"/>
    <w:rsid w:val="00773D70"/>
    <w:rsid w:val="007746BB"/>
    <w:rsid w:val="00775168"/>
    <w:rsid w:val="0077520C"/>
    <w:rsid w:val="00775694"/>
    <w:rsid w:val="0077574E"/>
    <w:rsid w:val="007758F3"/>
    <w:rsid w:val="00775D26"/>
    <w:rsid w:val="007761A9"/>
    <w:rsid w:val="007763C9"/>
    <w:rsid w:val="0077653A"/>
    <w:rsid w:val="00776AAF"/>
    <w:rsid w:val="00776C86"/>
    <w:rsid w:val="00776E9B"/>
    <w:rsid w:val="0077777B"/>
    <w:rsid w:val="007778A9"/>
    <w:rsid w:val="00777A32"/>
    <w:rsid w:val="00777F4B"/>
    <w:rsid w:val="00778E0B"/>
    <w:rsid w:val="0078056B"/>
    <w:rsid w:val="007808CB"/>
    <w:rsid w:val="00780BD6"/>
    <w:rsid w:val="00780EBD"/>
    <w:rsid w:val="00781123"/>
    <w:rsid w:val="00781381"/>
    <w:rsid w:val="00781572"/>
    <w:rsid w:val="0078167E"/>
    <w:rsid w:val="00781832"/>
    <w:rsid w:val="00781EFE"/>
    <w:rsid w:val="0078240B"/>
    <w:rsid w:val="0078260B"/>
    <w:rsid w:val="00782A36"/>
    <w:rsid w:val="00782DDD"/>
    <w:rsid w:val="00782FD5"/>
    <w:rsid w:val="0078313C"/>
    <w:rsid w:val="0078315E"/>
    <w:rsid w:val="007833F2"/>
    <w:rsid w:val="00783CD0"/>
    <w:rsid w:val="00783EE0"/>
    <w:rsid w:val="00784A31"/>
    <w:rsid w:val="00786013"/>
    <w:rsid w:val="00786385"/>
    <w:rsid w:val="007868B2"/>
    <w:rsid w:val="00786E18"/>
    <w:rsid w:val="0078737B"/>
    <w:rsid w:val="007873F6"/>
    <w:rsid w:val="007876C7"/>
    <w:rsid w:val="00787A6B"/>
    <w:rsid w:val="007901CE"/>
    <w:rsid w:val="007901F3"/>
    <w:rsid w:val="00790AE3"/>
    <w:rsid w:val="00790CD3"/>
    <w:rsid w:val="0079160F"/>
    <w:rsid w:val="00791678"/>
    <w:rsid w:val="0079189C"/>
    <w:rsid w:val="00791A72"/>
    <w:rsid w:val="00791B5C"/>
    <w:rsid w:val="0079211D"/>
    <w:rsid w:val="00792143"/>
    <w:rsid w:val="00792A40"/>
    <w:rsid w:val="00792A94"/>
    <w:rsid w:val="00792B77"/>
    <w:rsid w:val="00792C13"/>
    <w:rsid w:val="00792CB2"/>
    <w:rsid w:val="00792D31"/>
    <w:rsid w:val="00792E0B"/>
    <w:rsid w:val="00794177"/>
    <w:rsid w:val="00794D76"/>
    <w:rsid w:val="00795051"/>
    <w:rsid w:val="0079525D"/>
    <w:rsid w:val="007953A8"/>
    <w:rsid w:val="007953AF"/>
    <w:rsid w:val="00795E3E"/>
    <w:rsid w:val="007963A3"/>
    <w:rsid w:val="00796C30"/>
    <w:rsid w:val="00796E80"/>
    <w:rsid w:val="00797412"/>
    <w:rsid w:val="007975E9"/>
    <w:rsid w:val="00797725"/>
    <w:rsid w:val="00797B30"/>
    <w:rsid w:val="00797CF7"/>
    <w:rsid w:val="00797EEB"/>
    <w:rsid w:val="007A079B"/>
    <w:rsid w:val="007A11C8"/>
    <w:rsid w:val="007A1DA0"/>
    <w:rsid w:val="007A1DD3"/>
    <w:rsid w:val="007A200C"/>
    <w:rsid w:val="007A2146"/>
    <w:rsid w:val="007A2348"/>
    <w:rsid w:val="007A28BF"/>
    <w:rsid w:val="007A2E99"/>
    <w:rsid w:val="007A3C2D"/>
    <w:rsid w:val="007A4179"/>
    <w:rsid w:val="007A454F"/>
    <w:rsid w:val="007A4D49"/>
    <w:rsid w:val="007A5195"/>
    <w:rsid w:val="007A5C66"/>
    <w:rsid w:val="007A5CF9"/>
    <w:rsid w:val="007A6582"/>
    <w:rsid w:val="007A6829"/>
    <w:rsid w:val="007A6FA4"/>
    <w:rsid w:val="007A7192"/>
    <w:rsid w:val="007A75F6"/>
    <w:rsid w:val="007A7C29"/>
    <w:rsid w:val="007A7C53"/>
    <w:rsid w:val="007B03EC"/>
    <w:rsid w:val="007B069A"/>
    <w:rsid w:val="007B0769"/>
    <w:rsid w:val="007B1717"/>
    <w:rsid w:val="007B18B4"/>
    <w:rsid w:val="007B199A"/>
    <w:rsid w:val="007B1CE1"/>
    <w:rsid w:val="007B1D44"/>
    <w:rsid w:val="007B1EA9"/>
    <w:rsid w:val="007B1F1A"/>
    <w:rsid w:val="007B21EA"/>
    <w:rsid w:val="007B24EB"/>
    <w:rsid w:val="007B29FB"/>
    <w:rsid w:val="007B2A41"/>
    <w:rsid w:val="007B30AB"/>
    <w:rsid w:val="007B341E"/>
    <w:rsid w:val="007B36FE"/>
    <w:rsid w:val="007B3DEE"/>
    <w:rsid w:val="007B42B3"/>
    <w:rsid w:val="007B4323"/>
    <w:rsid w:val="007B478F"/>
    <w:rsid w:val="007B4DA3"/>
    <w:rsid w:val="007B52B8"/>
    <w:rsid w:val="007B55DF"/>
    <w:rsid w:val="007B5916"/>
    <w:rsid w:val="007B5B72"/>
    <w:rsid w:val="007B5EC0"/>
    <w:rsid w:val="007B6083"/>
    <w:rsid w:val="007B60A4"/>
    <w:rsid w:val="007B61CB"/>
    <w:rsid w:val="007B639F"/>
    <w:rsid w:val="007B6BF1"/>
    <w:rsid w:val="007B6E06"/>
    <w:rsid w:val="007B7A0F"/>
    <w:rsid w:val="007B7C72"/>
    <w:rsid w:val="007B7D2E"/>
    <w:rsid w:val="007C05E8"/>
    <w:rsid w:val="007C0A3B"/>
    <w:rsid w:val="007C148F"/>
    <w:rsid w:val="007C157C"/>
    <w:rsid w:val="007C1C14"/>
    <w:rsid w:val="007C2785"/>
    <w:rsid w:val="007C3008"/>
    <w:rsid w:val="007C38B9"/>
    <w:rsid w:val="007C3A73"/>
    <w:rsid w:val="007C406A"/>
    <w:rsid w:val="007C41C1"/>
    <w:rsid w:val="007C43D4"/>
    <w:rsid w:val="007C43D7"/>
    <w:rsid w:val="007C43DB"/>
    <w:rsid w:val="007C47D0"/>
    <w:rsid w:val="007C5AEE"/>
    <w:rsid w:val="007C5F59"/>
    <w:rsid w:val="007C6196"/>
    <w:rsid w:val="007C6765"/>
    <w:rsid w:val="007C6B0A"/>
    <w:rsid w:val="007C7C16"/>
    <w:rsid w:val="007C7C90"/>
    <w:rsid w:val="007D00B3"/>
    <w:rsid w:val="007D02E3"/>
    <w:rsid w:val="007D0781"/>
    <w:rsid w:val="007D0A0E"/>
    <w:rsid w:val="007D1911"/>
    <w:rsid w:val="007D3CD2"/>
    <w:rsid w:val="007D409E"/>
    <w:rsid w:val="007D49D0"/>
    <w:rsid w:val="007D5830"/>
    <w:rsid w:val="007D5CB4"/>
    <w:rsid w:val="007D5D53"/>
    <w:rsid w:val="007D67CB"/>
    <w:rsid w:val="007D6B45"/>
    <w:rsid w:val="007D6BE9"/>
    <w:rsid w:val="007D72F9"/>
    <w:rsid w:val="007D7914"/>
    <w:rsid w:val="007E07E9"/>
    <w:rsid w:val="007E0C32"/>
    <w:rsid w:val="007E1237"/>
    <w:rsid w:val="007E2032"/>
    <w:rsid w:val="007E2506"/>
    <w:rsid w:val="007E2926"/>
    <w:rsid w:val="007E2AC9"/>
    <w:rsid w:val="007E2DAD"/>
    <w:rsid w:val="007E2E48"/>
    <w:rsid w:val="007E2ED1"/>
    <w:rsid w:val="007E2F43"/>
    <w:rsid w:val="007E304C"/>
    <w:rsid w:val="007E3582"/>
    <w:rsid w:val="007E3607"/>
    <w:rsid w:val="007E39DF"/>
    <w:rsid w:val="007E3A18"/>
    <w:rsid w:val="007E3DD0"/>
    <w:rsid w:val="007E48E7"/>
    <w:rsid w:val="007E4B17"/>
    <w:rsid w:val="007E5007"/>
    <w:rsid w:val="007E534B"/>
    <w:rsid w:val="007E54C3"/>
    <w:rsid w:val="007E55C8"/>
    <w:rsid w:val="007E6CF7"/>
    <w:rsid w:val="007E730C"/>
    <w:rsid w:val="007E74ED"/>
    <w:rsid w:val="007E7752"/>
    <w:rsid w:val="007F01BB"/>
    <w:rsid w:val="007F0373"/>
    <w:rsid w:val="007F096E"/>
    <w:rsid w:val="007F0990"/>
    <w:rsid w:val="007F0C7F"/>
    <w:rsid w:val="007F1223"/>
    <w:rsid w:val="007F17C1"/>
    <w:rsid w:val="007F188F"/>
    <w:rsid w:val="007F1930"/>
    <w:rsid w:val="007F1A4E"/>
    <w:rsid w:val="007F1C0D"/>
    <w:rsid w:val="007F2049"/>
    <w:rsid w:val="007F20D7"/>
    <w:rsid w:val="007F245E"/>
    <w:rsid w:val="007F25E3"/>
    <w:rsid w:val="007F261E"/>
    <w:rsid w:val="007F27A0"/>
    <w:rsid w:val="007F27AD"/>
    <w:rsid w:val="007F2EA1"/>
    <w:rsid w:val="007F391F"/>
    <w:rsid w:val="007F3CFB"/>
    <w:rsid w:val="007F3F2B"/>
    <w:rsid w:val="007F4AE5"/>
    <w:rsid w:val="007F4D84"/>
    <w:rsid w:val="007F4DE8"/>
    <w:rsid w:val="007F53B1"/>
    <w:rsid w:val="007F58A7"/>
    <w:rsid w:val="007F5F06"/>
    <w:rsid w:val="007F5F3C"/>
    <w:rsid w:val="007F5FD5"/>
    <w:rsid w:val="007F60D2"/>
    <w:rsid w:val="007F64D3"/>
    <w:rsid w:val="007F6893"/>
    <w:rsid w:val="007F68DC"/>
    <w:rsid w:val="007F6FE9"/>
    <w:rsid w:val="007F7C98"/>
    <w:rsid w:val="007F7D5E"/>
    <w:rsid w:val="008005C6"/>
    <w:rsid w:val="008009CD"/>
    <w:rsid w:val="00800BD3"/>
    <w:rsid w:val="00800E42"/>
    <w:rsid w:val="00800FF6"/>
    <w:rsid w:val="008019F0"/>
    <w:rsid w:val="00802012"/>
    <w:rsid w:val="008022C8"/>
    <w:rsid w:val="00802316"/>
    <w:rsid w:val="008026AD"/>
    <w:rsid w:val="008027C8"/>
    <w:rsid w:val="008028A9"/>
    <w:rsid w:val="0080295E"/>
    <w:rsid w:val="00802AD5"/>
    <w:rsid w:val="0080408E"/>
    <w:rsid w:val="0080464D"/>
    <w:rsid w:val="00804EC3"/>
    <w:rsid w:val="00805817"/>
    <w:rsid w:val="00805963"/>
    <w:rsid w:val="00805CFD"/>
    <w:rsid w:val="008060AC"/>
    <w:rsid w:val="0080657C"/>
    <w:rsid w:val="00806756"/>
    <w:rsid w:val="008069BD"/>
    <w:rsid w:val="00807133"/>
    <w:rsid w:val="0080718C"/>
    <w:rsid w:val="00807993"/>
    <w:rsid w:val="00807A68"/>
    <w:rsid w:val="00807C23"/>
    <w:rsid w:val="00807DB9"/>
    <w:rsid w:val="00810019"/>
    <w:rsid w:val="008104CA"/>
    <w:rsid w:val="00811E6E"/>
    <w:rsid w:val="008124EC"/>
    <w:rsid w:val="00813F1A"/>
    <w:rsid w:val="00814233"/>
    <w:rsid w:val="00814980"/>
    <w:rsid w:val="00815200"/>
    <w:rsid w:val="00816472"/>
    <w:rsid w:val="00816508"/>
    <w:rsid w:val="0081710C"/>
    <w:rsid w:val="008171F6"/>
    <w:rsid w:val="0081724E"/>
    <w:rsid w:val="008173DA"/>
    <w:rsid w:val="0081792C"/>
    <w:rsid w:val="00817A58"/>
    <w:rsid w:val="00817E75"/>
    <w:rsid w:val="0082021A"/>
    <w:rsid w:val="008213A0"/>
    <w:rsid w:val="008217CB"/>
    <w:rsid w:val="008219F3"/>
    <w:rsid w:val="0082207C"/>
    <w:rsid w:val="008220FF"/>
    <w:rsid w:val="008222EB"/>
    <w:rsid w:val="008225D2"/>
    <w:rsid w:val="00822A98"/>
    <w:rsid w:val="00822BB6"/>
    <w:rsid w:val="00822D29"/>
    <w:rsid w:val="0082336B"/>
    <w:rsid w:val="008233B6"/>
    <w:rsid w:val="008238A2"/>
    <w:rsid w:val="008239B5"/>
    <w:rsid w:val="00824108"/>
    <w:rsid w:val="00824153"/>
    <w:rsid w:val="0082456F"/>
    <w:rsid w:val="00824903"/>
    <w:rsid w:val="00824E5E"/>
    <w:rsid w:val="008253A2"/>
    <w:rsid w:val="0082576D"/>
    <w:rsid w:val="00825B8F"/>
    <w:rsid w:val="00826376"/>
    <w:rsid w:val="008266C6"/>
    <w:rsid w:val="008269D6"/>
    <w:rsid w:val="00826A6A"/>
    <w:rsid w:val="00826AD3"/>
    <w:rsid w:val="00826B2A"/>
    <w:rsid w:val="0082759D"/>
    <w:rsid w:val="00827772"/>
    <w:rsid w:val="00827814"/>
    <w:rsid w:val="00827AFC"/>
    <w:rsid w:val="00827FDD"/>
    <w:rsid w:val="008321C4"/>
    <w:rsid w:val="008324D5"/>
    <w:rsid w:val="00832646"/>
    <w:rsid w:val="00832CF9"/>
    <w:rsid w:val="00832D9F"/>
    <w:rsid w:val="00833CDB"/>
    <w:rsid w:val="0083479E"/>
    <w:rsid w:val="00834FB3"/>
    <w:rsid w:val="008350E1"/>
    <w:rsid w:val="00835611"/>
    <w:rsid w:val="008357FE"/>
    <w:rsid w:val="00835A1C"/>
    <w:rsid w:val="00837256"/>
    <w:rsid w:val="00837391"/>
    <w:rsid w:val="00837992"/>
    <w:rsid w:val="00837BEA"/>
    <w:rsid w:val="008400F1"/>
    <w:rsid w:val="00840485"/>
    <w:rsid w:val="00840EAD"/>
    <w:rsid w:val="008411B0"/>
    <w:rsid w:val="0084170A"/>
    <w:rsid w:val="00841990"/>
    <w:rsid w:val="008419CE"/>
    <w:rsid w:val="00841A62"/>
    <w:rsid w:val="00841F39"/>
    <w:rsid w:val="0084218C"/>
    <w:rsid w:val="008431C7"/>
    <w:rsid w:val="00843356"/>
    <w:rsid w:val="008434F1"/>
    <w:rsid w:val="00843BAC"/>
    <w:rsid w:val="00844643"/>
    <w:rsid w:val="0084479D"/>
    <w:rsid w:val="00844CB0"/>
    <w:rsid w:val="00844ECB"/>
    <w:rsid w:val="00845225"/>
    <w:rsid w:val="00845253"/>
    <w:rsid w:val="0084529C"/>
    <w:rsid w:val="00845A19"/>
    <w:rsid w:val="0084705F"/>
    <w:rsid w:val="0084718D"/>
    <w:rsid w:val="0084745E"/>
    <w:rsid w:val="008478C6"/>
    <w:rsid w:val="00847909"/>
    <w:rsid w:val="0084790D"/>
    <w:rsid w:val="008479E7"/>
    <w:rsid w:val="00847CC4"/>
    <w:rsid w:val="00847CEF"/>
    <w:rsid w:val="00850173"/>
    <w:rsid w:val="00850246"/>
    <w:rsid w:val="00850413"/>
    <w:rsid w:val="008516AA"/>
    <w:rsid w:val="0085187C"/>
    <w:rsid w:val="008522C0"/>
    <w:rsid w:val="00852743"/>
    <w:rsid w:val="008529A8"/>
    <w:rsid w:val="00852AA6"/>
    <w:rsid w:val="00852BA4"/>
    <w:rsid w:val="008537A7"/>
    <w:rsid w:val="00853E01"/>
    <w:rsid w:val="00853F8D"/>
    <w:rsid w:val="00854516"/>
    <w:rsid w:val="00854664"/>
    <w:rsid w:val="0085468A"/>
    <w:rsid w:val="00854D11"/>
    <w:rsid w:val="00854DE6"/>
    <w:rsid w:val="00854E82"/>
    <w:rsid w:val="008556C6"/>
    <w:rsid w:val="00855D9B"/>
    <w:rsid w:val="008563A3"/>
    <w:rsid w:val="00856541"/>
    <w:rsid w:val="008569EB"/>
    <w:rsid w:val="00856C27"/>
    <w:rsid w:val="008570AD"/>
    <w:rsid w:val="0085720C"/>
    <w:rsid w:val="00857794"/>
    <w:rsid w:val="00857C01"/>
    <w:rsid w:val="00860CFD"/>
    <w:rsid w:val="00860D69"/>
    <w:rsid w:val="00861A8F"/>
    <w:rsid w:val="00861DA3"/>
    <w:rsid w:val="00861DF6"/>
    <w:rsid w:val="00861F2F"/>
    <w:rsid w:val="00862796"/>
    <w:rsid w:val="00862C3A"/>
    <w:rsid w:val="00862C42"/>
    <w:rsid w:val="00862D56"/>
    <w:rsid w:val="00863BE4"/>
    <w:rsid w:val="00863CE1"/>
    <w:rsid w:val="008646D4"/>
    <w:rsid w:val="00864926"/>
    <w:rsid w:val="00864A0B"/>
    <w:rsid w:val="00864E77"/>
    <w:rsid w:val="00864F1F"/>
    <w:rsid w:val="0086507C"/>
    <w:rsid w:val="008659B9"/>
    <w:rsid w:val="00865E5C"/>
    <w:rsid w:val="00866022"/>
    <w:rsid w:val="00866574"/>
    <w:rsid w:val="008667EF"/>
    <w:rsid w:val="008668E5"/>
    <w:rsid w:val="0086690A"/>
    <w:rsid w:val="00866C51"/>
    <w:rsid w:val="00866C65"/>
    <w:rsid w:val="00867263"/>
    <w:rsid w:val="00867542"/>
    <w:rsid w:val="0086754D"/>
    <w:rsid w:val="008678D6"/>
    <w:rsid w:val="00867E20"/>
    <w:rsid w:val="008701FA"/>
    <w:rsid w:val="00870503"/>
    <w:rsid w:val="00870AFC"/>
    <w:rsid w:val="00870BF4"/>
    <w:rsid w:val="0087173C"/>
    <w:rsid w:val="00871D63"/>
    <w:rsid w:val="0087209F"/>
    <w:rsid w:val="0087219D"/>
    <w:rsid w:val="00872B31"/>
    <w:rsid w:val="00872BF5"/>
    <w:rsid w:val="0087354A"/>
    <w:rsid w:val="0087366B"/>
    <w:rsid w:val="00873CB1"/>
    <w:rsid w:val="00873CC9"/>
    <w:rsid w:val="00874468"/>
    <w:rsid w:val="008744DB"/>
    <w:rsid w:val="008744EE"/>
    <w:rsid w:val="00874622"/>
    <w:rsid w:val="00874707"/>
    <w:rsid w:val="00874B57"/>
    <w:rsid w:val="00875693"/>
    <w:rsid w:val="00875D1E"/>
    <w:rsid w:val="0087621B"/>
    <w:rsid w:val="008768EE"/>
    <w:rsid w:val="00876A4E"/>
    <w:rsid w:val="008774E4"/>
    <w:rsid w:val="0087781D"/>
    <w:rsid w:val="00877A66"/>
    <w:rsid w:val="0088052C"/>
    <w:rsid w:val="008809CB"/>
    <w:rsid w:val="00880FF5"/>
    <w:rsid w:val="00881613"/>
    <w:rsid w:val="00881CA3"/>
    <w:rsid w:val="00882142"/>
    <w:rsid w:val="00882F92"/>
    <w:rsid w:val="00883A5A"/>
    <w:rsid w:val="0088402A"/>
    <w:rsid w:val="0088407A"/>
    <w:rsid w:val="00884529"/>
    <w:rsid w:val="008848DA"/>
    <w:rsid w:val="00884EAA"/>
    <w:rsid w:val="00885056"/>
    <w:rsid w:val="0088572F"/>
    <w:rsid w:val="00885AD0"/>
    <w:rsid w:val="00885D8E"/>
    <w:rsid w:val="00885F01"/>
    <w:rsid w:val="00886047"/>
    <w:rsid w:val="00886134"/>
    <w:rsid w:val="0088639B"/>
    <w:rsid w:val="008865CF"/>
    <w:rsid w:val="00886639"/>
    <w:rsid w:val="008868FB"/>
    <w:rsid w:val="00886B84"/>
    <w:rsid w:val="00886D8C"/>
    <w:rsid w:val="00886E3C"/>
    <w:rsid w:val="00886F5C"/>
    <w:rsid w:val="00886F83"/>
    <w:rsid w:val="008874FD"/>
    <w:rsid w:val="00887A04"/>
    <w:rsid w:val="00890AA3"/>
    <w:rsid w:val="00891228"/>
    <w:rsid w:val="00891446"/>
    <w:rsid w:val="008916F1"/>
    <w:rsid w:val="00891B01"/>
    <w:rsid w:val="00892046"/>
    <w:rsid w:val="00892182"/>
    <w:rsid w:val="00892377"/>
    <w:rsid w:val="008923AD"/>
    <w:rsid w:val="00892459"/>
    <w:rsid w:val="00892A75"/>
    <w:rsid w:val="00892BC4"/>
    <w:rsid w:val="00892F49"/>
    <w:rsid w:val="00894E75"/>
    <w:rsid w:val="0089527C"/>
    <w:rsid w:val="00895289"/>
    <w:rsid w:val="00895AB6"/>
    <w:rsid w:val="00896220"/>
    <w:rsid w:val="00896319"/>
    <w:rsid w:val="008969B2"/>
    <w:rsid w:val="008969E1"/>
    <w:rsid w:val="008969F5"/>
    <w:rsid w:val="00896B46"/>
    <w:rsid w:val="00896C3F"/>
    <w:rsid w:val="00896F03"/>
    <w:rsid w:val="0089723E"/>
    <w:rsid w:val="008A0120"/>
    <w:rsid w:val="008A02A3"/>
    <w:rsid w:val="008A0799"/>
    <w:rsid w:val="008A0897"/>
    <w:rsid w:val="008A0DEC"/>
    <w:rsid w:val="008A15AB"/>
    <w:rsid w:val="008A18F3"/>
    <w:rsid w:val="008A1A75"/>
    <w:rsid w:val="008A1AC0"/>
    <w:rsid w:val="008A1CFB"/>
    <w:rsid w:val="008A23E5"/>
    <w:rsid w:val="008A2458"/>
    <w:rsid w:val="008A27AB"/>
    <w:rsid w:val="008A29A2"/>
    <w:rsid w:val="008A3561"/>
    <w:rsid w:val="008A3BAC"/>
    <w:rsid w:val="008A46CB"/>
    <w:rsid w:val="008A474F"/>
    <w:rsid w:val="008A4995"/>
    <w:rsid w:val="008A50F3"/>
    <w:rsid w:val="008A51F8"/>
    <w:rsid w:val="008A58E9"/>
    <w:rsid w:val="008A59DE"/>
    <w:rsid w:val="008A5F32"/>
    <w:rsid w:val="008A6629"/>
    <w:rsid w:val="008A6CE9"/>
    <w:rsid w:val="008A6FD3"/>
    <w:rsid w:val="008A7459"/>
    <w:rsid w:val="008A7BAE"/>
    <w:rsid w:val="008A7BB9"/>
    <w:rsid w:val="008A7C25"/>
    <w:rsid w:val="008A7D79"/>
    <w:rsid w:val="008A7F63"/>
    <w:rsid w:val="008A7FF5"/>
    <w:rsid w:val="008B0016"/>
    <w:rsid w:val="008B0131"/>
    <w:rsid w:val="008B05D8"/>
    <w:rsid w:val="008B0C92"/>
    <w:rsid w:val="008B13F9"/>
    <w:rsid w:val="008B1405"/>
    <w:rsid w:val="008B18EC"/>
    <w:rsid w:val="008B19BD"/>
    <w:rsid w:val="008B20A8"/>
    <w:rsid w:val="008B311D"/>
    <w:rsid w:val="008B344B"/>
    <w:rsid w:val="008B3756"/>
    <w:rsid w:val="008B4271"/>
    <w:rsid w:val="008B4356"/>
    <w:rsid w:val="008B4CE2"/>
    <w:rsid w:val="008B4EFC"/>
    <w:rsid w:val="008B5708"/>
    <w:rsid w:val="008B5DE6"/>
    <w:rsid w:val="008B67BB"/>
    <w:rsid w:val="008B6A18"/>
    <w:rsid w:val="008B6B13"/>
    <w:rsid w:val="008B6D1C"/>
    <w:rsid w:val="008B6DA2"/>
    <w:rsid w:val="008B7677"/>
    <w:rsid w:val="008B78AB"/>
    <w:rsid w:val="008B78C0"/>
    <w:rsid w:val="008B7C5F"/>
    <w:rsid w:val="008B7D54"/>
    <w:rsid w:val="008C010A"/>
    <w:rsid w:val="008C056A"/>
    <w:rsid w:val="008C0CAE"/>
    <w:rsid w:val="008C0D4C"/>
    <w:rsid w:val="008C1DE6"/>
    <w:rsid w:val="008C21ED"/>
    <w:rsid w:val="008C2287"/>
    <w:rsid w:val="008C2399"/>
    <w:rsid w:val="008C25C1"/>
    <w:rsid w:val="008C31E0"/>
    <w:rsid w:val="008C3262"/>
    <w:rsid w:val="008C35FA"/>
    <w:rsid w:val="008C390E"/>
    <w:rsid w:val="008C405C"/>
    <w:rsid w:val="008C430A"/>
    <w:rsid w:val="008C4414"/>
    <w:rsid w:val="008C4B5A"/>
    <w:rsid w:val="008C4CBB"/>
    <w:rsid w:val="008C50CA"/>
    <w:rsid w:val="008C5435"/>
    <w:rsid w:val="008C592E"/>
    <w:rsid w:val="008C5A2F"/>
    <w:rsid w:val="008C5C26"/>
    <w:rsid w:val="008C66A2"/>
    <w:rsid w:val="008C714D"/>
    <w:rsid w:val="008C77D1"/>
    <w:rsid w:val="008C7A24"/>
    <w:rsid w:val="008D0499"/>
    <w:rsid w:val="008D082E"/>
    <w:rsid w:val="008D0E92"/>
    <w:rsid w:val="008D0F11"/>
    <w:rsid w:val="008D146D"/>
    <w:rsid w:val="008D150B"/>
    <w:rsid w:val="008D2143"/>
    <w:rsid w:val="008D22D4"/>
    <w:rsid w:val="008D2381"/>
    <w:rsid w:val="008D287B"/>
    <w:rsid w:val="008D2B38"/>
    <w:rsid w:val="008D2EC3"/>
    <w:rsid w:val="008D2ECB"/>
    <w:rsid w:val="008D3AE6"/>
    <w:rsid w:val="008D3AFD"/>
    <w:rsid w:val="008D3C79"/>
    <w:rsid w:val="008D3DF1"/>
    <w:rsid w:val="008D3E77"/>
    <w:rsid w:val="008D3E99"/>
    <w:rsid w:val="008D47DA"/>
    <w:rsid w:val="008D4D56"/>
    <w:rsid w:val="008D4ED4"/>
    <w:rsid w:val="008D4F99"/>
    <w:rsid w:val="008D5A10"/>
    <w:rsid w:val="008D6475"/>
    <w:rsid w:val="008D64B8"/>
    <w:rsid w:val="008D6559"/>
    <w:rsid w:val="008D65FE"/>
    <w:rsid w:val="008D6A2F"/>
    <w:rsid w:val="008D6AD6"/>
    <w:rsid w:val="008D6B58"/>
    <w:rsid w:val="008D6C04"/>
    <w:rsid w:val="008D6DBD"/>
    <w:rsid w:val="008D72B3"/>
    <w:rsid w:val="008E007E"/>
    <w:rsid w:val="008E00BA"/>
    <w:rsid w:val="008E039A"/>
    <w:rsid w:val="008E04F0"/>
    <w:rsid w:val="008E0817"/>
    <w:rsid w:val="008E0A90"/>
    <w:rsid w:val="008E0D79"/>
    <w:rsid w:val="008E1431"/>
    <w:rsid w:val="008E1AFB"/>
    <w:rsid w:val="008E1D62"/>
    <w:rsid w:val="008E223F"/>
    <w:rsid w:val="008E257F"/>
    <w:rsid w:val="008E26E2"/>
    <w:rsid w:val="008E2AF8"/>
    <w:rsid w:val="008E3173"/>
    <w:rsid w:val="008E41A2"/>
    <w:rsid w:val="008E4572"/>
    <w:rsid w:val="008E4C2C"/>
    <w:rsid w:val="008E4F95"/>
    <w:rsid w:val="008E55A8"/>
    <w:rsid w:val="008E55C4"/>
    <w:rsid w:val="008E5AB9"/>
    <w:rsid w:val="008E5CEE"/>
    <w:rsid w:val="008E6418"/>
    <w:rsid w:val="008E687E"/>
    <w:rsid w:val="008E69A6"/>
    <w:rsid w:val="008E6AAB"/>
    <w:rsid w:val="008E6B54"/>
    <w:rsid w:val="008E72C2"/>
    <w:rsid w:val="008E7F8A"/>
    <w:rsid w:val="008F0199"/>
    <w:rsid w:val="008F075C"/>
    <w:rsid w:val="008F0CDE"/>
    <w:rsid w:val="008F0EEA"/>
    <w:rsid w:val="008F0F16"/>
    <w:rsid w:val="008F14D0"/>
    <w:rsid w:val="008F16B1"/>
    <w:rsid w:val="008F1A63"/>
    <w:rsid w:val="008F1BE9"/>
    <w:rsid w:val="008F1E52"/>
    <w:rsid w:val="008F1E86"/>
    <w:rsid w:val="008F238F"/>
    <w:rsid w:val="008F244B"/>
    <w:rsid w:val="008F261D"/>
    <w:rsid w:val="008F2AB8"/>
    <w:rsid w:val="008F3758"/>
    <w:rsid w:val="008F3A18"/>
    <w:rsid w:val="008F3CBA"/>
    <w:rsid w:val="008F3EA2"/>
    <w:rsid w:val="008F40CB"/>
    <w:rsid w:val="008F4182"/>
    <w:rsid w:val="008F4375"/>
    <w:rsid w:val="008F4817"/>
    <w:rsid w:val="008F4886"/>
    <w:rsid w:val="008F4B49"/>
    <w:rsid w:val="008F51A3"/>
    <w:rsid w:val="008F54F5"/>
    <w:rsid w:val="008F560A"/>
    <w:rsid w:val="008F5C50"/>
    <w:rsid w:val="008F6402"/>
    <w:rsid w:val="008F64A5"/>
    <w:rsid w:val="008F6556"/>
    <w:rsid w:val="008F6CA7"/>
    <w:rsid w:val="008F6F98"/>
    <w:rsid w:val="008F6FB0"/>
    <w:rsid w:val="008F701F"/>
    <w:rsid w:val="008F765B"/>
    <w:rsid w:val="008F76FF"/>
    <w:rsid w:val="008F77A8"/>
    <w:rsid w:val="008F791D"/>
    <w:rsid w:val="008F7B63"/>
    <w:rsid w:val="0090051F"/>
    <w:rsid w:val="0090059D"/>
    <w:rsid w:val="0090081D"/>
    <w:rsid w:val="00900B6C"/>
    <w:rsid w:val="00900F43"/>
    <w:rsid w:val="00901BF6"/>
    <w:rsid w:val="00901E75"/>
    <w:rsid w:val="00901F42"/>
    <w:rsid w:val="00902BEB"/>
    <w:rsid w:val="009034BB"/>
    <w:rsid w:val="00903F27"/>
    <w:rsid w:val="0090494A"/>
    <w:rsid w:val="00904B61"/>
    <w:rsid w:val="00904B8D"/>
    <w:rsid w:val="00904E0D"/>
    <w:rsid w:val="00904FBD"/>
    <w:rsid w:val="0090514A"/>
    <w:rsid w:val="009055C5"/>
    <w:rsid w:val="00905CB8"/>
    <w:rsid w:val="00905DBA"/>
    <w:rsid w:val="0090619A"/>
    <w:rsid w:val="00907502"/>
    <w:rsid w:val="00907895"/>
    <w:rsid w:val="00907B48"/>
    <w:rsid w:val="00907FCF"/>
    <w:rsid w:val="0091002C"/>
    <w:rsid w:val="009102D3"/>
    <w:rsid w:val="00910B80"/>
    <w:rsid w:val="00910DCF"/>
    <w:rsid w:val="00911034"/>
    <w:rsid w:val="009114AF"/>
    <w:rsid w:val="00911980"/>
    <w:rsid w:val="00911C5A"/>
    <w:rsid w:val="00911D29"/>
    <w:rsid w:val="00911E79"/>
    <w:rsid w:val="009123E4"/>
    <w:rsid w:val="00912D03"/>
    <w:rsid w:val="00912ED2"/>
    <w:rsid w:val="00912F65"/>
    <w:rsid w:val="009133D0"/>
    <w:rsid w:val="00913952"/>
    <w:rsid w:val="00913D37"/>
    <w:rsid w:val="00914540"/>
    <w:rsid w:val="0091458D"/>
    <w:rsid w:val="00914605"/>
    <w:rsid w:val="00914888"/>
    <w:rsid w:val="00914A1C"/>
    <w:rsid w:val="00915041"/>
    <w:rsid w:val="0091507E"/>
    <w:rsid w:val="00915520"/>
    <w:rsid w:val="00915B48"/>
    <w:rsid w:val="00915C24"/>
    <w:rsid w:val="00915CDB"/>
    <w:rsid w:val="00915ECE"/>
    <w:rsid w:val="00916254"/>
    <w:rsid w:val="009162F3"/>
    <w:rsid w:val="009166F9"/>
    <w:rsid w:val="00916A48"/>
    <w:rsid w:val="00916FBF"/>
    <w:rsid w:val="009174DB"/>
    <w:rsid w:val="0091769B"/>
    <w:rsid w:val="0091776D"/>
    <w:rsid w:val="00917997"/>
    <w:rsid w:val="00920105"/>
    <w:rsid w:val="00921B9F"/>
    <w:rsid w:val="00921D07"/>
    <w:rsid w:val="009223DC"/>
    <w:rsid w:val="009229CF"/>
    <w:rsid w:val="00922C3B"/>
    <w:rsid w:val="00922D6D"/>
    <w:rsid w:val="00922F58"/>
    <w:rsid w:val="00923992"/>
    <w:rsid w:val="00923F62"/>
    <w:rsid w:val="00924070"/>
    <w:rsid w:val="009254EB"/>
    <w:rsid w:val="009254FB"/>
    <w:rsid w:val="00925E27"/>
    <w:rsid w:val="0092660A"/>
    <w:rsid w:val="0092662D"/>
    <w:rsid w:val="00926872"/>
    <w:rsid w:val="00926939"/>
    <w:rsid w:val="00926D7F"/>
    <w:rsid w:val="009270DB"/>
    <w:rsid w:val="009271D7"/>
    <w:rsid w:val="00927AC1"/>
    <w:rsid w:val="00927C8B"/>
    <w:rsid w:val="00927E79"/>
    <w:rsid w:val="0092E177"/>
    <w:rsid w:val="0093091E"/>
    <w:rsid w:val="00930930"/>
    <w:rsid w:val="00931155"/>
    <w:rsid w:val="00931213"/>
    <w:rsid w:val="00931345"/>
    <w:rsid w:val="00931778"/>
    <w:rsid w:val="00931899"/>
    <w:rsid w:val="00931AB6"/>
    <w:rsid w:val="00931BDD"/>
    <w:rsid w:val="00931D22"/>
    <w:rsid w:val="00933460"/>
    <w:rsid w:val="009335CB"/>
    <w:rsid w:val="009336C7"/>
    <w:rsid w:val="00933FA0"/>
    <w:rsid w:val="00934245"/>
    <w:rsid w:val="0093429B"/>
    <w:rsid w:val="00934649"/>
    <w:rsid w:val="0093479F"/>
    <w:rsid w:val="00934B6E"/>
    <w:rsid w:val="00934DB5"/>
    <w:rsid w:val="00934DB9"/>
    <w:rsid w:val="00934F45"/>
    <w:rsid w:val="00935F7F"/>
    <w:rsid w:val="0093627A"/>
    <w:rsid w:val="00936AF4"/>
    <w:rsid w:val="00936C85"/>
    <w:rsid w:val="00936EAA"/>
    <w:rsid w:val="009370EE"/>
    <w:rsid w:val="009371A8"/>
    <w:rsid w:val="009372F0"/>
    <w:rsid w:val="00937968"/>
    <w:rsid w:val="00941359"/>
    <w:rsid w:val="009425D1"/>
    <w:rsid w:val="0094295C"/>
    <w:rsid w:val="009429F2"/>
    <w:rsid w:val="00942FA7"/>
    <w:rsid w:val="0094319A"/>
    <w:rsid w:val="0094359A"/>
    <w:rsid w:val="0094387D"/>
    <w:rsid w:val="00943B65"/>
    <w:rsid w:val="009440B5"/>
    <w:rsid w:val="0094438A"/>
    <w:rsid w:val="00944C15"/>
    <w:rsid w:val="00944EA4"/>
    <w:rsid w:val="009450F9"/>
    <w:rsid w:val="009454F1"/>
    <w:rsid w:val="00945854"/>
    <w:rsid w:val="00945E10"/>
    <w:rsid w:val="00945E91"/>
    <w:rsid w:val="00946082"/>
    <w:rsid w:val="00946255"/>
    <w:rsid w:val="00946951"/>
    <w:rsid w:val="00946A2E"/>
    <w:rsid w:val="00946B76"/>
    <w:rsid w:val="00946CF8"/>
    <w:rsid w:val="009475C4"/>
    <w:rsid w:val="00947727"/>
    <w:rsid w:val="00947E9E"/>
    <w:rsid w:val="00950051"/>
    <w:rsid w:val="00950361"/>
    <w:rsid w:val="0095040D"/>
    <w:rsid w:val="00950839"/>
    <w:rsid w:val="00951378"/>
    <w:rsid w:val="00951B02"/>
    <w:rsid w:val="00951D32"/>
    <w:rsid w:val="0095234F"/>
    <w:rsid w:val="00952738"/>
    <w:rsid w:val="0095289A"/>
    <w:rsid w:val="00952AF8"/>
    <w:rsid w:val="00952B0A"/>
    <w:rsid w:val="00952CC5"/>
    <w:rsid w:val="009532E2"/>
    <w:rsid w:val="00953328"/>
    <w:rsid w:val="0095344C"/>
    <w:rsid w:val="009538C2"/>
    <w:rsid w:val="0095426E"/>
    <w:rsid w:val="00954631"/>
    <w:rsid w:val="00954E81"/>
    <w:rsid w:val="00955549"/>
    <w:rsid w:val="009558CD"/>
    <w:rsid w:val="00955B74"/>
    <w:rsid w:val="00956053"/>
    <w:rsid w:val="009564D6"/>
    <w:rsid w:val="0095654B"/>
    <w:rsid w:val="009567B2"/>
    <w:rsid w:val="00956973"/>
    <w:rsid w:val="00956AD1"/>
    <w:rsid w:val="00956BE4"/>
    <w:rsid w:val="009572B7"/>
    <w:rsid w:val="00957415"/>
    <w:rsid w:val="00957450"/>
    <w:rsid w:val="00957A08"/>
    <w:rsid w:val="0096028A"/>
    <w:rsid w:val="009608E3"/>
    <w:rsid w:val="00960A82"/>
    <w:rsid w:val="00961097"/>
    <w:rsid w:val="00961555"/>
    <w:rsid w:val="00961607"/>
    <w:rsid w:val="00961616"/>
    <w:rsid w:val="0096206D"/>
    <w:rsid w:val="00962160"/>
    <w:rsid w:val="009628D4"/>
    <w:rsid w:val="00962BD6"/>
    <w:rsid w:val="00962F41"/>
    <w:rsid w:val="00962FF8"/>
    <w:rsid w:val="00963552"/>
    <w:rsid w:val="00963560"/>
    <w:rsid w:val="0096386B"/>
    <w:rsid w:val="00963B43"/>
    <w:rsid w:val="00964963"/>
    <w:rsid w:val="00964B1B"/>
    <w:rsid w:val="00964D73"/>
    <w:rsid w:val="00964F69"/>
    <w:rsid w:val="00965183"/>
    <w:rsid w:val="00965611"/>
    <w:rsid w:val="009658E2"/>
    <w:rsid w:val="00965AAE"/>
    <w:rsid w:val="00965D81"/>
    <w:rsid w:val="009664CF"/>
    <w:rsid w:val="009665F9"/>
    <w:rsid w:val="00966D58"/>
    <w:rsid w:val="00967225"/>
    <w:rsid w:val="00967336"/>
    <w:rsid w:val="0096747B"/>
    <w:rsid w:val="00967D04"/>
    <w:rsid w:val="00967E40"/>
    <w:rsid w:val="00967E44"/>
    <w:rsid w:val="009701F2"/>
    <w:rsid w:val="009705BE"/>
    <w:rsid w:val="00971AA5"/>
    <w:rsid w:val="00972583"/>
    <w:rsid w:val="009725A4"/>
    <w:rsid w:val="00973848"/>
    <w:rsid w:val="00973B3F"/>
    <w:rsid w:val="00973ED8"/>
    <w:rsid w:val="00973FCD"/>
    <w:rsid w:val="0097423C"/>
    <w:rsid w:val="00974320"/>
    <w:rsid w:val="00974B9F"/>
    <w:rsid w:val="00974C14"/>
    <w:rsid w:val="00974C2C"/>
    <w:rsid w:val="00975321"/>
    <w:rsid w:val="00975406"/>
    <w:rsid w:val="00975B1B"/>
    <w:rsid w:val="00975FD8"/>
    <w:rsid w:val="0097607B"/>
    <w:rsid w:val="009761AB"/>
    <w:rsid w:val="00976BE1"/>
    <w:rsid w:val="00976CDC"/>
    <w:rsid w:val="00977FD2"/>
    <w:rsid w:val="0098054C"/>
    <w:rsid w:val="00980ACE"/>
    <w:rsid w:val="0098223F"/>
    <w:rsid w:val="00982278"/>
    <w:rsid w:val="009824A5"/>
    <w:rsid w:val="009838D3"/>
    <w:rsid w:val="0098397C"/>
    <w:rsid w:val="00984AB7"/>
    <w:rsid w:val="00984C19"/>
    <w:rsid w:val="00984CA4"/>
    <w:rsid w:val="00984F6F"/>
    <w:rsid w:val="009858EF"/>
    <w:rsid w:val="00985A11"/>
    <w:rsid w:val="00985B14"/>
    <w:rsid w:val="00985C38"/>
    <w:rsid w:val="00985C6F"/>
    <w:rsid w:val="00985CE8"/>
    <w:rsid w:val="00985DC0"/>
    <w:rsid w:val="0098637A"/>
    <w:rsid w:val="009865CF"/>
    <w:rsid w:val="00986A07"/>
    <w:rsid w:val="00986AC4"/>
    <w:rsid w:val="00986EEC"/>
    <w:rsid w:val="00987640"/>
    <w:rsid w:val="009877CF"/>
    <w:rsid w:val="00987862"/>
    <w:rsid w:val="00987A3F"/>
    <w:rsid w:val="00987F73"/>
    <w:rsid w:val="0099012F"/>
    <w:rsid w:val="009904F1"/>
    <w:rsid w:val="0099083A"/>
    <w:rsid w:val="00991019"/>
    <w:rsid w:val="0099104D"/>
    <w:rsid w:val="009910DB"/>
    <w:rsid w:val="00991274"/>
    <w:rsid w:val="00991283"/>
    <w:rsid w:val="00991580"/>
    <w:rsid w:val="00992059"/>
    <w:rsid w:val="00992888"/>
    <w:rsid w:val="00992958"/>
    <w:rsid w:val="0099299E"/>
    <w:rsid w:val="009933F6"/>
    <w:rsid w:val="00993445"/>
    <w:rsid w:val="009935EC"/>
    <w:rsid w:val="00993E4B"/>
    <w:rsid w:val="00994040"/>
    <w:rsid w:val="009941C7"/>
    <w:rsid w:val="009942DC"/>
    <w:rsid w:val="009946F6"/>
    <w:rsid w:val="0099483F"/>
    <w:rsid w:val="00994A30"/>
    <w:rsid w:val="009951E1"/>
    <w:rsid w:val="00995B8E"/>
    <w:rsid w:val="00996414"/>
    <w:rsid w:val="00996E68"/>
    <w:rsid w:val="009970E3"/>
    <w:rsid w:val="00997658"/>
    <w:rsid w:val="00997CF1"/>
    <w:rsid w:val="009A0B5A"/>
    <w:rsid w:val="009A1E31"/>
    <w:rsid w:val="009A1EE3"/>
    <w:rsid w:val="009A315A"/>
    <w:rsid w:val="009A31A5"/>
    <w:rsid w:val="009A333E"/>
    <w:rsid w:val="009A37A2"/>
    <w:rsid w:val="009A38FC"/>
    <w:rsid w:val="009A3A35"/>
    <w:rsid w:val="009A3CB3"/>
    <w:rsid w:val="009A3E97"/>
    <w:rsid w:val="009A4564"/>
    <w:rsid w:val="009A4934"/>
    <w:rsid w:val="009A4988"/>
    <w:rsid w:val="009A4C3A"/>
    <w:rsid w:val="009A4CC5"/>
    <w:rsid w:val="009A4FA2"/>
    <w:rsid w:val="009A5119"/>
    <w:rsid w:val="009A52A2"/>
    <w:rsid w:val="009A55D0"/>
    <w:rsid w:val="009A56C9"/>
    <w:rsid w:val="009A570C"/>
    <w:rsid w:val="009A5B6A"/>
    <w:rsid w:val="009A5DD0"/>
    <w:rsid w:val="009A5FB9"/>
    <w:rsid w:val="009A632C"/>
    <w:rsid w:val="009A63CC"/>
    <w:rsid w:val="009A65F2"/>
    <w:rsid w:val="009A6720"/>
    <w:rsid w:val="009A684E"/>
    <w:rsid w:val="009A6FC0"/>
    <w:rsid w:val="009A7676"/>
    <w:rsid w:val="009A7BE3"/>
    <w:rsid w:val="009AA493"/>
    <w:rsid w:val="009B0AB7"/>
    <w:rsid w:val="009B0BDC"/>
    <w:rsid w:val="009B10D6"/>
    <w:rsid w:val="009B13B2"/>
    <w:rsid w:val="009B1479"/>
    <w:rsid w:val="009B1531"/>
    <w:rsid w:val="009B1841"/>
    <w:rsid w:val="009B1D59"/>
    <w:rsid w:val="009B215A"/>
    <w:rsid w:val="009B2580"/>
    <w:rsid w:val="009B2629"/>
    <w:rsid w:val="009B263F"/>
    <w:rsid w:val="009B26F3"/>
    <w:rsid w:val="009B2965"/>
    <w:rsid w:val="009B3380"/>
    <w:rsid w:val="009B3537"/>
    <w:rsid w:val="009B4923"/>
    <w:rsid w:val="009B4FE5"/>
    <w:rsid w:val="009B50A7"/>
    <w:rsid w:val="009B541F"/>
    <w:rsid w:val="009B5E2A"/>
    <w:rsid w:val="009B5EDA"/>
    <w:rsid w:val="009B61F9"/>
    <w:rsid w:val="009B6209"/>
    <w:rsid w:val="009B636E"/>
    <w:rsid w:val="009B647B"/>
    <w:rsid w:val="009B64EE"/>
    <w:rsid w:val="009B6A46"/>
    <w:rsid w:val="009B6B32"/>
    <w:rsid w:val="009B6F34"/>
    <w:rsid w:val="009B798E"/>
    <w:rsid w:val="009B7A45"/>
    <w:rsid w:val="009B7A6D"/>
    <w:rsid w:val="009B7B7C"/>
    <w:rsid w:val="009B7CDF"/>
    <w:rsid w:val="009C01BA"/>
    <w:rsid w:val="009C02DC"/>
    <w:rsid w:val="009C063B"/>
    <w:rsid w:val="009C086B"/>
    <w:rsid w:val="009C0DCF"/>
    <w:rsid w:val="009C1072"/>
    <w:rsid w:val="009C1485"/>
    <w:rsid w:val="009C14CA"/>
    <w:rsid w:val="009C189D"/>
    <w:rsid w:val="009C1FF1"/>
    <w:rsid w:val="009C229A"/>
    <w:rsid w:val="009C2363"/>
    <w:rsid w:val="009C31CB"/>
    <w:rsid w:val="009C36D2"/>
    <w:rsid w:val="009C3E24"/>
    <w:rsid w:val="009C4833"/>
    <w:rsid w:val="009C4A54"/>
    <w:rsid w:val="009C5C44"/>
    <w:rsid w:val="009C5D3A"/>
    <w:rsid w:val="009C5DDA"/>
    <w:rsid w:val="009C5FB7"/>
    <w:rsid w:val="009C6036"/>
    <w:rsid w:val="009C635A"/>
    <w:rsid w:val="009C69E8"/>
    <w:rsid w:val="009C6BB3"/>
    <w:rsid w:val="009C7505"/>
    <w:rsid w:val="009C78C5"/>
    <w:rsid w:val="009D0225"/>
    <w:rsid w:val="009D0C1F"/>
    <w:rsid w:val="009D0D9B"/>
    <w:rsid w:val="009D146E"/>
    <w:rsid w:val="009D18D7"/>
    <w:rsid w:val="009D1A9A"/>
    <w:rsid w:val="009D1B57"/>
    <w:rsid w:val="009D1BF0"/>
    <w:rsid w:val="009D1C30"/>
    <w:rsid w:val="009D25BB"/>
    <w:rsid w:val="009D42E3"/>
    <w:rsid w:val="009D4374"/>
    <w:rsid w:val="009D458F"/>
    <w:rsid w:val="009D4D08"/>
    <w:rsid w:val="009D501F"/>
    <w:rsid w:val="009D544D"/>
    <w:rsid w:val="009D55B3"/>
    <w:rsid w:val="009D5C15"/>
    <w:rsid w:val="009D5D74"/>
    <w:rsid w:val="009D5EF8"/>
    <w:rsid w:val="009D5FAA"/>
    <w:rsid w:val="009D6A7E"/>
    <w:rsid w:val="009D6DC4"/>
    <w:rsid w:val="009D6E23"/>
    <w:rsid w:val="009E0BF6"/>
    <w:rsid w:val="009E15E1"/>
    <w:rsid w:val="009E17B4"/>
    <w:rsid w:val="009E19DB"/>
    <w:rsid w:val="009E2784"/>
    <w:rsid w:val="009E27A1"/>
    <w:rsid w:val="009E2E05"/>
    <w:rsid w:val="009E3528"/>
    <w:rsid w:val="009E438C"/>
    <w:rsid w:val="009E43F3"/>
    <w:rsid w:val="009E44D8"/>
    <w:rsid w:val="009E473B"/>
    <w:rsid w:val="009E4814"/>
    <w:rsid w:val="009E5B35"/>
    <w:rsid w:val="009E5BC2"/>
    <w:rsid w:val="009E611F"/>
    <w:rsid w:val="009E6716"/>
    <w:rsid w:val="009E6771"/>
    <w:rsid w:val="009E691D"/>
    <w:rsid w:val="009E6A25"/>
    <w:rsid w:val="009E7133"/>
    <w:rsid w:val="009E7226"/>
    <w:rsid w:val="009E725C"/>
    <w:rsid w:val="009E7EA9"/>
    <w:rsid w:val="009F0CC1"/>
    <w:rsid w:val="009F17AD"/>
    <w:rsid w:val="009F1997"/>
    <w:rsid w:val="009F1DBA"/>
    <w:rsid w:val="009F25E9"/>
    <w:rsid w:val="009F26DE"/>
    <w:rsid w:val="009F2D0C"/>
    <w:rsid w:val="009F2DF7"/>
    <w:rsid w:val="009F348B"/>
    <w:rsid w:val="009F38A6"/>
    <w:rsid w:val="009F3D78"/>
    <w:rsid w:val="009F3E34"/>
    <w:rsid w:val="009F4136"/>
    <w:rsid w:val="009F42AA"/>
    <w:rsid w:val="009F4341"/>
    <w:rsid w:val="009F4366"/>
    <w:rsid w:val="009F4609"/>
    <w:rsid w:val="009F53EE"/>
    <w:rsid w:val="009F561D"/>
    <w:rsid w:val="009F59B4"/>
    <w:rsid w:val="009F6223"/>
    <w:rsid w:val="009F6672"/>
    <w:rsid w:val="009F6759"/>
    <w:rsid w:val="009F67DC"/>
    <w:rsid w:val="009F68F1"/>
    <w:rsid w:val="009F6973"/>
    <w:rsid w:val="009F6E2E"/>
    <w:rsid w:val="009F6FCC"/>
    <w:rsid w:val="009F7036"/>
    <w:rsid w:val="009F712A"/>
    <w:rsid w:val="009F720B"/>
    <w:rsid w:val="00A0033C"/>
    <w:rsid w:val="00A00FB3"/>
    <w:rsid w:val="00A013CC"/>
    <w:rsid w:val="00A01457"/>
    <w:rsid w:val="00A0183A"/>
    <w:rsid w:val="00A01956"/>
    <w:rsid w:val="00A01DEE"/>
    <w:rsid w:val="00A01F24"/>
    <w:rsid w:val="00A01F86"/>
    <w:rsid w:val="00A02440"/>
    <w:rsid w:val="00A0248A"/>
    <w:rsid w:val="00A02F3B"/>
    <w:rsid w:val="00A02F42"/>
    <w:rsid w:val="00A02FA4"/>
    <w:rsid w:val="00A02FFE"/>
    <w:rsid w:val="00A0308D"/>
    <w:rsid w:val="00A032BC"/>
    <w:rsid w:val="00A03AF6"/>
    <w:rsid w:val="00A03C27"/>
    <w:rsid w:val="00A040C8"/>
    <w:rsid w:val="00A04396"/>
    <w:rsid w:val="00A04BDE"/>
    <w:rsid w:val="00A04E02"/>
    <w:rsid w:val="00A05433"/>
    <w:rsid w:val="00A059FA"/>
    <w:rsid w:val="00A05AED"/>
    <w:rsid w:val="00A061F9"/>
    <w:rsid w:val="00A06653"/>
    <w:rsid w:val="00A06820"/>
    <w:rsid w:val="00A06CC4"/>
    <w:rsid w:val="00A078C0"/>
    <w:rsid w:val="00A07B3F"/>
    <w:rsid w:val="00A07DBD"/>
    <w:rsid w:val="00A104A4"/>
    <w:rsid w:val="00A11AEE"/>
    <w:rsid w:val="00A11B7D"/>
    <w:rsid w:val="00A12220"/>
    <w:rsid w:val="00A12576"/>
    <w:rsid w:val="00A12712"/>
    <w:rsid w:val="00A127B5"/>
    <w:rsid w:val="00A12938"/>
    <w:rsid w:val="00A12ABF"/>
    <w:rsid w:val="00A12C66"/>
    <w:rsid w:val="00A12EAC"/>
    <w:rsid w:val="00A12FEF"/>
    <w:rsid w:val="00A130B1"/>
    <w:rsid w:val="00A13163"/>
    <w:rsid w:val="00A13F54"/>
    <w:rsid w:val="00A14262"/>
    <w:rsid w:val="00A14B79"/>
    <w:rsid w:val="00A14BBC"/>
    <w:rsid w:val="00A14FDA"/>
    <w:rsid w:val="00A15450"/>
    <w:rsid w:val="00A15A9D"/>
    <w:rsid w:val="00A15C78"/>
    <w:rsid w:val="00A15F80"/>
    <w:rsid w:val="00A16111"/>
    <w:rsid w:val="00A16949"/>
    <w:rsid w:val="00A16B39"/>
    <w:rsid w:val="00A16E82"/>
    <w:rsid w:val="00A1714A"/>
    <w:rsid w:val="00A1737A"/>
    <w:rsid w:val="00A17B57"/>
    <w:rsid w:val="00A17F64"/>
    <w:rsid w:val="00A20092"/>
    <w:rsid w:val="00A20945"/>
    <w:rsid w:val="00A20BD0"/>
    <w:rsid w:val="00A20D7E"/>
    <w:rsid w:val="00A2114A"/>
    <w:rsid w:val="00A216D5"/>
    <w:rsid w:val="00A21C83"/>
    <w:rsid w:val="00A21E3B"/>
    <w:rsid w:val="00A22275"/>
    <w:rsid w:val="00A22718"/>
    <w:rsid w:val="00A22855"/>
    <w:rsid w:val="00A22A07"/>
    <w:rsid w:val="00A22C6E"/>
    <w:rsid w:val="00A22E47"/>
    <w:rsid w:val="00A22F33"/>
    <w:rsid w:val="00A230DD"/>
    <w:rsid w:val="00A235B0"/>
    <w:rsid w:val="00A23AFD"/>
    <w:rsid w:val="00A23EFA"/>
    <w:rsid w:val="00A24983"/>
    <w:rsid w:val="00A24DD5"/>
    <w:rsid w:val="00A25208"/>
    <w:rsid w:val="00A25D9C"/>
    <w:rsid w:val="00A260CF"/>
    <w:rsid w:val="00A26216"/>
    <w:rsid w:val="00A26ECF"/>
    <w:rsid w:val="00A2DC4B"/>
    <w:rsid w:val="00A30C5E"/>
    <w:rsid w:val="00A30CDE"/>
    <w:rsid w:val="00A30D35"/>
    <w:rsid w:val="00A31C6B"/>
    <w:rsid w:val="00A31D82"/>
    <w:rsid w:val="00A3222B"/>
    <w:rsid w:val="00A33427"/>
    <w:rsid w:val="00A3371E"/>
    <w:rsid w:val="00A33EAD"/>
    <w:rsid w:val="00A3423B"/>
    <w:rsid w:val="00A3432A"/>
    <w:rsid w:val="00A34365"/>
    <w:rsid w:val="00A34896"/>
    <w:rsid w:val="00A35024"/>
    <w:rsid w:val="00A35191"/>
    <w:rsid w:val="00A357A6"/>
    <w:rsid w:val="00A35AAA"/>
    <w:rsid w:val="00A35BC7"/>
    <w:rsid w:val="00A35C30"/>
    <w:rsid w:val="00A35C46"/>
    <w:rsid w:val="00A361B2"/>
    <w:rsid w:val="00A3665E"/>
    <w:rsid w:val="00A36BBB"/>
    <w:rsid w:val="00A36CDD"/>
    <w:rsid w:val="00A36D4D"/>
    <w:rsid w:val="00A36FBA"/>
    <w:rsid w:val="00A372A3"/>
    <w:rsid w:val="00A37406"/>
    <w:rsid w:val="00A377A7"/>
    <w:rsid w:val="00A40505"/>
    <w:rsid w:val="00A41531"/>
    <w:rsid w:val="00A41DD2"/>
    <w:rsid w:val="00A41E1C"/>
    <w:rsid w:val="00A42315"/>
    <w:rsid w:val="00A42B86"/>
    <w:rsid w:val="00A42C81"/>
    <w:rsid w:val="00A42CE3"/>
    <w:rsid w:val="00A43198"/>
    <w:rsid w:val="00A4322D"/>
    <w:rsid w:val="00A434B4"/>
    <w:rsid w:val="00A4407A"/>
    <w:rsid w:val="00A44199"/>
    <w:rsid w:val="00A4441E"/>
    <w:rsid w:val="00A44720"/>
    <w:rsid w:val="00A44C37"/>
    <w:rsid w:val="00A44FEF"/>
    <w:rsid w:val="00A45BA8"/>
    <w:rsid w:val="00A45E59"/>
    <w:rsid w:val="00A50067"/>
    <w:rsid w:val="00A502E8"/>
    <w:rsid w:val="00A505E3"/>
    <w:rsid w:val="00A50E47"/>
    <w:rsid w:val="00A50EB7"/>
    <w:rsid w:val="00A5135B"/>
    <w:rsid w:val="00A513D4"/>
    <w:rsid w:val="00A5151C"/>
    <w:rsid w:val="00A51C72"/>
    <w:rsid w:val="00A51F25"/>
    <w:rsid w:val="00A5251F"/>
    <w:rsid w:val="00A52A43"/>
    <w:rsid w:val="00A52BCD"/>
    <w:rsid w:val="00A532E4"/>
    <w:rsid w:val="00A53630"/>
    <w:rsid w:val="00A536EE"/>
    <w:rsid w:val="00A53E8A"/>
    <w:rsid w:val="00A53F39"/>
    <w:rsid w:val="00A54DB8"/>
    <w:rsid w:val="00A54F6A"/>
    <w:rsid w:val="00A55737"/>
    <w:rsid w:val="00A558CE"/>
    <w:rsid w:val="00A55A8A"/>
    <w:rsid w:val="00A55C08"/>
    <w:rsid w:val="00A56823"/>
    <w:rsid w:val="00A56D1D"/>
    <w:rsid w:val="00A573D3"/>
    <w:rsid w:val="00A5781E"/>
    <w:rsid w:val="00A57D98"/>
    <w:rsid w:val="00A57FDD"/>
    <w:rsid w:val="00A603E1"/>
    <w:rsid w:val="00A603ED"/>
    <w:rsid w:val="00A60872"/>
    <w:rsid w:val="00A608B9"/>
    <w:rsid w:val="00A60B30"/>
    <w:rsid w:val="00A615A5"/>
    <w:rsid w:val="00A61889"/>
    <w:rsid w:val="00A61B46"/>
    <w:rsid w:val="00A61E9F"/>
    <w:rsid w:val="00A62320"/>
    <w:rsid w:val="00A623BE"/>
    <w:rsid w:val="00A62543"/>
    <w:rsid w:val="00A626F1"/>
    <w:rsid w:val="00A62B6A"/>
    <w:rsid w:val="00A63797"/>
    <w:rsid w:val="00A63BBD"/>
    <w:rsid w:val="00A640CD"/>
    <w:rsid w:val="00A640D1"/>
    <w:rsid w:val="00A64DF7"/>
    <w:rsid w:val="00A65C74"/>
    <w:rsid w:val="00A66B07"/>
    <w:rsid w:val="00A66D51"/>
    <w:rsid w:val="00A670A6"/>
    <w:rsid w:val="00A6730A"/>
    <w:rsid w:val="00A674CD"/>
    <w:rsid w:val="00A678E0"/>
    <w:rsid w:val="00A700F7"/>
    <w:rsid w:val="00A702C5"/>
    <w:rsid w:val="00A704A2"/>
    <w:rsid w:val="00A7057F"/>
    <w:rsid w:val="00A707F4"/>
    <w:rsid w:val="00A7083E"/>
    <w:rsid w:val="00A70BBD"/>
    <w:rsid w:val="00A70D1A"/>
    <w:rsid w:val="00A71183"/>
    <w:rsid w:val="00A712DF"/>
    <w:rsid w:val="00A71651"/>
    <w:rsid w:val="00A718EA"/>
    <w:rsid w:val="00A7199F"/>
    <w:rsid w:val="00A71B7A"/>
    <w:rsid w:val="00A7209C"/>
    <w:rsid w:val="00A72AF2"/>
    <w:rsid w:val="00A72E5C"/>
    <w:rsid w:val="00A73736"/>
    <w:rsid w:val="00A73B5B"/>
    <w:rsid w:val="00A73CF4"/>
    <w:rsid w:val="00A747A3"/>
    <w:rsid w:val="00A74944"/>
    <w:rsid w:val="00A7579E"/>
    <w:rsid w:val="00A75860"/>
    <w:rsid w:val="00A75A97"/>
    <w:rsid w:val="00A75D4C"/>
    <w:rsid w:val="00A75EFF"/>
    <w:rsid w:val="00A762D0"/>
    <w:rsid w:val="00A76451"/>
    <w:rsid w:val="00A765F5"/>
    <w:rsid w:val="00A768DC"/>
    <w:rsid w:val="00A7702D"/>
    <w:rsid w:val="00A770DC"/>
    <w:rsid w:val="00A7795F"/>
    <w:rsid w:val="00A77A31"/>
    <w:rsid w:val="00A77B02"/>
    <w:rsid w:val="00A77E2E"/>
    <w:rsid w:val="00A77EF7"/>
    <w:rsid w:val="00A802B2"/>
    <w:rsid w:val="00A80960"/>
    <w:rsid w:val="00A80C5F"/>
    <w:rsid w:val="00A80E47"/>
    <w:rsid w:val="00A81A7A"/>
    <w:rsid w:val="00A81ACD"/>
    <w:rsid w:val="00A81CF9"/>
    <w:rsid w:val="00A8213F"/>
    <w:rsid w:val="00A8221D"/>
    <w:rsid w:val="00A8258F"/>
    <w:rsid w:val="00A82670"/>
    <w:rsid w:val="00A82674"/>
    <w:rsid w:val="00A82AC2"/>
    <w:rsid w:val="00A82B73"/>
    <w:rsid w:val="00A83458"/>
    <w:rsid w:val="00A83497"/>
    <w:rsid w:val="00A83748"/>
    <w:rsid w:val="00A838C8"/>
    <w:rsid w:val="00A84148"/>
    <w:rsid w:val="00A843C8"/>
    <w:rsid w:val="00A84AC7"/>
    <w:rsid w:val="00A84D40"/>
    <w:rsid w:val="00A85521"/>
    <w:rsid w:val="00A85A12"/>
    <w:rsid w:val="00A8608E"/>
    <w:rsid w:val="00A865CA"/>
    <w:rsid w:val="00A86A97"/>
    <w:rsid w:val="00A878CD"/>
    <w:rsid w:val="00A87955"/>
    <w:rsid w:val="00A87A4F"/>
    <w:rsid w:val="00A90D17"/>
    <w:rsid w:val="00A90E42"/>
    <w:rsid w:val="00A90F81"/>
    <w:rsid w:val="00A9183B"/>
    <w:rsid w:val="00A91C94"/>
    <w:rsid w:val="00A924C7"/>
    <w:rsid w:val="00A92562"/>
    <w:rsid w:val="00A92797"/>
    <w:rsid w:val="00A9282F"/>
    <w:rsid w:val="00A92EED"/>
    <w:rsid w:val="00A93641"/>
    <w:rsid w:val="00A93A04"/>
    <w:rsid w:val="00A93CF2"/>
    <w:rsid w:val="00A94100"/>
    <w:rsid w:val="00A9446D"/>
    <w:rsid w:val="00A947FC"/>
    <w:rsid w:val="00A94882"/>
    <w:rsid w:val="00A94B03"/>
    <w:rsid w:val="00A94E11"/>
    <w:rsid w:val="00A94EA3"/>
    <w:rsid w:val="00A95D38"/>
    <w:rsid w:val="00A96625"/>
    <w:rsid w:val="00A966A9"/>
    <w:rsid w:val="00A968FC"/>
    <w:rsid w:val="00A96A0E"/>
    <w:rsid w:val="00A96E93"/>
    <w:rsid w:val="00A970F5"/>
    <w:rsid w:val="00A974B9"/>
    <w:rsid w:val="00A97E41"/>
    <w:rsid w:val="00A97E99"/>
    <w:rsid w:val="00AA0131"/>
    <w:rsid w:val="00AA0754"/>
    <w:rsid w:val="00AA1259"/>
    <w:rsid w:val="00AA15EF"/>
    <w:rsid w:val="00AA1738"/>
    <w:rsid w:val="00AA17DE"/>
    <w:rsid w:val="00AA2536"/>
    <w:rsid w:val="00AA3298"/>
    <w:rsid w:val="00AA34BB"/>
    <w:rsid w:val="00AA36A6"/>
    <w:rsid w:val="00AA3F27"/>
    <w:rsid w:val="00AA43FD"/>
    <w:rsid w:val="00AA5095"/>
    <w:rsid w:val="00AA50DC"/>
    <w:rsid w:val="00AA525E"/>
    <w:rsid w:val="00AA5267"/>
    <w:rsid w:val="00AA534B"/>
    <w:rsid w:val="00AA59C1"/>
    <w:rsid w:val="00AA59DA"/>
    <w:rsid w:val="00AA6658"/>
    <w:rsid w:val="00AA6718"/>
    <w:rsid w:val="00AA6BB0"/>
    <w:rsid w:val="00AA6D60"/>
    <w:rsid w:val="00AA7228"/>
    <w:rsid w:val="00AA7F86"/>
    <w:rsid w:val="00AB03A5"/>
    <w:rsid w:val="00AB054A"/>
    <w:rsid w:val="00AB076E"/>
    <w:rsid w:val="00AB0F78"/>
    <w:rsid w:val="00AB16E5"/>
    <w:rsid w:val="00AB1A07"/>
    <w:rsid w:val="00AB1ED9"/>
    <w:rsid w:val="00AB2144"/>
    <w:rsid w:val="00AB2324"/>
    <w:rsid w:val="00AB238F"/>
    <w:rsid w:val="00AB2677"/>
    <w:rsid w:val="00AB2C98"/>
    <w:rsid w:val="00AB2CE1"/>
    <w:rsid w:val="00AB315F"/>
    <w:rsid w:val="00AB317F"/>
    <w:rsid w:val="00AB3282"/>
    <w:rsid w:val="00AB3426"/>
    <w:rsid w:val="00AB36E9"/>
    <w:rsid w:val="00AB3B81"/>
    <w:rsid w:val="00AB3BFF"/>
    <w:rsid w:val="00AB3EEA"/>
    <w:rsid w:val="00AB4354"/>
    <w:rsid w:val="00AB4388"/>
    <w:rsid w:val="00AB4E2F"/>
    <w:rsid w:val="00AB4E7A"/>
    <w:rsid w:val="00AB508E"/>
    <w:rsid w:val="00AB560B"/>
    <w:rsid w:val="00AB5653"/>
    <w:rsid w:val="00AB57C7"/>
    <w:rsid w:val="00AB5C6D"/>
    <w:rsid w:val="00AB5CC3"/>
    <w:rsid w:val="00AB658D"/>
    <w:rsid w:val="00AB6906"/>
    <w:rsid w:val="00AB780E"/>
    <w:rsid w:val="00AC0265"/>
    <w:rsid w:val="00AC0BBA"/>
    <w:rsid w:val="00AC0E71"/>
    <w:rsid w:val="00AC1103"/>
    <w:rsid w:val="00AC1838"/>
    <w:rsid w:val="00AC1DFC"/>
    <w:rsid w:val="00AC252D"/>
    <w:rsid w:val="00AC292D"/>
    <w:rsid w:val="00AC2E35"/>
    <w:rsid w:val="00AC39A9"/>
    <w:rsid w:val="00AC3B87"/>
    <w:rsid w:val="00AC3C16"/>
    <w:rsid w:val="00AC3D01"/>
    <w:rsid w:val="00AC404F"/>
    <w:rsid w:val="00AC5363"/>
    <w:rsid w:val="00AC5396"/>
    <w:rsid w:val="00AC5A68"/>
    <w:rsid w:val="00AC5A91"/>
    <w:rsid w:val="00AC6724"/>
    <w:rsid w:val="00AC675D"/>
    <w:rsid w:val="00AC6A1D"/>
    <w:rsid w:val="00AC6FF7"/>
    <w:rsid w:val="00AC7513"/>
    <w:rsid w:val="00AC78BE"/>
    <w:rsid w:val="00AC7D38"/>
    <w:rsid w:val="00AC7F4E"/>
    <w:rsid w:val="00AD00FC"/>
    <w:rsid w:val="00AD078E"/>
    <w:rsid w:val="00AD083C"/>
    <w:rsid w:val="00AD1212"/>
    <w:rsid w:val="00AD16F7"/>
    <w:rsid w:val="00AD18DA"/>
    <w:rsid w:val="00AD19C0"/>
    <w:rsid w:val="00AD1B8D"/>
    <w:rsid w:val="00AD1D57"/>
    <w:rsid w:val="00AD2DAA"/>
    <w:rsid w:val="00AD2EDD"/>
    <w:rsid w:val="00AD3672"/>
    <w:rsid w:val="00AD3BE9"/>
    <w:rsid w:val="00AD455C"/>
    <w:rsid w:val="00AD4D99"/>
    <w:rsid w:val="00AD5078"/>
    <w:rsid w:val="00AD516D"/>
    <w:rsid w:val="00AD5189"/>
    <w:rsid w:val="00AD61C3"/>
    <w:rsid w:val="00AD6577"/>
    <w:rsid w:val="00AD7D3C"/>
    <w:rsid w:val="00AE02B2"/>
    <w:rsid w:val="00AE055C"/>
    <w:rsid w:val="00AE0696"/>
    <w:rsid w:val="00AE074A"/>
    <w:rsid w:val="00AE07CB"/>
    <w:rsid w:val="00AE0C93"/>
    <w:rsid w:val="00AE1275"/>
    <w:rsid w:val="00AE17CB"/>
    <w:rsid w:val="00AE1B10"/>
    <w:rsid w:val="00AE2481"/>
    <w:rsid w:val="00AE29C3"/>
    <w:rsid w:val="00AE2B52"/>
    <w:rsid w:val="00AE2B68"/>
    <w:rsid w:val="00AE2EBF"/>
    <w:rsid w:val="00AE2F61"/>
    <w:rsid w:val="00AE3553"/>
    <w:rsid w:val="00AE38AD"/>
    <w:rsid w:val="00AE39A3"/>
    <w:rsid w:val="00AE3E34"/>
    <w:rsid w:val="00AE402D"/>
    <w:rsid w:val="00AE48EF"/>
    <w:rsid w:val="00AE4EEF"/>
    <w:rsid w:val="00AE507C"/>
    <w:rsid w:val="00AE53DF"/>
    <w:rsid w:val="00AE5464"/>
    <w:rsid w:val="00AE56B0"/>
    <w:rsid w:val="00AE575A"/>
    <w:rsid w:val="00AE5AB8"/>
    <w:rsid w:val="00AE62BD"/>
    <w:rsid w:val="00AE649D"/>
    <w:rsid w:val="00AE66A1"/>
    <w:rsid w:val="00AE70E3"/>
    <w:rsid w:val="00AE74A2"/>
    <w:rsid w:val="00AE7A55"/>
    <w:rsid w:val="00AE7B6B"/>
    <w:rsid w:val="00AF0166"/>
    <w:rsid w:val="00AF0A6D"/>
    <w:rsid w:val="00AF0BC1"/>
    <w:rsid w:val="00AF110D"/>
    <w:rsid w:val="00AF1838"/>
    <w:rsid w:val="00AF1A3D"/>
    <w:rsid w:val="00AF25F9"/>
    <w:rsid w:val="00AF271E"/>
    <w:rsid w:val="00AF3085"/>
    <w:rsid w:val="00AF31AC"/>
    <w:rsid w:val="00AF31EE"/>
    <w:rsid w:val="00AF322B"/>
    <w:rsid w:val="00AF3E10"/>
    <w:rsid w:val="00AF41C8"/>
    <w:rsid w:val="00AF47DA"/>
    <w:rsid w:val="00AF59FE"/>
    <w:rsid w:val="00AF5C4C"/>
    <w:rsid w:val="00AF5C5D"/>
    <w:rsid w:val="00AF5CE4"/>
    <w:rsid w:val="00AF5FE6"/>
    <w:rsid w:val="00AF6308"/>
    <w:rsid w:val="00AF652D"/>
    <w:rsid w:val="00AF6560"/>
    <w:rsid w:val="00AF6B65"/>
    <w:rsid w:val="00AF6DA9"/>
    <w:rsid w:val="00AF73DF"/>
    <w:rsid w:val="00B0020A"/>
    <w:rsid w:val="00B00292"/>
    <w:rsid w:val="00B00471"/>
    <w:rsid w:val="00B005AB"/>
    <w:rsid w:val="00B00931"/>
    <w:rsid w:val="00B009B6"/>
    <w:rsid w:val="00B00AAC"/>
    <w:rsid w:val="00B00ACF"/>
    <w:rsid w:val="00B00D99"/>
    <w:rsid w:val="00B00E69"/>
    <w:rsid w:val="00B0102A"/>
    <w:rsid w:val="00B017CA"/>
    <w:rsid w:val="00B01842"/>
    <w:rsid w:val="00B020D9"/>
    <w:rsid w:val="00B02970"/>
    <w:rsid w:val="00B02CC6"/>
    <w:rsid w:val="00B02FC5"/>
    <w:rsid w:val="00B03B62"/>
    <w:rsid w:val="00B03EBF"/>
    <w:rsid w:val="00B04066"/>
    <w:rsid w:val="00B042B3"/>
    <w:rsid w:val="00B04E59"/>
    <w:rsid w:val="00B04E65"/>
    <w:rsid w:val="00B050CC"/>
    <w:rsid w:val="00B05AFB"/>
    <w:rsid w:val="00B05DD5"/>
    <w:rsid w:val="00B060B0"/>
    <w:rsid w:val="00B061C6"/>
    <w:rsid w:val="00B069EE"/>
    <w:rsid w:val="00B0711F"/>
    <w:rsid w:val="00B071B2"/>
    <w:rsid w:val="00B075AB"/>
    <w:rsid w:val="00B07D58"/>
    <w:rsid w:val="00B1004E"/>
    <w:rsid w:val="00B102A7"/>
    <w:rsid w:val="00B10D51"/>
    <w:rsid w:val="00B10F80"/>
    <w:rsid w:val="00B118A7"/>
    <w:rsid w:val="00B11AE5"/>
    <w:rsid w:val="00B11FA8"/>
    <w:rsid w:val="00B121DB"/>
    <w:rsid w:val="00B1226F"/>
    <w:rsid w:val="00B12AA4"/>
    <w:rsid w:val="00B12B4D"/>
    <w:rsid w:val="00B12EFC"/>
    <w:rsid w:val="00B134E8"/>
    <w:rsid w:val="00B13678"/>
    <w:rsid w:val="00B136C8"/>
    <w:rsid w:val="00B13BEA"/>
    <w:rsid w:val="00B13E53"/>
    <w:rsid w:val="00B149A0"/>
    <w:rsid w:val="00B14CBA"/>
    <w:rsid w:val="00B1544F"/>
    <w:rsid w:val="00B1547D"/>
    <w:rsid w:val="00B154DC"/>
    <w:rsid w:val="00B15733"/>
    <w:rsid w:val="00B15A34"/>
    <w:rsid w:val="00B15FFC"/>
    <w:rsid w:val="00B1677F"/>
    <w:rsid w:val="00B178BA"/>
    <w:rsid w:val="00B17BD4"/>
    <w:rsid w:val="00B17F61"/>
    <w:rsid w:val="00B17FB1"/>
    <w:rsid w:val="00B17FBD"/>
    <w:rsid w:val="00B2014A"/>
    <w:rsid w:val="00B20315"/>
    <w:rsid w:val="00B2031A"/>
    <w:rsid w:val="00B2036F"/>
    <w:rsid w:val="00B20779"/>
    <w:rsid w:val="00B20CA4"/>
    <w:rsid w:val="00B211A5"/>
    <w:rsid w:val="00B2132B"/>
    <w:rsid w:val="00B213EA"/>
    <w:rsid w:val="00B21618"/>
    <w:rsid w:val="00B216D2"/>
    <w:rsid w:val="00B219C5"/>
    <w:rsid w:val="00B22107"/>
    <w:rsid w:val="00B223FD"/>
    <w:rsid w:val="00B225C2"/>
    <w:rsid w:val="00B22683"/>
    <w:rsid w:val="00B226E1"/>
    <w:rsid w:val="00B22A8C"/>
    <w:rsid w:val="00B22BCF"/>
    <w:rsid w:val="00B22F83"/>
    <w:rsid w:val="00B22FB9"/>
    <w:rsid w:val="00B23198"/>
    <w:rsid w:val="00B23450"/>
    <w:rsid w:val="00B239D0"/>
    <w:rsid w:val="00B23E7A"/>
    <w:rsid w:val="00B240BF"/>
    <w:rsid w:val="00B2494E"/>
    <w:rsid w:val="00B249DC"/>
    <w:rsid w:val="00B24A67"/>
    <w:rsid w:val="00B25416"/>
    <w:rsid w:val="00B25ABA"/>
    <w:rsid w:val="00B2607E"/>
    <w:rsid w:val="00B2620B"/>
    <w:rsid w:val="00B26371"/>
    <w:rsid w:val="00B265BB"/>
    <w:rsid w:val="00B26E3E"/>
    <w:rsid w:val="00B276A1"/>
    <w:rsid w:val="00B27B06"/>
    <w:rsid w:val="00B3020B"/>
    <w:rsid w:val="00B3030E"/>
    <w:rsid w:val="00B30B96"/>
    <w:rsid w:val="00B30D97"/>
    <w:rsid w:val="00B3100D"/>
    <w:rsid w:val="00B315AB"/>
    <w:rsid w:val="00B31931"/>
    <w:rsid w:val="00B31BD8"/>
    <w:rsid w:val="00B31DFB"/>
    <w:rsid w:val="00B3265A"/>
    <w:rsid w:val="00B32727"/>
    <w:rsid w:val="00B32861"/>
    <w:rsid w:val="00B32C8B"/>
    <w:rsid w:val="00B333B2"/>
    <w:rsid w:val="00B33DB8"/>
    <w:rsid w:val="00B33DFA"/>
    <w:rsid w:val="00B33E5E"/>
    <w:rsid w:val="00B33E7E"/>
    <w:rsid w:val="00B33EFC"/>
    <w:rsid w:val="00B346C5"/>
    <w:rsid w:val="00B34844"/>
    <w:rsid w:val="00B348F7"/>
    <w:rsid w:val="00B34A1C"/>
    <w:rsid w:val="00B34F59"/>
    <w:rsid w:val="00B35058"/>
    <w:rsid w:val="00B35701"/>
    <w:rsid w:val="00B358DC"/>
    <w:rsid w:val="00B35ABD"/>
    <w:rsid w:val="00B35AC9"/>
    <w:rsid w:val="00B364A8"/>
    <w:rsid w:val="00B36570"/>
    <w:rsid w:val="00B365CD"/>
    <w:rsid w:val="00B36679"/>
    <w:rsid w:val="00B368DA"/>
    <w:rsid w:val="00B36D0B"/>
    <w:rsid w:val="00B37458"/>
    <w:rsid w:val="00B37501"/>
    <w:rsid w:val="00B37667"/>
    <w:rsid w:val="00B3778C"/>
    <w:rsid w:val="00B37A37"/>
    <w:rsid w:val="00B37D2F"/>
    <w:rsid w:val="00B407E9"/>
    <w:rsid w:val="00B409BA"/>
    <w:rsid w:val="00B415B8"/>
    <w:rsid w:val="00B415D2"/>
    <w:rsid w:val="00B417D6"/>
    <w:rsid w:val="00B41D48"/>
    <w:rsid w:val="00B41D86"/>
    <w:rsid w:val="00B4260B"/>
    <w:rsid w:val="00B427FA"/>
    <w:rsid w:val="00B428A0"/>
    <w:rsid w:val="00B42B7A"/>
    <w:rsid w:val="00B42D5B"/>
    <w:rsid w:val="00B43309"/>
    <w:rsid w:val="00B434EB"/>
    <w:rsid w:val="00B44418"/>
    <w:rsid w:val="00B44551"/>
    <w:rsid w:val="00B44651"/>
    <w:rsid w:val="00B4483D"/>
    <w:rsid w:val="00B45640"/>
    <w:rsid w:val="00B45D77"/>
    <w:rsid w:val="00B45D94"/>
    <w:rsid w:val="00B460F1"/>
    <w:rsid w:val="00B46319"/>
    <w:rsid w:val="00B466AA"/>
    <w:rsid w:val="00B46CAD"/>
    <w:rsid w:val="00B46F9D"/>
    <w:rsid w:val="00B4723C"/>
    <w:rsid w:val="00B50B32"/>
    <w:rsid w:val="00B51169"/>
    <w:rsid w:val="00B515D6"/>
    <w:rsid w:val="00B51904"/>
    <w:rsid w:val="00B51A01"/>
    <w:rsid w:val="00B51CB2"/>
    <w:rsid w:val="00B520B3"/>
    <w:rsid w:val="00B521F8"/>
    <w:rsid w:val="00B52221"/>
    <w:rsid w:val="00B5245F"/>
    <w:rsid w:val="00B525A0"/>
    <w:rsid w:val="00B528C5"/>
    <w:rsid w:val="00B52AD5"/>
    <w:rsid w:val="00B52DE2"/>
    <w:rsid w:val="00B532BF"/>
    <w:rsid w:val="00B534FD"/>
    <w:rsid w:val="00B53C42"/>
    <w:rsid w:val="00B53DB1"/>
    <w:rsid w:val="00B548D8"/>
    <w:rsid w:val="00B54B20"/>
    <w:rsid w:val="00B54BF6"/>
    <w:rsid w:val="00B54FD7"/>
    <w:rsid w:val="00B5511C"/>
    <w:rsid w:val="00B55277"/>
    <w:rsid w:val="00B55BE9"/>
    <w:rsid w:val="00B55C72"/>
    <w:rsid w:val="00B55CC0"/>
    <w:rsid w:val="00B566B2"/>
    <w:rsid w:val="00B56A83"/>
    <w:rsid w:val="00B56B20"/>
    <w:rsid w:val="00B57182"/>
    <w:rsid w:val="00B575D7"/>
    <w:rsid w:val="00B5767A"/>
    <w:rsid w:val="00B577DE"/>
    <w:rsid w:val="00B57C09"/>
    <w:rsid w:val="00B609D9"/>
    <w:rsid w:val="00B61527"/>
    <w:rsid w:val="00B61B5A"/>
    <w:rsid w:val="00B61DB1"/>
    <w:rsid w:val="00B62292"/>
    <w:rsid w:val="00B627A4"/>
    <w:rsid w:val="00B62864"/>
    <w:rsid w:val="00B62972"/>
    <w:rsid w:val="00B635FA"/>
    <w:rsid w:val="00B636FA"/>
    <w:rsid w:val="00B639F4"/>
    <w:rsid w:val="00B63E5A"/>
    <w:rsid w:val="00B640E0"/>
    <w:rsid w:val="00B6418F"/>
    <w:rsid w:val="00B642E9"/>
    <w:rsid w:val="00B6475C"/>
    <w:rsid w:val="00B64B77"/>
    <w:rsid w:val="00B6574A"/>
    <w:rsid w:val="00B657F8"/>
    <w:rsid w:val="00B65DC8"/>
    <w:rsid w:val="00B664C6"/>
    <w:rsid w:val="00B66834"/>
    <w:rsid w:val="00B66AAC"/>
    <w:rsid w:val="00B66D45"/>
    <w:rsid w:val="00B66E66"/>
    <w:rsid w:val="00B67B45"/>
    <w:rsid w:val="00B68789"/>
    <w:rsid w:val="00B70113"/>
    <w:rsid w:val="00B70715"/>
    <w:rsid w:val="00B708A2"/>
    <w:rsid w:val="00B7099D"/>
    <w:rsid w:val="00B70ED7"/>
    <w:rsid w:val="00B71117"/>
    <w:rsid w:val="00B711FE"/>
    <w:rsid w:val="00B715D1"/>
    <w:rsid w:val="00B7176A"/>
    <w:rsid w:val="00B718F6"/>
    <w:rsid w:val="00B71941"/>
    <w:rsid w:val="00B719C4"/>
    <w:rsid w:val="00B71B35"/>
    <w:rsid w:val="00B71B38"/>
    <w:rsid w:val="00B71E83"/>
    <w:rsid w:val="00B71F5B"/>
    <w:rsid w:val="00B72354"/>
    <w:rsid w:val="00B726B0"/>
    <w:rsid w:val="00B73339"/>
    <w:rsid w:val="00B733E1"/>
    <w:rsid w:val="00B738BC"/>
    <w:rsid w:val="00B746C0"/>
    <w:rsid w:val="00B746C1"/>
    <w:rsid w:val="00B749B2"/>
    <w:rsid w:val="00B74B58"/>
    <w:rsid w:val="00B74BF7"/>
    <w:rsid w:val="00B74F0D"/>
    <w:rsid w:val="00B758E5"/>
    <w:rsid w:val="00B7595C"/>
    <w:rsid w:val="00B76549"/>
    <w:rsid w:val="00B768ED"/>
    <w:rsid w:val="00B76C7B"/>
    <w:rsid w:val="00B77629"/>
    <w:rsid w:val="00B77679"/>
    <w:rsid w:val="00B801C1"/>
    <w:rsid w:val="00B80497"/>
    <w:rsid w:val="00B80ABE"/>
    <w:rsid w:val="00B80CA1"/>
    <w:rsid w:val="00B80EB5"/>
    <w:rsid w:val="00B8132B"/>
    <w:rsid w:val="00B813F0"/>
    <w:rsid w:val="00B81665"/>
    <w:rsid w:val="00B81E22"/>
    <w:rsid w:val="00B81FBA"/>
    <w:rsid w:val="00B82428"/>
    <w:rsid w:val="00B8252B"/>
    <w:rsid w:val="00B8274D"/>
    <w:rsid w:val="00B82B9C"/>
    <w:rsid w:val="00B83525"/>
    <w:rsid w:val="00B835C1"/>
    <w:rsid w:val="00B8367C"/>
    <w:rsid w:val="00B83722"/>
    <w:rsid w:val="00B8388E"/>
    <w:rsid w:val="00B83D27"/>
    <w:rsid w:val="00B83D5C"/>
    <w:rsid w:val="00B8559B"/>
    <w:rsid w:val="00B85935"/>
    <w:rsid w:val="00B8630B"/>
    <w:rsid w:val="00B86317"/>
    <w:rsid w:val="00B86C57"/>
    <w:rsid w:val="00B87633"/>
    <w:rsid w:val="00B878C1"/>
    <w:rsid w:val="00B87E99"/>
    <w:rsid w:val="00B889A4"/>
    <w:rsid w:val="00B90749"/>
    <w:rsid w:val="00B908D0"/>
    <w:rsid w:val="00B90AFB"/>
    <w:rsid w:val="00B9111E"/>
    <w:rsid w:val="00B9150B"/>
    <w:rsid w:val="00B917C0"/>
    <w:rsid w:val="00B92276"/>
    <w:rsid w:val="00B92693"/>
    <w:rsid w:val="00B927E5"/>
    <w:rsid w:val="00B92B11"/>
    <w:rsid w:val="00B92D85"/>
    <w:rsid w:val="00B92E18"/>
    <w:rsid w:val="00B92E32"/>
    <w:rsid w:val="00B93542"/>
    <w:rsid w:val="00B93581"/>
    <w:rsid w:val="00B93974"/>
    <w:rsid w:val="00B941C9"/>
    <w:rsid w:val="00B955FA"/>
    <w:rsid w:val="00B95906"/>
    <w:rsid w:val="00B95A82"/>
    <w:rsid w:val="00B95A98"/>
    <w:rsid w:val="00B96015"/>
    <w:rsid w:val="00B962AA"/>
    <w:rsid w:val="00B962C8"/>
    <w:rsid w:val="00B96CBF"/>
    <w:rsid w:val="00B96F69"/>
    <w:rsid w:val="00B9785B"/>
    <w:rsid w:val="00B97AF4"/>
    <w:rsid w:val="00B97B66"/>
    <w:rsid w:val="00BA03F6"/>
    <w:rsid w:val="00BA05DE"/>
    <w:rsid w:val="00BA0879"/>
    <w:rsid w:val="00BA17E5"/>
    <w:rsid w:val="00BA185A"/>
    <w:rsid w:val="00BA1D5C"/>
    <w:rsid w:val="00BA21BB"/>
    <w:rsid w:val="00BA23FB"/>
    <w:rsid w:val="00BA27C9"/>
    <w:rsid w:val="00BA2BC2"/>
    <w:rsid w:val="00BA2D8B"/>
    <w:rsid w:val="00BA2E5E"/>
    <w:rsid w:val="00BA3055"/>
    <w:rsid w:val="00BA324B"/>
    <w:rsid w:val="00BA348C"/>
    <w:rsid w:val="00BA3A9C"/>
    <w:rsid w:val="00BA46C3"/>
    <w:rsid w:val="00BA500B"/>
    <w:rsid w:val="00BA5630"/>
    <w:rsid w:val="00BA5648"/>
    <w:rsid w:val="00BA5989"/>
    <w:rsid w:val="00BA5B07"/>
    <w:rsid w:val="00BA5C19"/>
    <w:rsid w:val="00BA6C06"/>
    <w:rsid w:val="00BA6E3E"/>
    <w:rsid w:val="00BA6F9A"/>
    <w:rsid w:val="00BA7D32"/>
    <w:rsid w:val="00BB01A9"/>
    <w:rsid w:val="00BB0A80"/>
    <w:rsid w:val="00BB0B9A"/>
    <w:rsid w:val="00BB0CD2"/>
    <w:rsid w:val="00BB13C1"/>
    <w:rsid w:val="00BB1C14"/>
    <w:rsid w:val="00BB1C97"/>
    <w:rsid w:val="00BB204D"/>
    <w:rsid w:val="00BB20D2"/>
    <w:rsid w:val="00BB263E"/>
    <w:rsid w:val="00BB29B8"/>
    <w:rsid w:val="00BB2AC7"/>
    <w:rsid w:val="00BB3708"/>
    <w:rsid w:val="00BB37CD"/>
    <w:rsid w:val="00BB42B7"/>
    <w:rsid w:val="00BB4B30"/>
    <w:rsid w:val="00BB594C"/>
    <w:rsid w:val="00BB5990"/>
    <w:rsid w:val="00BB5B01"/>
    <w:rsid w:val="00BB5B8F"/>
    <w:rsid w:val="00BB639F"/>
    <w:rsid w:val="00BB6626"/>
    <w:rsid w:val="00BB6BFA"/>
    <w:rsid w:val="00BB7434"/>
    <w:rsid w:val="00BB7899"/>
    <w:rsid w:val="00BB795F"/>
    <w:rsid w:val="00BB7CE3"/>
    <w:rsid w:val="00BB7D64"/>
    <w:rsid w:val="00BB7DE9"/>
    <w:rsid w:val="00BC10A5"/>
    <w:rsid w:val="00BC146C"/>
    <w:rsid w:val="00BC19E7"/>
    <w:rsid w:val="00BC2322"/>
    <w:rsid w:val="00BC241F"/>
    <w:rsid w:val="00BC30EA"/>
    <w:rsid w:val="00BC31EB"/>
    <w:rsid w:val="00BC32D7"/>
    <w:rsid w:val="00BC3975"/>
    <w:rsid w:val="00BC3A8F"/>
    <w:rsid w:val="00BC3FEC"/>
    <w:rsid w:val="00BC4878"/>
    <w:rsid w:val="00BC4C3A"/>
    <w:rsid w:val="00BC4CE6"/>
    <w:rsid w:val="00BC537F"/>
    <w:rsid w:val="00BC5560"/>
    <w:rsid w:val="00BC5836"/>
    <w:rsid w:val="00BC5942"/>
    <w:rsid w:val="00BC6C35"/>
    <w:rsid w:val="00BC6EBA"/>
    <w:rsid w:val="00BC7AB1"/>
    <w:rsid w:val="00BC7CCD"/>
    <w:rsid w:val="00BC7F0A"/>
    <w:rsid w:val="00BD00DF"/>
    <w:rsid w:val="00BD04B2"/>
    <w:rsid w:val="00BD0899"/>
    <w:rsid w:val="00BD089A"/>
    <w:rsid w:val="00BD0CA3"/>
    <w:rsid w:val="00BD0E72"/>
    <w:rsid w:val="00BD1246"/>
    <w:rsid w:val="00BD1405"/>
    <w:rsid w:val="00BD19C9"/>
    <w:rsid w:val="00BD1CD3"/>
    <w:rsid w:val="00BD1D53"/>
    <w:rsid w:val="00BD1F54"/>
    <w:rsid w:val="00BD2219"/>
    <w:rsid w:val="00BD24EC"/>
    <w:rsid w:val="00BD2781"/>
    <w:rsid w:val="00BD28C1"/>
    <w:rsid w:val="00BD2CC9"/>
    <w:rsid w:val="00BD34B0"/>
    <w:rsid w:val="00BD3722"/>
    <w:rsid w:val="00BD3727"/>
    <w:rsid w:val="00BD37B8"/>
    <w:rsid w:val="00BD3AFB"/>
    <w:rsid w:val="00BD3E4C"/>
    <w:rsid w:val="00BD3EEA"/>
    <w:rsid w:val="00BD4197"/>
    <w:rsid w:val="00BD42FA"/>
    <w:rsid w:val="00BD49E2"/>
    <w:rsid w:val="00BD4ADC"/>
    <w:rsid w:val="00BD4FC6"/>
    <w:rsid w:val="00BD50A4"/>
    <w:rsid w:val="00BD595B"/>
    <w:rsid w:val="00BD74E8"/>
    <w:rsid w:val="00BD7886"/>
    <w:rsid w:val="00BD7F2C"/>
    <w:rsid w:val="00BE04CE"/>
    <w:rsid w:val="00BE05A1"/>
    <w:rsid w:val="00BE0639"/>
    <w:rsid w:val="00BE07BF"/>
    <w:rsid w:val="00BE0BCA"/>
    <w:rsid w:val="00BE0D82"/>
    <w:rsid w:val="00BE0FA5"/>
    <w:rsid w:val="00BE113B"/>
    <w:rsid w:val="00BE1167"/>
    <w:rsid w:val="00BE1607"/>
    <w:rsid w:val="00BE184F"/>
    <w:rsid w:val="00BE1AAE"/>
    <w:rsid w:val="00BE1AC5"/>
    <w:rsid w:val="00BE1E5A"/>
    <w:rsid w:val="00BE23E1"/>
    <w:rsid w:val="00BE26E8"/>
    <w:rsid w:val="00BE28F7"/>
    <w:rsid w:val="00BE3124"/>
    <w:rsid w:val="00BE33B3"/>
    <w:rsid w:val="00BE38D8"/>
    <w:rsid w:val="00BE3ADA"/>
    <w:rsid w:val="00BE3D75"/>
    <w:rsid w:val="00BE41DC"/>
    <w:rsid w:val="00BE4496"/>
    <w:rsid w:val="00BE45B1"/>
    <w:rsid w:val="00BE46E1"/>
    <w:rsid w:val="00BE4BAA"/>
    <w:rsid w:val="00BE4D75"/>
    <w:rsid w:val="00BE4EC5"/>
    <w:rsid w:val="00BE508B"/>
    <w:rsid w:val="00BE50B1"/>
    <w:rsid w:val="00BE514A"/>
    <w:rsid w:val="00BE52B9"/>
    <w:rsid w:val="00BE5970"/>
    <w:rsid w:val="00BE59F0"/>
    <w:rsid w:val="00BE5A34"/>
    <w:rsid w:val="00BE5F04"/>
    <w:rsid w:val="00BE651A"/>
    <w:rsid w:val="00BE672D"/>
    <w:rsid w:val="00BE6865"/>
    <w:rsid w:val="00BE69E9"/>
    <w:rsid w:val="00BE6C29"/>
    <w:rsid w:val="00BE70F6"/>
    <w:rsid w:val="00BE72DF"/>
    <w:rsid w:val="00BE7D04"/>
    <w:rsid w:val="00BF013B"/>
    <w:rsid w:val="00BF0A00"/>
    <w:rsid w:val="00BF0EC0"/>
    <w:rsid w:val="00BF14EF"/>
    <w:rsid w:val="00BF1B00"/>
    <w:rsid w:val="00BF1B6C"/>
    <w:rsid w:val="00BF1DCC"/>
    <w:rsid w:val="00BF1E52"/>
    <w:rsid w:val="00BF1F5D"/>
    <w:rsid w:val="00BF2338"/>
    <w:rsid w:val="00BF23AD"/>
    <w:rsid w:val="00BF25F1"/>
    <w:rsid w:val="00BF29DD"/>
    <w:rsid w:val="00BF2C38"/>
    <w:rsid w:val="00BF3191"/>
    <w:rsid w:val="00BF3223"/>
    <w:rsid w:val="00BF3D7E"/>
    <w:rsid w:val="00BF3E69"/>
    <w:rsid w:val="00BF45E3"/>
    <w:rsid w:val="00BF4667"/>
    <w:rsid w:val="00BF499C"/>
    <w:rsid w:val="00BF4C5F"/>
    <w:rsid w:val="00BF504E"/>
    <w:rsid w:val="00BF5153"/>
    <w:rsid w:val="00BF552C"/>
    <w:rsid w:val="00BF589E"/>
    <w:rsid w:val="00BF6975"/>
    <w:rsid w:val="00BF6B42"/>
    <w:rsid w:val="00BF709F"/>
    <w:rsid w:val="00BF78D3"/>
    <w:rsid w:val="00BF7A0E"/>
    <w:rsid w:val="00BF7C04"/>
    <w:rsid w:val="00BF7E54"/>
    <w:rsid w:val="00C0047E"/>
    <w:rsid w:val="00C00D49"/>
    <w:rsid w:val="00C00D64"/>
    <w:rsid w:val="00C010BE"/>
    <w:rsid w:val="00C01109"/>
    <w:rsid w:val="00C01CE3"/>
    <w:rsid w:val="00C021D0"/>
    <w:rsid w:val="00C02FAA"/>
    <w:rsid w:val="00C03457"/>
    <w:rsid w:val="00C03AE5"/>
    <w:rsid w:val="00C03B54"/>
    <w:rsid w:val="00C03C5F"/>
    <w:rsid w:val="00C03D56"/>
    <w:rsid w:val="00C04042"/>
    <w:rsid w:val="00C040CE"/>
    <w:rsid w:val="00C04284"/>
    <w:rsid w:val="00C04FE7"/>
    <w:rsid w:val="00C055A3"/>
    <w:rsid w:val="00C05869"/>
    <w:rsid w:val="00C05FEC"/>
    <w:rsid w:val="00C06372"/>
    <w:rsid w:val="00C06702"/>
    <w:rsid w:val="00C068FE"/>
    <w:rsid w:val="00C06AE0"/>
    <w:rsid w:val="00C06F25"/>
    <w:rsid w:val="00C0743E"/>
    <w:rsid w:val="00C07602"/>
    <w:rsid w:val="00C076F2"/>
    <w:rsid w:val="00C07953"/>
    <w:rsid w:val="00C07C0B"/>
    <w:rsid w:val="00C07DEC"/>
    <w:rsid w:val="00C101A5"/>
    <w:rsid w:val="00C1031C"/>
    <w:rsid w:val="00C10F75"/>
    <w:rsid w:val="00C1112F"/>
    <w:rsid w:val="00C114B4"/>
    <w:rsid w:val="00C114BC"/>
    <w:rsid w:val="00C119D4"/>
    <w:rsid w:val="00C121D4"/>
    <w:rsid w:val="00C12239"/>
    <w:rsid w:val="00C1226E"/>
    <w:rsid w:val="00C124A0"/>
    <w:rsid w:val="00C126F5"/>
    <w:rsid w:val="00C12EDA"/>
    <w:rsid w:val="00C12EEC"/>
    <w:rsid w:val="00C1327C"/>
    <w:rsid w:val="00C136BA"/>
    <w:rsid w:val="00C1388B"/>
    <w:rsid w:val="00C1502A"/>
    <w:rsid w:val="00C1515A"/>
    <w:rsid w:val="00C151C5"/>
    <w:rsid w:val="00C15983"/>
    <w:rsid w:val="00C159C2"/>
    <w:rsid w:val="00C16167"/>
    <w:rsid w:val="00C16229"/>
    <w:rsid w:val="00C17603"/>
    <w:rsid w:val="00C17617"/>
    <w:rsid w:val="00C1767B"/>
    <w:rsid w:val="00C177ED"/>
    <w:rsid w:val="00C178F9"/>
    <w:rsid w:val="00C17B72"/>
    <w:rsid w:val="00C17BF9"/>
    <w:rsid w:val="00C2057F"/>
    <w:rsid w:val="00C20BE9"/>
    <w:rsid w:val="00C20E0F"/>
    <w:rsid w:val="00C21246"/>
    <w:rsid w:val="00C213D3"/>
    <w:rsid w:val="00C21B09"/>
    <w:rsid w:val="00C21C9B"/>
    <w:rsid w:val="00C21DCE"/>
    <w:rsid w:val="00C22593"/>
    <w:rsid w:val="00C2263E"/>
    <w:rsid w:val="00C2278B"/>
    <w:rsid w:val="00C22860"/>
    <w:rsid w:val="00C22876"/>
    <w:rsid w:val="00C22E07"/>
    <w:rsid w:val="00C237B4"/>
    <w:rsid w:val="00C23E13"/>
    <w:rsid w:val="00C24141"/>
    <w:rsid w:val="00C242E2"/>
    <w:rsid w:val="00C25459"/>
    <w:rsid w:val="00C25661"/>
    <w:rsid w:val="00C25846"/>
    <w:rsid w:val="00C2591E"/>
    <w:rsid w:val="00C261D4"/>
    <w:rsid w:val="00C26780"/>
    <w:rsid w:val="00C2696B"/>
    <w:rsid w:val="00C26A50"/>
    <w:rsid w:val="00C26D08"/>
    <w:rsid w:val="00C26DAE"/>
    <w:rsid w:val="00C26ECD"/>
    <w:rsid w:val="00C27476"/>
    <w:rsid w:val="00C27CE4"/>
    <w:rsid w:val="00C27F9B"/>
    <w:rsid w:val="00C27FF2"/>
    <w:rsid w:val="00C301A8"/>
    <w:rsid w:val="00C30749"/>
    <w:rsid w:val="00C3076B"/>
    <w:rsid w:val="00C30880"/>
    <w:rsid w:val="00C31711"/>
    <w:rsid w:val="00C31B52"/>
    <w:rsid w:val="00C320A1"/>
    <w:rsid w:val="00C3215A"/>
    <w:rsid w:val="00C323BA"/>
    <w:rsid w:val="00C324DD"/>
    <w:rsid w:val="00C32577"/>
    <w:rsid w:val="00C328C6"/>
    <w:rsid w:val="00C32C7F"/>
    <w:rsid w:val="00C334AB"/>
    <w:rsid w:val="00C33B95"/>
    <w:rsid w:val="00C34413"/>
    <w:rsid w:val="00C3478C"/>
    <w:rsid w:val="00C34B35"/>
    <w:rsid w:val="00C3524D"/>
    <w:rsid w:val="00C35E7B"/>
    <w:rsid w:val="00C362C5"/>
    <w:rsid w:val="00C362FB"/>
    <w:rsid w:val="00C363E8"/>
    <w:rsid w:val="00C3640A"/>
    <w:rsid w:val="00C36627"/>
    <w:rsid w:val="00C36698"/>
    <w:rsid w:val="00C36A10"/>
    <w:rsid w:val="00C36C62"/>
    <w:rsid w:val="00C37049"/>
    <w:rsid w:val="00C3722B"/>
    <w:rsid w:val="00C3729A"/>
    <w:rsid w:val="00C378A5"/>
    <w:rsid w:val="00C37BE7"/>
    <w:rsid w:val="00C400D7"/>
    <w:rsid w:val="00C4037F"/>
    <w:rsid w:val="00C40721"/>
    <w:rsid w:val="00C40B07"/>
    <w:rsid w:val="00C40B48"/>
    <w:rsid w:val="00C4172D"/>
    <w:rsid w:val="00C41754"/>
    <w:rsid w:val="00C41D14"/>
    <w:rsid w:val="00C41E60"/>
    <w:rsid w:val="00C42021"/>
    <w:rsid w:val="00C43270"/>
    <w:rsid w:val="00C4341F"/>
    <w:rsid w:val="00C43C60"/>
    <w:rsid w:val="00C4426B"/>
    <w:rsid w:val="00C4460C"/>
    <w:rsid w:val="00C44A1D"/>
    <w:rsid w:val="00C44C62"/>
    <w:rsid w:val="00C44E8D"/>
    <w:rsid w:val="00C44EF2"/>
    <w:rsid w:val="00C45531"/>
    <w:rsid w:val="00C45D2D"/>
    <w:rsid w:val="00C461A9"/>
    <w:rsid w:val="00C46409"/>
    <w:rsid w:val="00C46EC6"/>
    <w:rsid w:val="00C470BA"/>
    <w:rsid w:val="00C47141"/>
    <w:rsid w:val="00C47166"/>
    <w:rsid w:val="00C4748C"/>
    <w:rsid w:val="00C47586"/>
    <w:rsid w:val="00C475C4"/>
    <w:rsid w:val="00C47B8A"/>
    <w:rsid w:val="00C47BC2"/>
    <w:rsid w:val="00C4E5D5"/>
    <w:rsid w:val="00C504A5"/>
    <w:rsid w:val="00C5092F"/>
    <w:rsid w:val="00C50E07"/>
    <w:rsid w:val="00C51235"/>
    <w:rsid w:val="00C513F5"/>
    <w:rsid w:val="00C515E7"/>
    <w:rsid w:val="00C51BE4"/>
    <w:rsid w:val="00C51CD5"/>
    <w:rsid w:val="00C520E9"/>
    <w:rsid w:val="00C52D37"/>
    <w:rsid w:val="00C534B8"/>
    <w:rsid w:val="00C53AD9"/>
    <w:rsid w:val="00C53D31"/>
    <w:rsid w:val="00C53D35"/>
    <w:rsid w:val="00C541CE"/>
    <w:rsid w:val="00C5457C"/>
    <w:rsid w:val="00C54BBE"/>
    <w:rsid w:val="00C54D14"/>
    <w:rsid w:val="00C54FC0"/>
    <w:rsid w:val="00C55351"/>
    <w:rsid w:val="00C55641"/>
    <w:rsid w:val="00C55813"/>
    <w:rsid w:val="00C55AF4"/>
    <w:rsid w:val="00C55E73"/>
    <w:rsid w:val="00C56136"/>
    <w:rsid w:val="00C56897"/>
    <w:rsid w:val="00C569EF"/>
    <w:rsid w:val="00C56AB5"/>
    <w:rsid w:val="00C56C56"/>
    <w:rsid w:val="00C57015"/>
    <w:rsid w:val="00C5768A"/>
    <w:rsid w:val="00C576BA"/>
    <w:rsid w:val="00C576DD"/>
    <w:rsid w:val="00C576F1"/>
    <w:rsid w:val="00C577DC"/>
    <w:rsid w:val="00C6083A"/>
    <w:rsid w:val="00C61079"/>
    <w:rsid w:val="00C611A4"/>
    <w:rsid w:val="00C61212"/>
    <w:rsid w:val="00C61462"/>
    <w:rsid w:val="00C6173D"/>
    <w:rsid w:val="00C61934"/>
    <w:rsid w:val="00C624AC"/>
    <w:rsid w:val="00C62545"/>
    <w:rsid w:val="00C625AA"/>
    <w:rsid w:val="00C627F8"/>
    <w:rsid w:val="00C62885"/>
    <w:rsid w:val="00C62BD1"/>
    <w:rsid w:val="00C62E2C"/>
    <w:rsid w:val="00C6316C"/>
    <w:rsid w:val="00C63259"/>
    <w:rsid w:val="00C6341B"/>
    <w:rsid w:val="00C63D7C"/>
    <w:rsid w:val="00C63DE2"/>
    <w:rsid w:val="00C644D6"/>
    <w:rsid w:val="00C64B51"/>
    <w:rsid w:val="00C6512C"/>
    <w:rsid w:val="00C657D6"/>
    <w:rsid w:val="00C65958"/>
    <w:rsid w:val="00C6693C"/>
    <w:rsid w:val="00C66946"/>
    <w:rsid w:val="00C66B50"/>
    <w:rsid w:val="00C66F5C"/>
    <w:rsid w:val="00C67004"/>
    <w:rsid w:val="00C6771A"/>
    <w:rsid w:val="00C678B8"/>
    <w:rsid w:val="00C700C9"/>
    <w:rsid w:val="00C701BF"/>
    <w:rsid w:val="00C703BC"/>
    <w:rsid w:val="00C70952"/>
    <w:rsid w:val="00C70B90"/>
    <w:rsid w:val="00C70C49"/>
    <w:rsid w:val="00C70DAB"/>
    <w:rsid w:val="00C70EEA"/>
    <w:rsid w:val="00C719F3"/>
    <w:rsid w:val="00C71C56"/>
    <w:rsid w:val="00C71D84"/>
    <w:rsid w:val="00C72093"/>
    <w:rsid w:val="00C7217D"/>
    <w:rsid w:val="00C7226F"/>
    <w:rsid w:val="00C72AF9"/>
    <w:rsid w:val="00C72C72"/>
    <w:rsid w:val="00C73388"/>
    <w:rsid w:val="00C738CD"/>
    <w:rsid w:val="00C7391A"/>
    <w:rsid w:val="00C73DA1"/>
    <w:rsid w:val="00C741DD"/>
    <w:rsid w:val="00C7467F"/>
    <w:rsid w:val="00C7477B"/>
    <w:rsid w:val="00C74C58"/>
    <w:rsid w:val="00C752B9"/>
    <w:rsid w:val="00C763F2"/>
    <w:rsid w:val="00C771FE"/>
    <w:rsid w:val="00C800A4"/>
    <w:rsid w:val="00C80E80"/>
    <w:rsid w:val="00C814A3"/>
    <w:rsid w:val="00C81F08"/>
    <w:rsid w:val="00C820E2"/>
    <w:rsid w:val="00C820F7"/>
    <w:rsid w:val="00C8238F"/>
    <w:rsid w:val="00C823C8"/>
    <w:rsid w:val="00C828B6"/>
    <w:rsid w:val="00C8314C"/>
    <w:rsid w:val="00C83482"/>
    <w:rsid w:val="00C847D1"/>
    <w:rsid w:val="00C84A5A"/>
    <w:rsid w:val="00C8513D"/>
    <w:rsid w:val="00C85323"/>
    <w:rsid w:val="00C8591C"/>
    <w:rsid w:val="00C86A51"/>
    <w:rsid w:val="00C86C9C"/>
    <w:rsid w:val="00C86D5E"/>
    <w:rsid w:val="00C86F04"/>
    <w:rsid w:val="00C870AB"/>
    <w:rsid w:val="00C877B0"/>
    <w:rsid w:val="00C87D8E"/>
    <w:rsid w:val="00C90EAD"/>
    <w:rsid w:val="00C91476"/>
    <w:rsid w:val="00C9165B"/>
    <w:rsid w:val="00C9184F"/>
    <w:rsid w:val="00C923F7"/>
    <w:rsid w:val="00C92657"/>
    <w:rsid w:val="00C9294A"/>
    <w:rsid w:val="00C92F02"/>
    <w:rsid w:val="00C948CC"/>
    <w:rsid w:val="00C94D06"/>
    <w:rsid w:val="00C94D44"/>
    <w:rsid w:val="00C94EE0"/>
    <w:rsid w:val="00C950DE"/>
    <w:rsid w:val="00C951AE"/>
    <w:rsid w:val="00C95352"/>
    <w:rsid w:val="00C953FB"/>
    <w:rsid w:val="00C95839"/>
    <w:rsid w:val="00C96089"/>
    <w:rsid w:val="00C96303"/>
    <w:rsid w:val="00C963D1"/>
    <w:rsid w:val="00C966CA"/>
    <w:rsid w:val="00C96892"/>
    <w:rsid w:val="00C9694F"/>
    <w:rsid w:val="00C96AEF"/>
    <w:rsid w:val="00C96D96"/>
    <w:rsid w:val="00C9785B"/>
    <w:rsid w:val="00CA0133"/>
    <w:rsid w:val="00CA023B"/>
    <w:rsid w:val="00CA03FB"/>
    <w:rsid w:val="00CA04A2"/>
    <w:rsid w:val="00CA073A"/>
    <w:rsid w:val="00CA097D"/>
    <w:rsid w:val="00CA09A3"/>
    <w:rsid w:val="00CA0DFC"/>
    <w:rsid w:val="00CA0F41"/>
    <w:rsid w:val="00CA0F4A"/>
    <w:rsid w:val="00CA119B"/>
    <w:rsid w:val="00CA1260"/>
    <w:rsid w:val="00CA135D"/>
    <w:rsid w:val="00CA1364"/>
    <w:rsid w:val="00CA177D"/>
    <w:rsid w:val="00CA23C1"/>
    <w:rsid w:val="00CA246A"/>
    <w:rsid w:val="00CA272B"/>
    <w:rsid w:val="00CA311A"/>
    <w:rsid w:val="00CA38C4"/>
    <w:rsid w:val="00CA3DFC"/>
    <w:rsid w:val="00CA3F4A"/>
    <w:rsid w:val="00CA4058"/>
    <w:rsid w:val="00CA42B5"/>
    <w:rsid w:val="00CA47E4"/>
    <w:rsid w:val="00CA4CE1"/>
    <w:rsid w:val="00CA4FB7"/>
    <w:rsid w:val="00CA5DCD"/>
    <w:rsid w:val="00CA6358"/>
    <w:rsid w:val="00CA67B9"/>
    <w:rsid w:val="00CA68B4"/>
    <w:rsid w:val="00CA6E15"/>
    <w:rsid w:val="00CA7835"/>
    <w:rsid w:val="00CA785D"/>
    <w:rsid w:val="00CA7929"/>
    <w:rsid w:val="00CA7D18"/>
    <w:rsid w:val="00CABD2C"/>
    <w:rsid w:val="00CAF946"/>
    <w:rsid w:val="00CB00F0"/>
    <w:rsid w:val="00CB018A"/>
    <w:rsid w:val="00CB13C0"/>
    <w:rsid w:val="00CB14B6"/>
    <w:rsid w:val="00CB1619"/>
    <w:rsid w:val="00CB1869"/>
    <w:rsid w:val="00CB2011"/>
    <w:rsid w:val="00CB207E"/>
    <w:rsid w:val="00CB2820"/>
    <w:rsid w:val="00CB2AE9"/>
    <w:rsid w:val="00CB2C56"/>
    <w:rsid w:val="00CB3CE8"/>
    <w:rsid w:val="00CB47A6"/>
    <w:rsid w:val="00CB4884"/>
    <w:rsid w:val="00CB49F2"/>
    <w:rsid w:val="00CB4C56"/>
    <w:rsid w:val="00CB5348"/>
    <w:rsid w:val="00CB54C7"/>
    <w:rsid w:val="00CB54E8"/>
    <w:rsid w:val="00CB5EED"/>
    <w:rsid w:val="00CB603F"/>
    <w:rsid w:val="00CB672F"/>
    <w:rsid w:val="00CB6731"/>
    <w:rsid w:val="00CB67AF"/>
    <w:rsid w:val="00CB6B2F"/>
    <w:rsid w:val="00CB6D18"/>
    <w:rsid w:val="00CB72A6"/>
    <w:rsid w:val="00CB7322"/>
    <w:rsid w:val="00CB734D"/>
    <w:rsid w:val="00CB735C"/>
    <w:rsid w:val="00CB7613"/>
    <w:rsid w:val="00CB7616"/>
    <w:rsid w:val="00CB7C0A"/>
    <w:rsid w:val="00CB7CA4"/>
    <w:rsid w:val="00CB7DB2"/>
    <w:rsid w:val="00CC034A"/>
    <w:rsid w:val="00CC0B47"/>
    <w:rsid w:val="00CC1060"/>
    <w:rsid w:val="00CC19F8"/>
    <w:rsid w:val="00CC1B2E"/>
    <w:rsid w:val="00CC1B43"/>
    <w:rsid w:val="00CC1CD1"/>
    <w:rsid w:val="00CC23AC"/>
    <w:rsid w:val="00CC296A"/>
    <w:rsid w:val="00CC2986"/>
    <w:rsid w:val="00CC3F3B"/>
    <w:rsid w:val="00CC4197"/>
    <w:rsid w:val="00CC44B0"/>
    <w:rsid w:val="00CC4689"/>
    <w:rsid w:val="00CC4869"/>
    <w:rsid w:val="00CC4D26"/>
    <w:rsid w:val="00CC4F99"/>
    <w:rsid w:val="00CC5583"/>
    <w:rsid w:val="00CC5841"/>
    <w:rsid w:val="00CC5AC0"/>
    <w:rsid w:val="00CC5C46"/>
    <w:rsid w:val="00CC6102"/>
    <w:rsid w:val="00CC61DA"/>
    <w:rsid w:val="00CC656F"/>
    <w:rsid w:val="00CC65BB"/>
    <w:rsid w:val="00CC6845"/>
    <w:rsid w:val="00CC715F"/>
    <w:rsid w:val="00CC749F"/>
    <w:rsid w:val="00CC76C7"/>
    <w:rsid w:val="00CC7A81"/>
    <w:rsid w:val="00CCF452"/>
    <w:rsid w:val="00CD0116"/>
    <w:rsid w:val="00CD050D"/>
    <w:rsid w:val="00CD0EBB"/>
    <w:rsid w:val="00CD1C10"/>
    <w:rsid w:val="00CD2128"/>
    <w:rsid w:val="00CD2569"/>
    <w:rsid w:val="00CD2680"/>
    <w:rsid w:val="00CD2AFF"/>
    <w:rsid w:val="00CD2BFE"/>
    <w:rsid w:val="00CD2DD8"/>
    <w:rsid w:val="00CD2F83"/>
    <w:rsid w:val="00CD2FC2"/>
    <w:rsid w:val="00CD3A84"/>
    <w:rsid w:val="00CD3BF8"/>
    <w:rsid w:val="00CD4568"/>
    <w:rsid w:val="00CD46FC"/>
    <w:rsid w:val="00CD47F0"/>
    <w:rsid w:val="00CD4DD7"/>
    <w:rsid w:val="00CD5088"/>
    <w:rsid w:val="00CD5794"/>
    <w:rsid w:val="00CD5813"/>
    <w:rsid w:val="00CD62DA"/>
    <w:rsid w:val="00CD65B1"/>
    <w:rsid w:val="00CD695D"/>
    <w:rsid w:val="00CD6C7F"/>
    <w:rsid w:val="00CD7112"/>
    <w:rsid w:val="00CD71A0"/>
    <w:rsid w:val="00CD7F7A"/>
    <w:rsid w:val="00CE0FBA"/>
    <w:rsid w:val="00CE101D"/>
    <w:rsid w:val="00CE14A4"/>
    <w:rsid w:val="00CE17D9"/>
    <w:rsid w:val="00CE1A19"/>
    <w:rsid w:val="00CE1CB2"/>
    <w:rsid w:val="00CE25DB"/>
    <w:rsid w:val="00CE272A"/>
    <w:rsid w:val="00CE3078"/>
    <w:rsid w:val="00CE321A"/>
    <w:rsid w:val="00CE345B"/>
    <w:rsid w:val="00CE3F8B"/>
    <w:rsid w:val="00CE486A"/>
    <w:rsid w:val="00CE4895"/>
    <w:rsid w:val="00CE4E68"/>
    <w:rsid w:val="00CE5849"/>
    <w:rsid w:val="00CE596A"/>
    <w:rsid w:val="00CE5B0F"/>
    <w:rsid w:val="00CE5D86"/>
    <w:rsid w:val="00CE6148"/>
    <w:rsid w:val="00CE62A0"/>
    <w:rsid w:val="00CE63B7"/>
    <w:rsid w:val="00CE6F66"/>
    <w:rsid w:val="00CE7A62"/>
    <w:rsid w:val="00CE7AA9"/>
    <w:rsid w:val="00CF0521"/>
    <w:rsid w:val="00CF1148"/>
    <w:rsid w:val="00CF1319"/>
    <w:rsid w:val="00CF13D4"/>
    <w:rsid w:val="00CF1414"/>
    <w:rsid w:val="00CF1603"/>
    <w:rsid w:val="00CF1957"/>
    <w:rsid w:val="00CF2519"/>
    <w:rsid w:val="00CF25E6"/>
    <w:rsid w:val="00CF2636"/>
    <w:rsid w:val="00CF2E5A"/>
    <w:rsid w:val="00CF3133"/>
    <w:rsid w:val="00CF3288"/>
    <w:rsid w:val="00CF3340"/>
    <w:rsid w:val="00CF3537"/>
    <w:rsid w:val="00CF3667"/>
    <w:rsid w:val="00CF3999"/>
    <w:rsid w:val="00CF39D2"/>
    <w:rsid w:val="00CF4797"/>
    <w:rsid w:val="00CF4CC9"/>
    <w:rsid w:val="00CF51C9"/>
    <w:rsid w:val="00CF591A"/>
    <w:rsid w:val="00CF6164"/>
    <w:rsid w:val="00CF6501"/>
    <w:rsid w:val="00CF6831"/>
    <w:rsid w:val="00CF6A84"/>
    <w:rsid w:val="00CF6CAF"/>
    <w:rsid w:val="00CF7FB0"/>
    <w:rsid w:val="00CF9C64"/>
    <w:rsid w:val="00CFF673"/>
    <w:rsid w:val="00D003FC"/>
    <w:rsid w:val="00D0051A"/>
    <w:rsid w:val="00D00A7D"/>
    <w:rsid w:val="00D00B8A"/>
    <w:rsid w:val="00D00FEF"/>
    <w:rsid w:val="00D01269"/>
    <w:rsid w:val="00D0135E"/>
    <w:rsid w:val="00D01A61"/>
    <w:rsid w:val="00D01F47"/>
    <w:rsid w:val="00D01FCB"/>
    <w:rsid w:val="00D02209"/>
    <w:rsid w:val="00D02449"/>
    <w:rsid w:val="00D02D75"/>
    <w:rsid w:val="00D03155"/>
    <w:rsid w:val="00D037A2"/>
    <w:rsid w:val="00D03977"/>
    <w:rsid w:val="00D03EEE"/>
    <w:rsid w:val="00D0400D"/>
    <w:rsid w:val="00D04C6C"/>
    <w:rsid w:val="00D05041"/>
    <w:rsid w:val="00D050A6"/>
    <w:rsid w:val="00D05585"/>
    <w:rsid w:val="00D05B43"/>
    <w:rsid w:val="00D05C83"/>
    <w:rsid w:val="00D06C2A"/>
    <w:rsid w:val="00D06CD4"/>
    <w:rsid w:val="00D06E61"/>
    <w:rsid w:val="00D10259"/>
    <w:rsid w:val="00D1078B"/>
    <w:rsid w:val="00D10CC3"/>
    <w:rsid w:val="00D113ED"/>
    <w:rsid w:val="00D11FC1"/>
    <w:rsid w:val="00D12224"/>
    <w:rsid w:val="00D12460"/>
    <w:rsid w:val="00D12BD4"/>
    <w:rsid w:val="00D12DBA"/>
    <w:rsid w:val="00D12E57"/>
    <w:rsid w:val="00D13D91"/>
    <w:rsid w:val="00D1413A"/>
    <w:rsid w:val="00D142BA"/>
    <w:rsid w:val="00D14F15"/>
    <w:rsid w:val="00D1511C"/>
    <w:rsid w:val="00D153FE"/>
    <w:rsid w:val="00D15A14"/>
    <w:rsid w:val="00D15D54"/>
    <w:rsid w:val="00D16034"/>
    <w:rsid w:val="00D1628A"/>
    <w:rsid w:val="00D16981"/>
    <w:rsid w:val="00D16A4E"/>
    <w:rsid w:val="00D16BAB"/>
    <w:rsid w:val="00D16DCB"/>
    <w:rsid w:val="00D16EDF"/>
    <w:rsid w:val="00D17010"/>
    <w:rsid w:val="00D170D0"/>
    <w:rsid w:val="00D172A0"/>
    <w:rsid w:val="00D17864"/>
    <w:rsid w:val="00D178BA"/>
    <w:rsid w:val="00D17BBB"/>
    <w:rsid w:val="00D17F07"/>
    <w:rsid w:val="00D207F8"/>
    <w:rsid w:val="00D208D7"/>
    <w:rsid w:val="00D20AF2"/>
    <w:rsid w:val="00D20C1B"/>
    <w:rsid w:val="00D2169C"/>
    <w:rsid w:val="00D21BD6"/>
    <w:rsid w:val="00D227F6"/>
    <w:rsid w:val="00D22CC9"/>
    <w:rsid w:val="00D22D31"/>
    <w:rsid w:val="00D22D76"/>
    <w:rsid w:val="00D23099"/>
    <w:rsid w:val="00D2317E"/>
    <w:rsid w:val="00D231BB"/>
    <w:rsid w:val="00D23B66"/>
    <w:rsid w:val="00D245CD"/>
    <w:rsid w:val="00D246DB"/>
    <w:rsid w:val="00D247C5"/>
    <w:rsid w:val="00D24935"/>
    <w:rsid w:val="00D24995"/>
    <w:rsid w:val="00D24B4C"/>
    <w:rsid w:val="00D24E28"/>
    <w:rsid w:val="00D2508A"/>
    <w:rsid w:val="00D251B1"/>
    <w:rsid w:val="00D25468"/>
    <w:rsid w:val="00D254F1"/>
    <w:rsid w:val="00D25733"/>
    <w:rsid w:val="00D25850"/>
    <w:rsid w:val="00D26282"/>
    <w:rsid w:val="00D266F0"/>
    <w:rsid w:val="00D26CEE"/>
    <w:rsid w:val="00D274BD"/>
    <w:rsid w:val="00D27742"/>
    <w:rsid w:val="00D2776E"/>
    <w:rsid w:val="00D27F3F"/>
    <w:rsid w:val="00D30560"/>
    <w:rsid w:val="00D3063D"/>
    <w:rsid w:val="00D30847"/>
    <w:rsid w:val="00D3084A"/>
    <w:rsid w:val="00D30C6C"/>
    <w:rsid w:val="00D31537"/>
    <w:rsid w:val="00D3240B"/>
    <w:rsid w:val="00D325A4"/>
    <w:rsid w:val="00D325D1"/>
    <w:rsid w:val="00D33491"/>
    <w:rsid w:val="00D33AF9"/>
    <w:rsid w:val="00D35162"/>
    <w:rsid w:val="00D35A3D"/>
    <w:rsid w:val="00D35FB5"/>
    <w:rsid w:val="00D365EF"/>
    <w:rsid w:val="00D36628"/>
    <w:rsid w:val="00D367C0"/>
    <w:rsid w:val="00D36B2E"/>
    <w:rsid w:val="00D36E76"/>
    <w:rsid w:val="00D37395"/>
    <w:rsid w:val="00D4009F"/>
    <w:rsid w:val="00D40217"/>
    <w:rsid w:val="00D40246"/>
    <w:rsid w:val="00D40529"/>
    <w:rsid w:val="00D40EBB"/>
    <w:rsid w:val="00D4151C"/>
    <w:rsid w:val="00D4187F"/>
    <w:rsid w:val="00D41D32"/>
    <w:rsid w:val="00D41E56"/>
    <w:rsid w:val="00D4266F"/>
    <w:rsid w:val="00D42AF4"/>
    <w:rsid w:val="00D42EF5"/>
    <w:rsid w:val="00D43782"/>
    <w:rsid w:val="00D43921"/>
    <w:rsid w:val="00D43D1C"/>
    <w:rsid w:val="00D44A5D"/>
    <w:rsid w:val="00D44BDE"/>
    <w:rsid w:val="00D45480"/>
    <w:rsid w:val="00D454E6"/>
    <w:rsid w:val="00D457D9"/>
    <w:rsid w:val="00D45928"/>
    <w:rsid w:val="00D45BFD"/>
    <w:rsid w:val="00D45E23"/>
    <w:rsid w:val="00D4612D"/>
    <w:rsid w:val="00D466A6"/>
    <w:rsid w:val="00D46748"/>
    <w:rsid w:val="00D469C5"/>
    <w:rsid w:val="00D46C53"/>
    <w:rsid w:val="00D46E2D"/>
    <w:rsid w:val="00D46E59"/>
    <w:rsid w:val="00D46FD2"/>
    <w:rsid w:val="00D470B1"/>
    <w:rsid w:val="00D47179"/>
    <w:rsid w:val="00D47481"/>
    <w:rsid w:val="00D47C48"/>
    <w:rsid w:val="00D47F00"/>
    <w:rsid w:val="00D47F7F"/>
    <w:rsid w:val="00D500AE"/>
    <w:rsid w:val="00D50625"/>
    <w:rsid w:val="00D509B5"/>
    <w:rsid w:val="00D50C5F"/>
    <w:rsid w:val="00D5102C"/>
    <w:rsid w:val="00D511AD"/>
    <w:rsid w:val="00D511FF"/>
    <w:rsid w:val="00D51846"/>
    <w:rsid w:val="00D519B5"/>
    <w:rsid w:val="00D51C55"/>
    <w:rsid w:val="00D522B0"/>
    <w:rsid w:val="00D527EA"/>
    <w:rsid w:val="00D52AED"/>
    <w:rsid w:val="00D5307C"/>
    <w:rsid w:val="00D53734"/>
    <w:rsid w:val="00D537F0"/>
    <w:rsid w:val="00D551D3"/>
    <w:rsid w:val="00D55670"/>
    <w:rsid w:val="00D55A05"/>
    <w:rsid w:val="00D5659E"/>
    <w:rsid w:val="00D56D04"/>
    <w:rsid w:val="00D57E46"/>
    <w:rsid w:val="00D60230"/>
    <w:rsid w:val="00D6029E"/>
    <w:rsid w:val="00D60B98"/>
    <w:rsid w:val="00D60F90"/>
    <w:rsid w:val="00D6136B"/>
    <w:rsid w:val="00D615CB"/>
    <w:rsid w:val="00D61C89"/>
    <w:rsid w:val="00D61F8D"/>
    <w:rsid w:val="00D62271"/>
    <w:rsid w:val="00D626D6"/>
    <w:rsid w:val="00D63074"/>
    <w:rsid w:val="00D6341C"/>
    <w:rsid w:val="00D6348D"/>
    <w:rsid w:val="00D63943"/>
    <w:rsid w:val="00D63C93"/>
    <w:rsid w:val="00D6401D"/>
    <w:rsid w:val="00D642C9"/>
    <w:rsid w:val="00D642E9"/>
    <w:rsid w:val="00D648CB"/>
    <w:rsid w:val="00D64D40"/>
    <w:rsid w:val="00D64F98"/>
    <w:rsid w:val="00D65CBD"/>
    <w:rsid w:val="00D6680D"/>
    <w:rsid w:val="00D66A31"/>
    <w:rsid w:val="00D6710E"/>
    <w:rsid w:val="00D6792F"/>
    <w:rsid w:val="00D67BAF"/>
    <w:rsid w:val="00D6A5C6"/>
    <w:rsid w:val="00D7035C"/>
    <w:rsid w:val="00D70B11"/>
    <w:rsid w:val="00D70D3C"/>
    <w:rsid w:val="00D70FA5"/>
    <w:rsid w:val="00D71187"/>
    <w:rsid w:val="00D711C6"/>
    <w:rsid w:val="00D714A6"/>
    <w:rsid w:val="00D7186B"/>
    <w:rsid w:val="00D719E2"/>
    <w:rsid w:val="00D71B1B"/>
    <w:rsid w:val="00D71D62"/>
    <w:rsid w:val="00D71FBE"/>
    <w:rsid w:val="00D7280D"/>
    <w:rsid w:val="00D72D36"/>
    <w:rsid w:val="00D7303D"/>
    <w:rsid w:val="00D73400"/>
    <w:rsid w:val="00D739DB"/>
    <w:rsid w:val="00D74419"/>
    <w:rsid w:val="00D74560"/>
    <w:rsid w:val="00D7460A"/>
    <w:rsid w:val="00D74666"/>
    <w:rsid w:val="00D74A2D"/>
    <w:rsid w:val="00D74E8F"/>
    <w:rsid w:val="00D74F75"/>
    <w:rsid w:val="00D74FCD"/>
    <w:rsid w:val="00D7514A"/>
    <w:rsid w:val="00D76255"/>
    <w:rsid w:val="00D766FD"/>
    <w:rsid w:val="00D76935"/>
    <w:rsid w:val="00D76DA6"/>
    <w:rsid w:val="00D77089"/>
    <w:rsid w:val="00D772CE"/>
    <w:rsid w:val="00D7745C"/>
    <w:rsid w:val="00D779EC"/>
    <w:rsid w:val="00D77AF4"/>
    <w:rsid w:val="00D804E9"/>
    <w:rsid w:val="00D80537"/>
    <w:rsid w:val="00D8088B"/>
    <w:rsid w:val="00D80892"/>
    <w:rsid w:val="00D8096C"/>
    <w:rsid w:val="00D80BD3"/>
    <w:rsid w:val="00D80E82"/>
    <w:rsid w:val="00D80EB0"/>
    <w:rsid w:val="00D8183E"/>
    <w:rsid w:val="00D81BE6"/>
    <w:rsid w:val="00D81C04"/>
    <w:rsid w:val="00D81C2A"/>
    <w:rsid w:val="00D81D0F"/>
    <w:rsid w:val="00D81FFF"/>
    <w:rsid w:val="00D823E0"/>
    <w:rsid w:val="00D82A9D"/>
    <w:rsid w:val="00D82B69"/>
    <w:rsid w:val="00D82E4F"/>
    <w:rsid w:val="00D8327F"/>
    <w:rsid w:val="00D8377D"/>
    <w:rsid w:val="00D838A1"/>
    <w:rsid w:val="00D84335"/>
    <w:rsid w:val="00D844CA"/>
    <w:rsid w:val="00D8459E"/>
    <w:rsid w:val="00D84BE1"/>
    <w:rsid w:val="00D84C17"/>
    <w:rsid w:val="00D85D27"/>
    <w:rsid w:val="00D85D81"/>
    <w:rsid w:val="00D8624B"/>
    <w:rsid w:val="00D8636A"/>
    <w:rsid w:val="00D863B4"/>
    <w:rsid w:val="00D86889"/>
    <w:rsid w:val="00D86B46"/>
    <w:rsid w:val="00D86D1F"/>
    <w:rsid w:val="00D872A2"/>
    <w:rsid w:val="00D873B0"/>
    <w:rsid w:val="00D874A8"/>
    <w:rsid w:val="00D874C4"/>
    <w:rsid w:val="00D90967"/>
    <w:rsid w:val="00D909D6"/>
    <w:rsid w:val="00D90DA2"/>
    <w:rsid w:val="00D9106D"/>
    <w:rsid w:val="00D914E4"/>
    <w:rsid w:val="00D91633"/>
    <w:rsid w:val="00D91C88"/>
    <w:rsid w:val="00D920E0"/>
    <w:rsid w:val="00D92AFA"/>
    <w:rsid w:val="00D92B0F"/>
    <w:rsid w:val="00D92DAE"/>
    <w:rsid w:val="00D9332C"/>
    <w:rsid w:val="00D93736"/>
    <w:rsid w:val="00D9397A"/>
    <w:rsid w:val="00D93A1E"/>
    <w:rsid w:val="00D93CF0"/>
    <w:rsid w:val="00D93D35"/>
    <w:rsid w:val="00D9443B"/>
    <w:rsid w:val="00D94930"/>
    <w:rsid w:val="00D94A24"/>
    <w:rsid w:val="00D95700"/>
    <w:rsid w:val="00D963EA"/>
    <w:rsid w:val="00D96AAA"/>
    <w:rsid w:val="00D97418"/>
    <w:rsid w:val="00D97591"/>
    <w:rsid w:val="00D97753"/>
    <w:rsid w:val="00D9775D"/>
    <w:rsid w:val="00D97915"/>
    <w:rsid w:val="00D97BA0"/>
    <w:rsid w:val="00DA0920"/>
    <w:rsid w:val="00DA0957"/>
    <w:rsid w:val="00DA0AFF"/>
    <w:rsid w:val="00DA0B8A"/>
    <w:rsid w:val="00DA0D98"/>
    <w:rsid w:val="00DA1009"/>
    <w:rsid w:val="00DA1188"/>
    <w:rsid w:val="00DA1624"/>
    <w:rsid w:val="00DA1C85"/>
    <w:rsid w:val="00DA1E35"/>
    <w:rsid w:val="00DA2892"/>
    <w:rsid w:val="00DA2C24"/>
    <w:rsid w:val="00DA2CFC"/>
    <w:rsid w:val="00DA2D7A"/>
    <w:rsid w:val="00DA2DE6"/>
    <w:rsid w:val="00DA32A4"/>
    <w:rsid w:val="00DA3550"/>
    <w:rsid w:val="00DA35D0"/>
    <w:rsid w:val="00DA3755"/>
    <w:rsid w:val="00DA3796"/>
    <w:rsid w:val="00DA3B93"/>
    <w:rsid w:val="00DA3CE6"/>
    <w:rsid w:val="00DA405B"/>
    <w:rsid w:val="00DA4618"/>
    <w:rsid w:val="00DA47E8"/>
    <w:rsid w:val="00DA4B98"/>
    <w:rsid w:val="00DA508C"/>
    <w:rsid w:val="00DA5592"/>
    <w:rsid w:val="00DA5BCA"/>
    <w:rsid w:val="00DA660C"/>
    <w:rsid w:val="00DA6AB8"/>
    <w:rsid w:val="00DA6AFD"/>
    <w:rsid w:val="00DA6F8E"/>
    <w:rsid w:val="00DA76DD"/>
    <w:rsid w:val="00DA76EB"/>
    <w:rsid w:val="00DA786D"/>
    <w:rsid w:val="00DB05F0"/>
    <w:rsid w:val="00DB0649"/>
    <w:rsid w:val="00DB0DCF"/>
    <w:rsid w:val="00DB12DA"/>
    <w:rsid w:val="00DB202E"/>
    <w:rsid w:val="00DB21A8"/>
    <w:rsid w:val="00DB2428"/>
    <w:rsid w:val="00DB2F0E"/>
    <w:rsid w:val="00DB3035"/>
    <w:rsid w:val="00DB36D6"/>
    <w:rsid w:val="00DB3740"/>
    <w:rsid w:val="00DB37FE"/>
    <w:rsid w:val="00DB4971"/>
    <w:rsid w:val="00DB529F"/>
    <w:rsid w:val="00DB5323"/>
    <w:rsid w:val="00DB5A0B"/>
    <w:rsid w:val="00DB5D51"/>
    <w:rsid w:val="00DB6188"/>
    <w:rsid w:val="00DB67B9"/>
    <w:rsid w:val="00DB736A"/>
    <w:rsid w:val="00DB74E5"/>
    <w:rsid w:val="00DB773E"/>
    <w:rsid w:val="00DB7EAA"/>
    <w:rsid w:val="00DC0CAB"/>
    <w:rsid w:val="00DC0EFA"/>
    <w:rsid w:val="00DC144A"/>
    <w:rsid w:val="00DC14E2"/>
    <w:rsid w:val="00DC1502"/>
    <w:rsid w:val="00DC1599"/>
    <w:rsid w:val="00DC17CF"/>
    <w:rsid w:val="00DC1999"/>
    <w:rsid w:val="00DC1A13"/>
    <w:rsid w:val="00DC1B0A"/>
    <w:rsid w:val="00DC2926"/>
    <w:rsid w:val="00DC2B1A"/>
    <w:rsid w:val="00DC2C6A"/>
    <w:rsid w:val="00DC3018"/>
    <w:rsid w:val="00DC387B"/>
    <w:rsid w:val="00DC498E"/>
    <w:rsid w:val="00DC49D1"/>
    <w:rsid w:val="00DC524F"/>
    <w:rsid w:val="00DC52B5"/>
    <w:rsid w:val="00DC531B"/>
    <w:rsid w:val="00DC55E1"/>
    <w:rsid w:val="00DC5CF9"/>
    <w:rsid w:val="00DC5DF0"/>
    <w:rsid w:val="00DC6171"/>
    <w:rsid w:val="00DC6F1A"/>
    <w:rsid w:val="00DC7072"/>
    <w:rsid w:val="00DC7272"/>
    <w:rsid w:val="00DD0386"/>
    <w:rsid w:val="00DD040B"/>
    <w:rsid w:val="00DD09A7"/>
    <w:rsid w:val="00DD09EE"/>
    <w:rsid w:val="00DD0C2E"/>
    <w:rsid w:val="00DD0E10"/>
    <w:rsid w:val="00DD0E77"/>
    <w:rsid w:val="00DD1297"/>
    <w:rsid w:val="00DD13F6"/>
    <w:rsid w:val="00DD168C"/>
    <w:rsid w:val="00DD1927"/>
    <w:rsid w:val="00DD1953"/>
    <w:rsid w:val="00DD2057"/>
    <w:rsid w:val="00DD224B"/>
    <w:rsid w:val="00DD2255"/>
    <w:rsid w:val="00DD2323"/>
    <w:rsid w:val="00DD243D"/>
    <w:rsid w:val="00DD24C5"/>
    <w:rsid w:val="00DD300D"/>
    <w:rsid w:val="00DD326C"/>
    <w:rsid w:val="00DD3345"/>
    <w:rsid w:val="00DD358E"/>
    <w:rsid w:val="00DD3714"/>
    <w:rsid w:val="00DD396E"/>
    <w:rsid w:val="00DD3E06"/>
    <w:rsid w:val="00DD4574"/>
    <w:rsid w:val="00DD4A7D"/>
    <w:rsid w:val="00DD4B9A"/>
    <w:rsid w:val="00DD546E"/>
    <w:rsid w:val="00DD57C7"/>
    <w:rsid w:val="00DD5B89"/>
    <w:rsid w:val="00DD6102"/>
    <w:rsid w:val="00DD6169"/>
    <w:rsid w:val="00DD617C"/>
    <w:rsid w:val="00DD6AD7"/>
    <w:rsid w:val="00DD6C82"/>
    <w:rsid w:val="00DD6D8E"/>
    <w:rsid w:val="00DE0671"/>
    <w:rsid w:val="00DE0982"/>
    <w:rsid w:val="00DE0CD9"/>
    <w:rsid w:val="00DE0E8C"/>
    <w:rsid w:val="00DE1257"/>
    <w:rsid w:val="00DE162D"/>
    <w:rsid w:val="00DE16FC"/>
    <w:rsid w:val="00DE2221"/>
    <w:rsid w:val="00DE224C"/>
    <w:rsid w:val="00DE27B5"/>
    <w:rsid w:val="00DE28AD"/>
    <w:rsid w:val="00DE2A98"/>
    <w:rsid w:val="00DE2B63"/>
    <w:rsid w:val="00DE2F5C"/>
    <w:rsid w:val="00DE31D1"/>
    <w:rsid w:val="00DE3735"/>
    <w:rsid w:val="00DE3D72"/>
    <w:rsid w:val="00DE40BC"/>
    <w:rsid w:val="00DE43FC"/>
    <w:rsid w:val="00DE4A16"/>
    <w:rsid w:val="00DE4A8F"/>
    <w:rsid w:val="00DE4C58"/>
    <w:rsid w:val="00DE5A16"/>
    <w:rsid w:val="00DE62B5"/>
    <w:rsid w:val="00DE63B8"/>
    <w:rsid w:val="00DE6F18"/>
    <w:rsid w:val="00DE704E"/>
    <w:rsid w:val="00DE724B"/>
    <w:rsid w:val="00DE7B67"/>
    <w:rsid w:val="00DE7F16"/>
    <w:rsid w:val="00DF0480"/>
    <w:rsid w:val="00DF0651"/>
    <w:rsid w:val="00DF073D"/>
    <w:rsid w:val="00DF0B12"/>
    <w:rsid w:val="00DF0E1E"/>
    <w:rsid w:val="00DF11B5"/>
    <w:rsid w:val="00DF1640"/>
    <w:rsid w:val="00DF1AFC"/>
    <w:rsid w:val="00DF1C71"/>
    <w:rsid w:val="00DF1FF8"/>
    <w:rsid w:val="00DF21BA"/>
    <w:rsid w:val="00DF2560"/>
    <w:rsid w:val="00DF268B"/>
    <w:rsid w:val="00DF2895"/>
    <w:rsid w:val="00DF3454"/>
    <w:rsid w:val="00DF34EE"/>
    <w:rsid w:val="00DF3539"/>
    <w:rsid w:val="00DF3E96"/>
    <w:rsid w:val="00DF4340"/>
    <w:rsid w:val="00DF4C6F"/>
    <w:rsid w:val="00DF4DF3"/>
    <w:rsid w:val="00DF4ED1"/>
    <w:rsid w:val="00DF5420"/>
    <w:rsid w:val="00DF5824"/>
    <w:rsid w:val="00DF5A96"/>
    <w:rsid w:val="00DF5F92"/>
    <w:rsid w:val="00DF61AD"/>
    <w:rsid w:val="00DF646D"/>
    <w:rsid w:val="00DF6B85"/>
    <w:rsid w:val="00DF6BC2"/>
    <w:rsid w:val="00DF6F06"/>
    <w:rsid w:val="00DF775C"/>
    <w:rsid w:val="00DF7845"/>
    <w:rsid w:val="00DF7E77"/>
    <w:rsid w:val="00E0011F"/>
    <w:rsid w:val="00E00A81"/>
    <w:rsid w:val="00E00BB7"/>
    <w:rsid w:val="00E023C3"/>
    <w:rsid w:val="00E02499"/>
    <w:rsid w:val="00E02708"/>
    <w:rsid w:val="00E02E4A"/>
    <w:rsid w:val="00E0307C"/>
    <w:rsid w:val="00E032EF"/>
    <w:rsid w:val="00E039EB"/>
    <w:rsid w:val="00E03F1C"/>
    <w:rsid w:val="00E03F5A"/>
    <w:rsid w:val="00E03F8B"/>
    <w:rsid w:val="00E04137"/>
    <w:rsid w:val="00E0435C"/>
    <w:rsid w:val="00E0474C"/>
    <w:rsid w:val="00E04A1F"/>
    <w:rsid w:val="00E04A81"/>
    <w:rsid w:val="00E04B9A"/>
    <w:rsid w:val="00E04E58"/>
    <w:rsid w:val="00E056A0"/>
    <w:rsid w:val="00E05F1A"/>
    <w:rsid w:val="00E0691F"/>
    <w:rsid w:val="00E069B4"/>
    <w:rsid w:val="00E0736E"/>
    <w:rsid w:val="00E073D7"/>
    <w:rsid w:val="00E1019E"/>
    <w:rsid w:val="00E103E9"/>
    <w:rsid w:val="00E10A4E"/>
    <w:rsid w:val="00E10E15"/>
    <w:rsid w:val="00E10FBA"/>
    <w:rsid w:val="00E112E7"/>
    <w:rsid w:val="00E11589"/>
    <w:rsid w:val="00E115EA"/>
    <w:rsid w:val="00E1184F"/>
    <w:rsid w:val="00E11C23"/>
    <w:rsid w:val="00E11F4C"/>
    <w:rsid w:val="00E1210B"/>
    <w:rsid w:val="00E124E8"/>
    <w:rsid w:val="00E12945"/>
    <w:rsid w:val="00E12D3D"/>
    <w:rsid w:val="00E12EFE"/>
    <w:rsid w:val="00E1304A"/>
    <w:rsid w:val="00E13AA9"/>
    <w:rsid w:val="00E13F71"/>
    <w:rsid w:val="00E140B7"/>
    <w:rsid w:val="00E14B54"/>
    <w:rsid w:val="00E14BBC"/>
    <w:rsid w:val="00E15B0E"/>
    <w:rsid w:val="00E15C50"/>
    <w:rsid w:val="00E15F8E"/>
    <w:rsid w:val="00E15FE4"/>
    <w:rsid w:val="00E1601C"/>
    <w:rsid w:val="00E1632C"/>
    <w:rsid w:val="00E1676B"/>
    <w:rsid w:val="00E16A0D"/>
    <w:rsid w:val="00E1797B"/>
    <w:rsid w:val="00E2021C"/>
    <w:rsid w:val="00E20CC7"/>
    <w:rsid w:val="00E20DE5"/>
    <w:rsid w:val="00E210E1"/>
    <w:rsid w:val="00E21342"/>
    <w:rsid w:val="00E214BC"/>
    <w:rsid w:val="00E21FF9"/>
    <w:rsid w:val="00E2209B"/>
    <w:rsid w:val="00E22285"/>
    <w:rsid w:val="00E22386"/>
    <w:rsid w:val="00E22EBA"/>
    <w:rsid w:val="00E2301C"/>
    <w:rsid w:val="00E238BB"/>
    <w:rsid w:val="00E240DB"/>
    <w:rsid w:val="00E24583"/>
    <w:rsid w:val="00E2522F"/>
    <w:rsid w:val="00E25436"/>
    <w:rsid w:val="00E25AEF"/>
    <w:rsid w:val="00E25C43"/>
    <w:rsid w:val="00E261C7"/>
    <w:rsid w:val="00E264BB"/>
    <w:rsid w:val="00E269D0"/>
    <w:rsid w:val="00E26A29"/>
    <w:rsid w:val="00E26EA6"/>
    <w:rsid w:val="00E270AE"/>
    <w:rsid w:val="00E27360"/>
    <w:rsid w:val="00E27482"/>
    <w:rsid w:val="00E279BC"/>
    <w:rsid w:val="00E27C64"/>
    <w:rsid w:val="00E30443"/>
    <w:rsid w:val="00E30695"/>
    <w:rsid w:val="00E306B2"/>
    <w:rsid w:val="00E30A2D"/>
    <w:rsid w:val="00E30BBB"/>
    <w:rsid w:val="00E30BFA"/>
    <w:rsid w:val="00E31908"/>
    <w:rsid w:val="00E3194C"/>
    <w:rsid w:val="00E31D51"/>
    <w:rsid w:val="00E31EF9"/>
    <w:rsid w:val="00E325D7"/>
    <w:rsid w:val="00E33350"/>
    <w:rsid w:val="00E337E7"/>
    <w:rsid w:val="00E3380D"/>
    <w:rsid w:val="00E338A2"/>
    <w:rsid w:val="00E33D9B"/>
    <w:rsid w:val="00E342F8"/>
    <w:rsid w:val="00E343AA"/>
    <w:rsid w:val="00E3471A"/>
    <w:rsid w:val="00E34FC7"/>
    <w:rsid w:val="00E35477"/>
    <w:rsid w:val="00E35897"/>
    <w:rsid w:val="00E359F2"/>
    <w:rsid w:val="00E3608F"/>
    <w:rsid w:val="00E3611B"/>
    <w:rsid w:val="00E36336"/>
    <w:rsid w:val="00E3637F"/>
    <w:rsid w:val="00E363C9"/>
    <w:rsid w:val="00E36B2F"/>
    <w:rsid w:val="00E3766E"/>
    <w:rsid w:val="00E3776B"/>
    <w:rsid w:val="00E3794C"/>
    <w:rsid w:val="00E37A13"/>
    <w:rsid w:val="00E37B7B"/>
    <w:rsid w:val="00E407B7"/>
    <w:rsid w:val="00E40E4E"/>
    <w:rsid w:val="00E41296"/>
    <w:rsid w:val="00E4192C"/>
    <w:rsid w:val="00E41A63"/>
    <w:rsid w:val="00E41CC8"/>
    <w:rsid w:val="00E41EEA"/>
    <w:rsid w:val="00E426DA"/>
    <w:rsid w:val="00E427AA"/>
    <w:rsid w:val="00E43246"/>
    <w:rsid w:val="00E436B6"/>
    <w:rsid w:val="00E4436B"/>
    <w:rsid w:val="00E444F7"/>
    <w:rsid w:val="00E44507"/>
    <w:rsid w:val="00E4470F"/>
    <w:rsid w:val="00E44AD4"/>
    <w:rsid w:val="00E44FF8"/>
    <w:rsid w:val="00E4576A"/>
    <w:rsid w:val="00E45D97"/>
    <w:rsid w:val="00E4632F"/>
    <w:rsid w:val="00E4671C"/>
    <w:rsid w:val="00E467C5"/>
    <w:rsid w:val="00E46A05"/>
    <w:rsid w:val="00E46AC9"/>
    <w:rsid w:val="00E471AC"/>
    <w:rsid w:val="00E47319"/>
    <w:rsid w:val="00E4766A"/>
    <w:rsid w:val="00E47799"/>
    <w:rsid w:val="00E506BC"/>
    <w:rsid w:val="00E506CF"/>
    <w:rsid w:val="00E5091A"/>
    <w:rsid w:val="00E50EDB"/>
    <w:rsid w:val="00E510DC"/>
    <w:rsid w:val="00E5120D"/>
    <w:rsid w:val="00E51443"/>
    <w:rsid w:val="00E51791"/>
    <w:rsid w:val="00E517CA"/>
    <w:rsid w:val="00E5237E"/>
    <w:rsid w:val="00E52C5C"/>
    <w:rsid w:val="00E52E03"/>
    <w:rsid w:val="00E53DE2"/>
    <w:rsid w:val="00E54BC6"/>
    <w:rsid w:val="00E54C44"/>
    <w:rsid w:val="00E552DE"/>
    <w:rsid w:val="00E555AE"/>
    <w:rsid w:val="00E55656"/>
    <w:rsid w:val="00E5621F"/>
    <w:rsid w:val="00E562AF"/>
    <w:rsid w:val="00E56A9B"/>
    <w:rsid w:val="00E56C75"/>
    <w:rsid w:val="00E56D18"/>
    <w:rsid w:val="00E56DF1"/>
    <w:rsid w:val="00E570B8"/>
    <w:rsid w:val="00E571A6"/>
    <w:rsid w:val="00E571CC"/>
    <w:rsid w:val="00E577BB"/>
    <w:rsid w:val="00E600D0"/>
    <w:rsid w:val="00E60311"/>
    <w:rsid w:val="00E60587"/>
    <w:rsid w:val="00E606A9"/>
    <w:rsid w:val="00E60DFF"/>
    <w:rsid w:val="00E60E14"/>
    <w:rsid w:val="00E610D3"/>
    <w:rsid w:val="00E612C2"/>
    <w:rsid w:val="00E617BC"/>
    <w:rsid w:val="00E61894"/>
    <w:rsid w:val="00E61CA5"/>
    <w:rsid w:val="00E61D85"/>
    <w:rsid w:val="00E61E3E"/>
    <w:rsid w:val="00E6237D"/>
    <w:rsid w:val="00E62D0E"/>
    <w:rsid w:val="00E62D82"/>
    <w:rsid w:val="00E63160"/>
    <w:rsid w:val="00E63D14"/>
    <w:rsid w:val="00E63E47"/>
    <w:rsid w:val="00E63E73"/>
    <w:rsid w:val="00E63EB3"/>
    <w:rsid w:val="00E64432"/>
    <w:rsid w:val="00E647D8"/>
    <w:rsid w:val="00E654F4"/>
    <w:rsid w:val="00E65EC5"/>
    <w:rsid w:val="00E668DE"/>
    <w:rsid w:val="00E66E08"/>
    <w:rsid w:val="00E677AD"/>
    <w:rsid w:val="00E67CA4"/>
    <w:rsid w:val="00E70118"/>
    <w:rsid w:val="00E703B0"/>
    <w:rsid w:val="00E7059C"/>
    <w:rsid w:val="00E7089E"/>
    <w:rsid w:val="00E711E6"/>
    <w:rsid w:val="00E71709"/>
    <w:rsid w:val="00E720BD"/>
    <w:rsid w:val="00E7245B"/>
    <w:rsid w:val="00E72D28"/>
    <w:rsid w:val="00E733AC"/>
    <w:rsid w:val="00E73B5E"/>
    <w:rsid w:val="00E73D4E"/>
    <w:rsid w:val="00E74A35"/>
    <w:rsid w:val="00E74CEB"/>
    <w:rsid w:val="00E76514"/>
    <w:rsid w:val="00E769B8"/>
    <w:rsid w:val="00E76A8C"/>
    <w:rsid w:val="00E76C16"/>
    <w:rsid w:val="00E76F31"/>
    <w:rsid w:val="00E7777E"/>
    <w:rsid w:val="00E77D2A"/>
    <w:rsid w:val="00E77F37"/>
    <w:rsid w:val="00E802E1"/>
    <w:rsid w:val="00E803FA"/>
    <w:rsid w:val="00E805C9"/>
    <w:rsid w:val="00E8132A"/>
    <w:rsid w:val="00E81393"/>
    <w:rsid w:val="00E815A0"/>
    <w:rsid w:val="00E81DED"/>
    <w:rsid w:val="00E81E79"/>
    <w:rsid w:val="00E82187"/>
    <w:rsid w:val="00E8260F"/>
    <w:rsid w:val="00E827F7"/>
    <w:rsid w:val="00E82BB4"/>
    <w:rsid w:val="00E82CF4"/>
    <w:rsid w:val="00E838C0"/>
    <w:rsid w:val="00E83EBD"/>
    <w:rsid w:val="00E83FB6"/>
    <w:rsid w:val="00E845B4"/>
    <w:rsid w:val="00E8485A"/>
    <w:rsid w:val="00E84B05"/>
    <w:rsid w:val="00E84B3E"/>
    <w:rsid w:val="00E84D94"/>
    <w:rsid w:val="00E84F86"/>
    <w:rsid w:val="00E853B6"/>
    <w:rsid w:val="00E85514"/>
    <w:rsid w:val="00E85635"/>
    <w:rsid w:val="00E85BF5"/>
    <w:rsid w:val="00E86193"/>
    <w:rsid w:val="00E86464"/>
    <w:rsid w:val="00E865F3"/>
    <w:rsid w:val="00E869AB"/>
    <w:rsid w:val="00E869CF"/>
    <w:rsid w:val="00E86A67"/>
    <w:rsid w:val="00E87153"/>
    <w:rsid w:val="00E90006"/>
    <w:rsid w:val="00E902ED"/>
    <w:rsid w:val="00E91256"/>
    <w:rsid w:val="00E91ACB"/>
    <w:rsid w:val="00E91B08"/>
    <w:rsid w:val="00E91B19"/>
    <w:rsid w:val="00E91D31"/>
    <w:rsid w:val="00E922E6"/>
    <w:rsid w:val="00E92648"/>
    <w:rsid w:val="00E92E83"/>
    <w:rsid w:val="00E92E95"/>
    <w:rsid w:val="00E92F0E"/>
    <w:rsid w:val="00E93316"/>
    <w:rsid w:val="00E934FA"/>
    <w:rsid w:val="00E938E4"/>
    <w:rsid w:val="00E93BF8"/>
    <w:rsid w:val="00E94337"/>
    <w:rsid w:val="00E94970"/>
    <w:rsid w:val="00E9565B"/>
    <w:rsid w:val="00E95831"/>
    <w:rsid w:val="00E9585A"/>
    <w:rsid w:val="00E95D27"/>
    <w:rsid w:val="00E96BB9"/>
    <w:rsid w:val="00E96D68"/>
    <w:rsid w:val="00E96E5B"/>
    <w:rsid w:val="00E97583"/>
    <w:rsid w:val="00E97655"/>
    <w:rsid w:val="00EA023C"/>
    <w:rsid w:val="00EA083F"/>
    <w:rsid w:val="00EA0A63"/>
    <w:rsid w:val="00EA0E1B"/>
    <w:rsid w:val="00EA1325"/>
    <w:rsid w:val="00EA1619"/>
    <w:rsid w:val="00EA18B9"/>
    <w:rsid w:val="00EA1D86"/>
    <w:rsid w:val="00EA20DF"/>
    <w:rsid w:val="00EA20E7"/>
    <w:rsid w:val="00EA2154"/>
    <w:rsid w:val="00EA2DB7"/>
    <w:rsid w:val="00EA3379"/>
    <w:rsid w:val="00EA337D"/>
    <w:rsid w:val="00EA371A"/>
    <w:rsid w:val="00EA38F2"/>
    <w:rsid w:val="00EA3AA1"/>
    <w:rsid w:val="00EA3C57"/>
    <w:rsid w:val="00EA47E5"/>
    <w:rsid w:val="00EA49F8"/>
    <w:rsid w:val="00EA4AB9"/>
    <w:rsid w:val="00EA4AC1"/>
    <w:rsid w:val="00EA54D4"/>
    <w:rsid w:val="00EA5849"/>
    <w:rsid w:val="00EA585F"/>
    <w:rsid w:val="00EA5AD3"/>
    <w:rsid w:val="00EA5F28"/>
    <w:rsid w:val="00EA6307"/>
    <w:rsid w:val="00EA6317"/>
    <w:rsid w:val="00EA6BC2"/>
    <w:rsid w:val="00EA6D43"/>
    <w:rsid w:val="00EA7651"/>
    <w:rsid w:val="00EA7796"/>
    <w:rsid w:val="00EA786C"/>
    <w:rsid w:val="00EA7C0B"/>
    <w:rsid w:val="00EA7C9B"/>
    <w:rsid w:val="00EA7EBC"/>
    <w:rsid w:val="00EB0F42"/>
    <w:rsid w:val="00EB124D"/>
    <w:rsid w:val="00EB13D6"/>
    <w:rsid w:val="00EB15F0"/>
    <w:rsid w:val="00EB19DD"/>
    <w:rsid w:val="00EB24A0"/>
    <w:rsid w:val="00EB2912"/>
    <w:rsid w:val="00EB2C5F"/>
    <w:rsid w:val="00EB309E"/>
    <w:rsid w:val="00EB3495"/>
    <w:rsid w:val="00EB3A0A"/>
    <w:rsid w:val="00EB3B45"/>
    <w:rsid w:val="00EB3BDF"/>
    <w:rsid w:val="00EB3C36"/>
    <w:rsid w:val="00EB40A9"/>
    <w:rsid w:val="00EB4117"/>
    <w:rsid w:val="00EB4EF1"/>
    <w:rsid w:val="00EB4F0C"/>
    <w:rsid w:val="00EB4F47"/>
    <w:rsid w:val="00EB529D"/>
    <w:rsid w:val="00EB588A"/>
    <w:rsid w:val="00EB5891"/>
    <w:rsid w:val="00EB5F80"/>
    <w:rsid w:val="00EB6071"/>
    <w:rsid w:val="00EB6823"/>
    <w:rsid w:val="00EB6849"/>
    <w:rsid w:val="00EB6A79"/>
    <w:rsid w:val="00EB70E4"/>
    <w:rsid w:val="00EB74E4"/>
    <w:rsid w:val="00EB757A"/>
    <w:rsid w:val="00EB75B3"/>
    <w:rsid w:val="00EB7DEE"/>
    <w:rsid w:val="00EB7E1B"/>
    <w:rsid w:val="00EB7FEB"/>
    <w:rsid w:val="00EC0362"/>
    <w:rsid w:val="00EC165E"/>
    <w:rsid w:val="00EC1AA4"/>
    <w:rsid w:val="00EC1DC5"/>
    <w:rsid w:val="00EC1EC5"/>
    <w:rsid w:val="00EC1ED6"/>
    <w:rsid w:val="00EC231E"/>
    <w:rsid w:val="00EC259D"/>
    <w:rsid w:val="00EC289B"/>
    <w:rsid w:val="00EC2B79"/>
    <w:rsid w:val="00EC2F0D"/>
    <w:rsid w:val="00EC35DB"/>
    <w:rsid w:val="00EC3B70"/>
    <w:rsid w:val="00EC3E23"/>
    <w:rsid w:val="00EC3E96"/>
    <w:rsid w:val="00EC3EBC"/>
    <w:rsid w:val="00EC4A14"/>
    <w:rsid w:val="00EC4AB0"/>
    <w:rsid w:val="00EC4D95"/>
    <w:rsid w:val="00EC4E33"/>
    <w:rsid w:val="00EC5689"/>
    <w:rsid w:val="00EC599B"/>
    <w:rsid w:val="00EC59E4"/>
    <w:rsid w:val="00EC5AF3"/>
    <w:rsid w:val="00EC5C3B"/>
    <w:rsid w:val="00EC6412"/>
    <w:rsid w:val="00EC65A6"/>
    <w:rsid w:val="00EC66ED"/>
    <w:rsid w:val="00EC6700"/>
    <w:rsid w:val="00EC6B1E"/>
    <w:rsid w:val="00EC6E25"/>
    <w:rsid w:val="00EC78B9"/>
    <w:rsid w:val="00EC79B2"/>
    <w:rsid w:val="00EC7D92"/>
    <w:rsid w:val="00ED00A2"/>
    <w:rsid w:val="00ED061E"/>
    <w:rsid w:val="00ED09FA"/>
    <w:rsid w:val="00ED1066"/>
    <w:rsid w:val="00ED1508"/>
    <w:rsid w:val="00ED1A43"/>
    <w:rsid w:val="00ED1CF9"/>
    <w:rsid w:val="00ED1D0E"/>
    <w:rsid w:val="00ED1E4C"/>
    <w:rsid w:val="00ED220B"/>
    <w:rsid w:val="00ED2A71"/>
    <w:rsid w:val="00ED4078"/>
    <w:rsid w:val="00ED4DCA"/>
    <w:rsid w:val="00ED58DD"/>
    <w:rsid w:val="00ED668E"/>
    <w:rsid w:val="00ED6963"/>
    <w:rsid w:val="00ED6E1C"/>
    <w:rsid w:val="00ED7090"/>
    <w:rsid w:val="00ED72AE"/>
    <w:rsid w:val="00ED74D7"/>
    <w:rsid w:val="00ED751B"/>
    <w:rsid w:val="00ED751E"/>
    <w:rsid w:val="00ED7776"/>
    <w:rsid w:val="00ED77D1"/>
    <w:rsid w:val="00ED7A2D"/>
    <w:rsid w:val="00ED7DFA"/>
    <w:rsid w:val="00EE0519"/>
    <w:rsid w:val="00EE17BD"/>
    <w:rsid w:val="00EE1E6C"/>
    <w:rsid w:val="00EE22CC"/>
    <w:rsid w:val="00EE2432"/>
    <w:rsid w:val="00EE27C9"/>
    <w:rsid w:val="00EE2C50"/>
    <w:rsid w:val="00EE2DF9"/>
    <w:rsid w:val="00EE335A"/>
    <w:rsid w:val="00EE33D8"/>
    <w:rsid w:val="00EE3496"/>
    <w:rsid w:val="00EE42FE"/>
    <w:rsid w:val="00EE4677"/>
    <w:rsid w:val="00EE496B"/>
    <w:rsid w:val="00EE4C34"/>
    <w:rsid w:val="00EE595F"/>
    <w:rsid w:val="00EE5BF4"/>
    <w:rsid w:val="00EE5D9A"/>
    <w:rsid w:val="00EE63C0"/>
    <w:rsid w:val="00EE645A"/>
    <w:rsid w:val="00EE646D"/>
    <w:rsid w:val="00EE68CC"/>
    <w:rsid w:val="00EE6BC4"/>
    <w:rsid w:val="00EE6CAD"/>
    <w:rsid w:val="00EE6E81"/>
    <w:rsid w:val="00EE7180"/>
    <w:rsid w:val="00EE7708"/>
    <w:rsid w:val="00EE7B2B"/>
    <w:rsid w:val="00EE7FA1"/>
    <w:rsid w:val="00EF02AC"/>
    <w:rsid w:val="00EF07E3"/>
    <w:rsid w:val="00EF0827"/>
    <w:rsid w:val="00EF1512"/>
    <w:rsid w:val="00EF15A9"/>
    <w:rsid w:val="00EF16FB"/>
    <w:rsid w:val="00EF28B5"/>
    <w:rsid w:val="00EF29A7"/>
    <w:rsid w:val="00EF2BC3"/>
    <w:rsid w:val="00EF319F"/>
    <w:rsid w:val="00EF31A1"/>
    <w:rsid w:val="00EF3637"/>
    <w:rsid w:val="00EF3A9E"/>
    <w:rsid w:val="00EF3F73"/>
    <w:rsid w:val="00EF457F"/>
    <w:rsid w:val="00EF478F"/>
    <w:rsid w:val="00EF48F5"/>
    <w:rsid w:val="00EF4A22"/>
    <w:rsid w:val="00EF5073"/>
    <w:rsid w:val="00EF5461"/>
    <w:rsid w:val="00EF5738"/>
    <w:rsid w:val="00EF5811"/>
    <w:rsid w:val="00EF5B8C"/>
    <w:rsid w:val="00EF5C8A"/>
    <w:rsid w:val="00EF5CCF"/>
    <w:rsid w:val="00EF66E7"/>
    <w:rsid w:val="00EF6770"/>
    <w:rsid w:val="00EF6A25"/>
    <w:rsid w:val="00EF6B54"/>
    <w:rsid w:val="00EF739D"/>
    <w:rsid w:val="00EF74D5"/>
    <w:rsid w:val="00EF7998"/>
    <w:rsid w:val="00EF79E0"/>
    <w:rsid w:val="00EF7CB1"/>
    <w:rsid w:val="00EF7D80"/>
    <w:rsid w:val="00F0044B"/>
    <w:rsid w:val="00F00688"/>
    <w:rsid w:val="00F0083E"/>
    <w:rsid w:val="00F00C24"/>
    <w:rsid w:val="00F014E4"/>
    <w:rsid w:val="00F01AEC"/>
    <w:rsid w:val="00F01BF4"/>
    <w:rsid w:val="00F01C07"/>
    <w:rsid w:val="00F01DF1"/>
    <w:rsid w:val="00F01EDB"/>
    <w:rsid w:val="00F02832"/>
    <w:rsid w:val="00F03413"/>
    <w:rsid w:val="00F03B8B"/>
    <w:rsid w:val="00F041F7"/>
    <w:rsid w:val="00F04449"/>
    <w:rsid w:val="00F044C2"/>
    <w:rsid w:val="00F04706"/>
    <w:rsid w:val="00F04BD2"/>
    <w:rsid w:val="00F04C54"/>
    <w:rsid w:val="00F05813"/>
    <w:rsid w:val="00F05B2A"/>
    <w:rsid w:val="00F05B50"/>
    <w:rsid w:val="00F0601C"/>
    <w:rsid w:val="00F06259"/>
    <w:rsid w:val="00F063B6"/>
    <w:rsid w:val="00F066D2"/>
    <w:rsid w:val="00F06B9F"/>
    <w:rsid w:val="00F06CC0"/>
    <w:rsid w:val="00F06FE5"/>
    <w:rsid w:val="00F0717C"/>
    <w:rsid w:val="00F072A9"/>
    <w:rsid w:val="00F07A29"/>
    <w:rsid w:val="00F106ED"/>
    <w:rsid w:val="00F12561"/>
    <w:rsid w:val="00F12BE9"/>
    <w:rsid w:val="00F12D91"/>
    <w:rsid w:val="00F1337F"/>
    <w:rsid w:val="00F1352B"/>
    <w:rsid w:val="00F13AF8"/>
    <w:rsid w:val="00F13B07"/>
    <w:rsid w:val="00F13D0F"/>
    <w:rsid w:val="00F14972"/>
    <w:rsid w:val="00F14998"/>
    <w:rsid w:val="00F15180"/>
    <w:rsid w:val="00F1574D"/>
    <w:rsid w:val="00F15AC9"/>
    <w:rsid w:val="00F15C1E"/>
    <w:rsid w:val="00F16253"/>
    <w:rsid w:val="00F164EB"/>
    <w:rsid w:val="00F1677F"/>
    <w:rsid w:val="00F1693E"/>
    <w:rsid w:val="00F16AB7"/>
    <w:rsid w:val="00F16D88"/>
    <w:rsid w:val="00F16F0E"/>
    <w:rsid w:val="00F173E2"/>
    <w:rsid w:val="00F1740E"/>
    <w:rsid w:val="00F17C45"/>
    <w:rsid w:val="00F17E67"/>
    <w:rsid w:val="00F200B4"/>
    <w:rsid w:val="00F201C8"/>
    <w:rsid w:val="00F2060C"/>
    <w:rsid w:val="00F20680"/>
    <w:rsid w:val="00F206E0"/>
    <w:rsid w:val="00F20892"/>
    <w:rsid w:val="00F21620"/>
    <w:rsid w:val="00F21941"/>
    <w:rsid w:val="00F21B5C"/>
    <w:rsid w:val="00F2208E"/>
    <w:rsid w:val="00F22225"/>
    <w:rsid w:val="00F22327"/>
    <w:rsid w:val="00F224B5"/>
    <w:rsid w:val="00F22F67"/>
    <w:rsid w:val="00F2357C"/>
    <w:rsid w:val="00F235C9"/>
    <w:rsid w:val="00F23604"/>
    <w:rsid w:val="00F24330"/>
    <w:rsid w:val="00F2442E"/>
    <w:rsid w:val="00F244A7"/>
    <w:rsid w:val="00F249DF"/>
    <w:rsid w:val="00F25640"/>
    <w:rsid w:val="00F2590F"/>
    <w:rsid w:val="00F2593F"/>
    <w:rsid w:val="00F25D1C"/>
    <w:rsid w:val="00F2643F"/>
    <w:rsid w:val="00F2678F"/>
    <w:rsid w:val="00F26F90"/>
    <w:rsid w:val="00F270CC"/>
    <w:rsid w:val="00F274B0"/>
    <w:rsid w:val="00F27C86"/>
    <w:rsid w:val="00F303D3"/>
    <w:rsid w:val="00F3070C"/>
    <w:rsid w:val="00F31123"/>
    <w:rsid w:val="00F31270"/>
    <w:rsid w:val="00F312E7"/>
    <w:rsid w:val="00F315ED"/>
    <w:rsid w:val="00F31C5A"/>
    <w:rsid w:val="00F32165"/>
    <w:rsid w:val="00F32A40"/>
    <w:rsid w:val="00F32B1B"/>
    <w:rsid w:val="00F3304D"/>
    <w:rsid w:val="00F33088"/>
    <w:rsid w:val="00F33643"/>
    <w:rsid w:val="00F339AA"/>
    <w:rsid w:val="00F34454"/>
    <w:rsid w:val="00F34914"/>
    <w:rsid w:val="00F34B0B"/>
    <w:rsid w:val="00F35037"/>
    <w:rsid w:val="00F352F2"/>
    <w:rsid w:val="00F35339"/>
    <w:rsid w:val="00F35C2A"/>
    <w:rsid w:val="00F35CC5"/>
    <w:rsid w:val="00F3629B"/>
    <w:rsid w:val="00F36BCA"/>
    <w:rsid w:val="00F36D31"/>
    <w:rsid w:val="00F36DCA"/>
    <w:rsid w:val="00F370F5"/>
    <w:rsid w:val="00F3741B"/>
    <w:rsid w:val="00F37682"/>
    <w:rsid w:val="00F37686"/>
    <w:rsid w:val="00F37FC4"/>
    <w:rsid w:val="00F37FC6"/>
    <w:rsid w:val="00F400E0"/>
    <w:rsid w:val="00F403DD"/>
    <w:rsid w:val="00F40484"/>
    <w:rsid w:val="00F40A65"/>
    <w:rsid w:val="00F40D4D"/>
    <w:rsid w:val="00F40F16"/>
    <w:rsid w:val="00F4122C"/>
    <w:rsid w:val="00F41494"/>
    <w:rsid w:val="00F4149E"/>
    <w:rsid w:val="00F416D5"/>
    <w:rsid w:val="00F41AF1"/>
    <w:rsid w:val="00F423DD"/>
    <w:rsid w:val="00F4240B"/>
    <w:rsid w:val="00F4244B"/>
    <w:rsid w:val="00F43A40"/>
    <w:rsid w:val="00F43CD0"/>
    <w:rsid w:val="00F43F60"/>
    <w:rsid w:val="00F447FA"/>
    <w:rsid w:val="00F44AD5"/>
    <w:rsid w:val="00F44CEF"/>
    <w:rsid w:val="00F44D56"/>
    <w:rsid w:val="00F44DD2"/>
    <w:rsid w:val="00F450C3"/>
    <w:rsid w:val="00F451CE"/>
    <w:rsid w:val="00F460FC"/>
    <w:rsid w:val="00F465A2"/>
    <w:rsid w:val="00F46678"/>
    <w:rsid w:val="00F46BB2"/>
    <w:rsid w:val="00F46F94"/>
    <w:rsid w:val="00F475D7"/>
    <w:rsid w:val="00F4761E"/>
    <w:rsid w:val="00F477D7"/>
    <w:rsid w:val="00F50A6A"/>
    <w:rsid w:val="00F50B40"/>
    <w:rsid w:val="00F50C92"/>
    <w:rsid w:val="00F50E6C"/>
    <w:rsid w:val="00F51121"/>
    <w:rsid w:val="00F517AB"/>
    <w:rsid w:val="00F5201B"/>
    <w:rsid w:val="00F5207E"/>
    <w:rsid w:val="00F52592"/>
    <w:rsid w:val="00F52622"/>
    <w:rsid w:val="00F528E0"/>
    <w:rsid w:val="00F52DA9"/>
    <w:rsid w:val="00F53248"/>
    <w:rsid w:val="00F538CC"/>
    <w:rsid w:val="00F5426B"/>
    <w:rsid w:val="00F54C35"/>
    <w:rsid w:val="00F54F57"/>
    <w:rsid w:val="00F5500E"/>
    <w:rsid w:val="00F557AB"/>
    <w:rsid w:val="00F55E85"/>
    <w:rsid w:val="00F55E9D"/>
    <w:rsid w:val="00F5680B"/>
    <w:rsid w:val="00F56D44"/>
    <w:rsid w:val="00F572CC"/>
    <w:rsid w:val="00F576F5"/>
    <w:rsid w:val="00F57D98"/>
    <w:rsid w:val="00F60361"/>
    <w:rsid w:val="00F60586"/>
    <w:rsid w:val="00F60665"/>
    <w:rsid w:val="00F60BC9"/>
    <w:rsid w:val="00F60F40"/>
    <w:rsid w:val="00F611A2"/>
    <w:rsid w:val="00F61440"/>
    <w:rsid w:val="00F6176F"/>
    <w:rsid w:val="00F617D3"/>
    <w:rsid w:val="00F61996"/>
    <w:rsid w:val="00F622AD"/>
    <w:rsid w:val="00F62967"/>
    <w:rsid w:val="00F62AFE"/>
    <w:rsid w:val="00F63A69"/>
    <w:rsid w:val="00F63E6D"/>
    <w:rsid w:val="00F63F20"/>
    <w:rsid w:val="00F64342"/>
    <w:rsid w:val="00F64787"/>
    <w:rsid w:val="00F648C1"/>
    <w:rsid w:val="00F65194"/>
    <w:rsid w:val="00F65292"/>
    <w:rsid w:val="00F6613D"/>
    <w:rsid w:val="00F66A8A"/>
    <w:rsid w:val="00F66C6B"/>
    <w:rsid w:val="00F66F8B"/>
    <w:rsid w:val="00F67304"/>
    <w:rsid w:val="00F678B2"/>
    <w:rsid w:val="00F678D7"/>
    <w:rsid w:val="00F67F19"/>
    <w:rsid w:val="00F7053C"/>
    <w:rsid w:val="00F709E8"/>
    <w:rsid w:val="00F7122D"/>
    <w:rsid w:val="00F71400"/>
    <w:rsid w:val="00F714BF"/>
    <w:rsid w:val="00F71C51"/>
    <w:rsid w:val="00F71D73"/>
    <w:rsid w:val="00F71EA4"/>
    <w:rsid w:val="00F7336B"/>
    <w:rsid w:val="00F73405"/>
    <w:rsid w:val="00F73DA1"/>
    <w:rsid w:val="00F73E77"/>
    <w:rsid w:val="00F757A1"/>
    <w:rsid w:val="00F760DD"/>
    <w:rsid w:val="00F76C1E"/>
    <w:rsid w:val="00F76F6B"/>
    <w:rsid w:val="00F774EA"/>
    <w:rsid w:val="00F77A64"/>
    <w:rsid w:val="00F77D13"/>
    <w:rsid w:val="00F77E5F"/>
    <w:rsid w:val="00F804C1"/>
    <w:rsid w:val="00F80836"/>
    <w:rsid w:val="00F80E6C"/>
    <w:rsid w:val="00F80EF0"/>
    <w:rsid w:val="00F81250"/>
    <w:rsid w:val="00F81D42"/>
    <w:rsid w:val="00F82055"/>
    <w:rsid w:val="00F823E4"/>
    <w:rsid w:val="00F82DB8"/>
    <w:rsid w:val="00F82DD9"/>
    <w:rsid w:val="00F83052"/>
    <w:rsid w:val="00F8319E"/>
    <w:rsid w:val="00F832D2"/>
    <w:rsid w:val="00F83445"/>
    <w:rsid w:val="00F8350E"/>
    <w:rsid w:val="00F83677"/>
    <w:rsid w:val="00F83B15"/>
    <w:rsid w:val="00F83C45"/>
    <w:rsid w:val="00F843A8"/>
    <w:rsid w:val="00F84517"/>
    <w:rsid w:val="00F848AF"/>
    <w:rsid w:val="00F8588A"/>
    <w:rsid w:val="00F858F6"/>
    <w:rsid w:val="00F8593F"/>
    <w:rsid w:val="00F85F78"/>
    <w:rsid w:val="00F8652A"/>
    <w:rsid w:val="00F86985"/>
    <w:rsid w:val="00F86A04"/>
    <w:rsid w:val="00F86DBB"/>
    <w:rsid w:val="00F86E8E"/>
    <w:rsid w:val="00F8701C"/>
    <w:rsid w:val="00F870BB"/>
    <w:rsid w:val="00F87422"/>
    <w:rsid w:val="00F9033C"/>
    <w:rsid w:val="00F90596"/>
    <w:rsid w:val="00F9083D"/>
    <w:rsid w:val="00F90AB3"/>
    <w:rsid w:val="00F9142C"/>
    <w:rsid w:val="00F9160B"/>
    <w:rsid w:val="00F91DB2"/>
    <w:rsid w:val="00F92341"/>
    <w:rsid w:val="00F924CC"/>
    <w:rsid w:val="00F92FDE"/>
    <w:rsid w:val="00F93186"/>
    <w:rsid w:val="00F93653"/>
    <w:rsid w:val="00F9375B"/>
    <w:rsid w:val="00F9386B"/>
    <w:rsid w:val="00F93BA5"/>
    <w:rsid w:val="00F943AD"/>
    <w:rsid w:val="00F94657"/>
    <w:rsid w:val="00F94B0C"/>
    <w:rsid w:val="00F94C80"/>
    <w:rsid w:val="00F9537C"/>
    <w:rsid w:val="00F95841"/>
    <w:rsid w:val="00F958D1"/>
    <w:rsid w:val="00F95B2B"/>
    <w:rsid w:val="00F95BCC"/>
    <w:rsid w:val="00F95DB7"/>
    <w:rsid w:val="00F95E35"/>
    <w:rsid w:val="00F96ACD"/>
    <w:rsid w:val="00F96E1C"/>
    <w:rsid w:val="00F96F82"/>
    <w:rsid w:val="00F96FD6"/>
    <w:rsid w:val="00F97B95"/>
    <w:rsid w:val="00FA0024"/>
    <w:rsid w:val="00FA01C2"/>
    <w:rsid w:val="00FA0EDB"/>
    <w:rsid w:val="00FA13F3"/>
    <w:rsid w:val="00FA21B0"/>
    <w:rsid w:val="00FA28C2"/>
    <w:rsid w:val="00FA291F"/>
    <w:rsid w:val="00FA30E0"/>
    <w:rsid w:val="00FA3686"/>
    <w:rsid w:val="00FA3D8B"/>
    <w:rsid w:val="00FA3FF6"/>
    <w:rsid w:val="00FA40D7"/>
    <w:rsid w:val="00FA4851"/>
    <w:rsid w:val="00FA4BC8"/>
    <w:rsid w:val="00FA54C6"/>
    <w:rsid w:val="00FA5721"/>
    <w:rsid w:val="00FA59DB"/>
    <w:rsid w:val="00FA5A29"/>
    <w:rsid w:val="00FA5D96"/>
    <w:rsid w:val="00FA64FD"/>
    <w:rsid w:val="00FA65E9"/>
    <w:rsid w:val="00FA6A3F"/>
    <w:rsid w:val="00FA75A2"/>
    <w:rsid w:val="00FA7A2A"/>
    <w:rsid w:val="00FB002F"/>
    <w:rsid w:val="00FB00A6"/>
    <w:rsid w:val="00FB031F"/>
    <w:rsid w:val="00FB07D7"/>
    <w:rsid w:val="00FB085D"/>
    <w:rsid w:val="00FB09BD"/>
    <w:rsid w:val="00FB0DB5"/>
    <w:rsid w:val="00FB101A"/>
    <w:rsid w:val="00FB1076"/>
    <w:rsid w:val="00FB144F"/>
    <w:rsid w:val="00FB1C4C"/>
    <w:rsid w:val="00FB1E3A"/>
    <w:rsid w:val="00FB275A"/>
    <w:rsid w:val="00FB2FDC"/>
    <w:rsid w:val="00FB346D"/>
    <w:rsid w:val="00FB3CF5"/>
    <w:rsid w:val="00FB40F5"/>
    <w:rsid w:val="00FB4109"/>
    <w:rsid w:val="00FB419C"/>
    <w:rsid w:val="00FB432A"/>
    <w:rsid w:val="00FB47D3"/>
    <w:rsid w:val="00FB4C17"/>
    <w:rsid w:val="00FB52AA"/>
    <w:rsid w:val="00FB5406"/>
    <w:rsid w:val="00FB55D1"/>
    <w:rsid w:val="00FB5BBA"/>
    <w:rsid w:val="00FB5D5F"/>
    <w:rsid w:val="00FB5E1D"/>
    <w:rsid w:val="00FB5F50"/>
    <w:rsid w:val="00FB65B1"/>
    <w:rsid w:val="00FB6946"/>
    <w:rsid w:val="00FB69F0"/>
    <w:rsid w:val="00FB6AA1"/>
    <w:rsid w:val="00FB6C71"/>
    <w:rsid w:val="00FB7344"/>
    <w:rsid w:val="00FB7503"/>
    <w:rsid w:val="00FB7771"/>
    <w:rsid w:val="00FB7939"/>
    <w:rsid w:val="00FB7A7B"/>
    <w:rsid w:val="00FB7EBF"/>
    <w:rsid w:val="00FC0ED3"/>
    <w:rsid w:val="00FC1358"/>
    <w:rsid w:val="00FC162A"/>
    <w:rsid w:val="00FC1940"/>
    <w:rsid w:val="00FC19B4"/>
    <w:rsid w:val="00FC24A0"/>
    <w:rsid w:val="00FC24F8"/>
    <w:rsid w:val="00FC2732"/>
    <w:rsid w:val="00FC2B84"/>
    <w:rsid w:val="00FC2D4F"/>
    <w:rsid w:val="00FC3310"/>
    <w:rsid w:val="00FC35D6"/>
    <w:rsid w:val="00FC3675"/>
    <w:rsid w:val="00FC426B"/>
    <w:rsid w:val="00FC4473"/>
    <w:rsid w:val="00FC456E"/>
    <w:rsid w:val="00FC4AD9"/>
    <w:rsid w:val="00FC500A"/>
    <w:rsid w:val="00FC56F8"/>
    <w:rsid w:val="00FC59CD"/>
    <w:rsid w:val="00FC5E3C"/>
    <w:rsid w:val="00FC6256"/>
    <w:rsid w:val="00FC7153"/>
    <w:rsid w:val="00FC75E9"/>
    <w:rsid w:val="00FC77C7"/>
    <w:rsid w:val="00FD010E"/>
    <w:rsid w:val="00FD0159"/>
    <w:rsid w:val="00FD056C"/>
    <w:rsid w:val="00FD07CB"/>
    <w:rsid w:val="00FD0E56"/>
    <w:rsid w:val="00FD13BB"/>
    <w:rsid w:val="00FD1455"/>
    <w:rsid w:val="00FD17D0"/>
    <w:rsid w:val="00FD1E2E"/>
    <w:rsid w:val="00FD2A91"/>
    <w:rsid w:val="00FD2E64"/>
    <w:rsid w:val="00FD325E"/>
    <w:rsid w:val="00FD3708"/>
    <w:rsid w:val="00FD383E"/>
    <w:rsid w:val="00FD3B07"/>
    <w:rsid w:val="00FD3D6C"/>
    <w:rsid w:val="00FD4B33"/>
    <w:rsid w:val="00FD4C21"/>
    <w:rsid w:val="00FD4D2D"/>
    <w:rsid w:val="00FD4F22"/>
    <w:rsid w:val="00FD545C"/>
    <w:rsid w:val="00FD594A"/>
    <w:rsid w:val="00FD5D95"/>
    <w:rsid w:val="00FD5F6C"/>
    <w:rsid w:val="00FD62D0"/>
    <w:rsid w:val="00FD7364"/>
    <w:rsid w:val="00FD742B"/>
    <w:rsid w:val="00FD76C7"/>
    <w:rsid w:val="00FD78E5"/>
    <w:rsid w:val="00FD79EE"/>
    <w:rsid w:val="00FD7FE3"/>
    <w:rsid w:val="00FE02B3"/>
    <w:rsid w:val="00FE0839"/>
    <w:rsid w:val="00FE0A82"/>
    <w:rsid w:val="00FE109F"/>
    <w:rsid w:val="00FE13E0"/>
    <w:rsid w:val="00FE14A1"/>
    <w:rsid w:val="00FE161C"/>
    <w:rsid w:val="00FE16E9"/>
    <w:rsid w:val="00FE16FC"/>
    <w:rsid w:val="00FE1F0F"/>
    <w:rsid w:val="00FE231E"/>
    <w:rsid w:val="00FE270A"/>
    <w:rsid w:val="00FE279A"/>
    <w:rsid w:val="00FE2A94"/>
    <w:rsid w:val="00FE2BDA"/>
    <w:rsid w:val="00FE2D9C"/>
    <w:rsid w:val="00FE3721"/>
    <w:rsid w:val="00FE447D"/>
    <w:rsid w:val="00FE44A6"/>
    <w:rsid w:val="00FE4CF8"/>
    <w:rsid w:val="00FE5083"/>
    <w:rsid w:val="00FE5782"/>
    <w:rsid w:val="00FE5A0C"/>
    <w:rsid w:val="00FE5A7E"/>
    <w:rsid w:val="00FE5C9D"/>
    <w:rsid w:val="00FE5DD5"/>
    <w:rsid w:val="00FE629E"/>
    <w:rsid w:val="00FE69BB"/>
    <w:rsid w:val="00FE74D8"/>
    <w:rsid w:val="00FE760B"/>
    <w:rsid w:val="00FE7A19"/>
    <w:rsid w:val="00FE7C30"/>
    <w:rsid w:val="00FE7C33"/>
    <w:rsid w:val="00FE7D9D"/>
    <w:rsid w:val="00FF0098"/>
    <w:rsid w:val="00FF05E7"/>
    <w:rsid w:val="00FF0E04"/>
    <w:rsid w:val="00FF1461"/>
    <w:rsid w:val="00FF1634"/>
    <w:rsid w:val="00FF295D"/>
    <w:rsid w:val="00FF3B8C"/>
    <w:rsid w:val="00FF4B48"/>
    <w:rsid w:val="00FF4D08"/>
    <w:rsid w:val="00FF55E9"/>
    <w:rsid w:val="00FF56C1"/>
    <w:rsid w:val="00FF5943"/>
    <w:rsid w:val="00FF5AC0"/>
    <w:rsid w:val="00FF5CC4"/>
    <w:rsid w:val="00FF5D59"/>
    <w:rsid w:val="00FF63DE"/>
    <w:rsid w:val="00FF6840"/>
    <w:rsid w:val="00FF6BDB"/>
    <w:rsid w:val="00FF6D16"/>
    <w:rsid w:val="00FF70B6"/>
    <w:rsid w:val="00FF7343"/>
    <w:rsid w:val="00FF75EF"/>
    <w:rsid w:val="00FF76F3"/>
    <w:rsid w:val="00FF785A"/>
    <w:rsid w:val="0101405B"/>
    <w:rsid w:val="01053414"/>
    <w:rsid w:val="010883A1"/>
    <w:rsid w:val="010A094E"/>
    <w:rsid w:val="010DB93F"/>
    <w:rsid w:val="0116115F"/>
    <w:rsid w:val="01184167"/>
    <w:rsid w:val="0121706E"/>
    <w:rsid w:val="0128EE14"/>
    <w:rsid w:val="0132CF89"/>
    <w:rsid w:val="0133FA59"/>
    <w:rsid w:val="013E3A43"/>
    <w:rsid w:val="014218B6"/>
    <w:rsid w:val="014265B6"/>
    <w:rsid w:val="014488F8"/>
    <w:rsid w:val="0144A1D8"/>
    <w:rsid w:val="01535751"/>
    <w:rsid w:val="0153C979"/>
    <w:rsid w:val="0157DEB7"/>
    <w:rsid w:val="017B15B5"/>
    <w:rsid w:val="018A0901"/>
    <w:rsid w:val="019273CB"/>
    <w:rsid w:val="0198836F"/>
    <w:rsid w:val="01A16D93"/>
    <w:rsid w:val="01A5242B"/>
    <w:rsid w:val="01A6EB59"/>
    <w:rsid w:val="01B063FE"/>
    <w:rsid w:val="01B18175"/>
    <w:rsid w:val="01B50D4A"/>
    <w:rsid w:val="01B79CC0"/>
    <w:rsid w:val="01C2950E"/>
    <w:rsid w:val="01C5B5EE"/>
    <w:rsid w:val="01C675F3"/>
    <w:rsid w:val="01C892EB"/>
    <w:rsid w:val="01D27D7D"/>
    <w:rsid w:val="01D4E4FA"/>
    <w:rsid w:val="01D5A15A"/>
    <w:rsid w:val="01D5FC78"/>
    <w:rsid w:val="01DDAF35"/>
    <w:rsid w:val="01DE6F60"/>
    <w:rsid w:val="01E65CE6"/>
    <w:rsid w:val="01E8628A"/>
    <w:rsid w:val="01F7A523"/>
    <w:rsid w:val="01F8EBDC"/>
    <w:rsid w:val="02042AA3"/>
    <w:rsid w:val="02076F57"/>
    <w:rsid w:val="020BB215"/>
    <w:rsid w:val="02249918"/>
    <w:rsid w:val="0225CA09"/>
    <w:rsid w:val="0231E9C3"/>
    <w:rsid w:val="02335A8F"/>
    <w:rsid w:val="023EBA0F"/>
    <w:rsid w:val="0242E7CC"/>
    <w:rsid w:val="024401B4"/>
    <w:rsid w:val="0245DA81"/>
    <w:rsid w:val="024D305D"/>
    <w:rsid w:val="025185FC"/>
    <w:rsid w:val="0255B75D"/>
    <w:rsid w:val="025798FD"/>
    <w:rsid w:val="025C9299"/>
    <w:rsid w:val="026A5400"/>
    <w:rsid w:val="0270CE50"/>
    <w:rsid w:val="02732EE1"/>
    <w:rsid w:val="0274E699"/>
    <w:rsid w:val="0276BA4A"/>
    <w:rsid w:val="02848BAD"/>
    <w:rsid w:val="028A1003"/>
    <w:rsid w:val="029012C7"/>
    <w:rsid w:val="0297E584"/>
    <w:rsid w:val="02994AE8"/>
    <w:rsid w:val="02A13F3D"/>
    <w:rsid w:val="02A49410"/>
    <w:rsid w:val="02AA1558"/>
    <w:rsid w:val="02AE9E2A"/>
    <w:rsid w:val="02B2C45F"/>
    <w:rsid w:val="02B3C594"/>
    <w:rsid w:val="02B3E4F1"/>
    <w:rsid w:val="02B50EE2"/>
    <w:rsid w:val="02BA8239"/>
    <w:rsid w:val="02C661E7"/>
    <w:rsid w:val="02CB317E"/>
    <w:rsid w:val="02D707E9"/>
    <w:rsid w:val="02DC0082"/>
    <w:rsid w:val="02E3FD72"/>
    <w:rsid w:val="02E48473"/>
    <w:rsid w:val="02E9E413"/>
    <w:rsid w:val="02EBEFDE"/>
    <w:rsid w:val="02F0E663"/>
    <w:rsid w:val="02F1A6E0"/>
    <w:rsid w:val="02F2184B"/>
    <w:rsid w:val="0309FE70"/>
    <w:rsid w:val="030A6993"/>
    <w:rsid w:val="030DCDDD"/>
    <w:rsid w:val="03122C84"/>
    <w:rsid w:val="031437B3"/>
    <w:rsid w:val="0316AEC7"/>
    <w:rsid w:val="032F641C"/>
    <w:rsid w:val="032FD674"/>
    <w:rsid w:val="03370F3A"/>
    <w:rsid w:val="03397A80"/>
    <w:rsid w:val="033E4CA6"/>
    <w:rsid w:val="0346B948"/>
    <w:rsid w:val="034B4A01"/>
    <w:rsid w:val="034C134F"/>
    <w:rsid w:val="03551941"/>
    <w:rsid w:val="0356D2F3"/>
    <w:rsid w:val="0358D5C9"/>
    <w:rsid w:val="035A26F8"/>
    <w:rsid w:val="035E95B8"/>
    <w:rsid w:val="03648318"/>
    <w:rsid w:val="03757787"/>
    <w:rsid w:val="037DBF82"/>
    <w:rsid w:val="03827D12"/>
    <w:rsid w:val="03834395"/>
    <w:rsid w:val="0383F773"/>
    <w:rsid w:val="0387A7B8"/>
    <w:rsid w:val="038A3487"/>
    <w:rsid w:val="038C1BA2"/>
    <w:rsid w:val="0392050E"/>
    <w:rsid w:val="039D0C08"/>
    <w:rsid w:val="039D25FE"/>
    <w:rsid w:val="03ADEA0A"/>
    <w:rsid w:val="03B14DF0"/>
    <w:rsid w:val="03B45AA6"/>
    <w:rsid w:val="03B68ABD"/>
    <w:rsid w:val="03B6BFE6"/>
    <w:rsid w:val="03BD0BA1"/>
    <w:rsid w:val="03C3F674"/>
    <w:rsid w:val="03C5A301"/>
    <w:rsid w:val="03C636B3"/>
    <w:rsid w:val="03CBFBF5"/>
    <w:rsid w:val="03D17C07"/>
    <w:rsid w:val="03D44546"/>
    <w:rsid w:val="03D5050E"/>
    <w:rsid w:val="03D89E78"/>
    <w:rsid w:val="03DE70F6"/>
    <w:rsid w:val="03EBA6FE"/>
    <w:rsid w:val="03F1E174"/>
    <w:rsid w:val="03F6BED4"/>
    <w:rsid w:val="03FD3D33"/>
    <w:rsid w:val="03FDA4A8"/>
    <w:rsid w:val="040F1250"/>
    <w:rsid w:val="0410CBA6"/>
    <w:rsid w:val="0411C76C"/>
    <w:rsid w:val="041485C5"/>
    <w:rsid w:val="04264DF2"/>
    <w:rsid w:val="042FF814"/>
    <w:rsid w:val="0434551D"/>
    <w:rsid w:val="043E4B8F"/>
    <w:rsid w:val="04410A31"/>
    <w:rsid w:val="04411298"/>
    <w:rsid w:val="04429B97"/>
    <w:rsid w:val="044AF85C"/>
    <w:rsid w:val="04521737"/>
    <w:rsid w:val="045357D8"/>
    <w:rsid w:val="0454F581"/>
    <w:rsid w:val="045A2B45"/>
    <w:rsid w:val="04604F82"/>
    <w:rsid w:val="04638578"/>
    <w:rsid w:val="046D359A"/>
    <w:rsid w:val="046EFED3"/>
    <w:rsid w:val="0473B7FD"/>
    <w:rsid w:val="04791B6C"/>
    <w:rsid w:val="0479407B"/>
    <w:rsid w:val="047B7EE5"/>
    <w:rsid w:val="048107B7"/>
    <w:rsid w:val="0483DDF2"/>
    <w:rsid w:val="04848626"/>
    <w:rsid w:val="0486E7DD"/>
    <w:rsid w:val="049095E3"/>
    <w:rsid w:val="0498FBB2"/>
    <w:rsid w:val="049A865A"/>
    <w:rsid w:val="04A2DC5E"/>
    <w:rsid w:val="04A3B70A"/>
    <w:rsid w:val="04A842C7"/>
    <w:rsid w:val="04AD08F9"/>
    <w:rsid w:val="04B2240F"/>
    <w:rsid w:val="04C3EDC8"/>
    <w:rsid w:val="04D081BB"/>
    <w:rsid w:val="04D2D355"/>
    <w:rsid w:val="04D429C0"/>
    <w:rsid w:val="04D46623"/>
    <w:rsid w:val="04D91650"/>
    <w:rsid w:val="04F8FA17"/>
    <w:rsid w:val="0509E9C6"/>
    <w:rsid w:val="0510E61E"/>
    <w:rsid w:val="051A1C6A"/>
    <w:rsid w:val="051E6034"/>
    <w:rsid w:val="0521780C"/>
    <w:rsid w:val="05256618"/>
    <w:rsid w:val="0525C537"/>
    <w:rsid w:val="053E6276"/>
    <w:rsid w:val="054017F8"/>
    <w:rsid w:val="055101D9"/>
    <w:rsid w:val="05574B39"/>
    <w:rsid w:val="05578C6E"/>
    <w:rsid w:val="055EA49B"/>
    <w:rsid w:val="056FFC79"/>
    <w:rsid w:val="057363D6"/>
    <w:rsid w:val="0575070D"/>
    <w:rsid w:val="0575F99A"/>
    <w:rsid w:val="0585D3EB"/>
    <w:rsid w:val="058C71A0"/>
    <w:rsid w:val="05922A8E"/>
    <w:rsid w:val="0596B807"/>
    <w:rsid w:val="05A2D01E"/>
    <w:rsid w:val="05AC1C39"/>
    <w:rsid w:val="05B176F1"/>
    <w:rsid w:val="05B20C89"/>
    <w:rsid w:val="05B39ABB"/>
    <w:rsid w:val="05BB94F7"/>
    <w:rsid w:val="05C29E2F"/>
    <w:rsid w:val="05D46B66"/>
    <w:rsid w:val="05D97B1A"/>
    <w:rsid w:val="05EA8583"/>
    <w:rsid w:val="05EF2839"/>
    <w:rsid w:val="05F01A0E"/>
    <w:rsid w:val="05FC0FD9"/>
    <w:rsid w:val="0600B03C"/>
    <w:rsid w:val="0603AAA8"/>
    <w:rsid w:val="06042BD0"/>
    <w:rsid w:val="0608A425"/>
    <w:rsid w:val="060B5272"/>
    <w:rsid w:val="061388D6"/>
    <w:rsid w:val="06158CA7"/>
    <w:rsid w:val="061AE97C"/>
    <w:rsid w:val="0620CCD0"/>
    <w:rsid w:val="062B5B05"/>
    <w:rsid w:val="062C14EB"/>
    <w:rsid w:val="06340229"/>
    <w:rsid w:val="06485A8C"/>
    <w:rsid w:val="064B5091"/>
    <w:rsid w:val="064EE433"/>
    <w:rsid w:val="06509470"/>
    <w:rsid w:val="06528B78"/>
    <w:rsid w:val="0655B3E4"/>
    <w:rsid w:val="0669C62F"/>
    <w:rsid w:val="067B4047"/>
    <w:rsid w:val="067E928A"/>
    <w:rsid w:val="067FD8FD"/>
    <w:rsid w:val="0680C4B3"/>
    <w:rsid w:val="0682A316"/>
    <w:rsid w:val="0686B8E7"/>
    <w:rsid w:val="06925F32"/>
    <w:rsid w:val="069465D1"/>
    <w:rsid w:val="0698B904"/>
    <w:rsid w:val="069C23D7"/>
    <w:rsid w:val="069E8878"/>
    <w:rsid w:val="06A37DA5"/>
    <w:rsid w:val="06A3E1B6"/>
    <w:rsid w:val="06A5E3AF"/>
    <w:rsid w:val="06B0FF8E"/>
    <w:rsid w:val="06BFBB82"/>
    <w:rsid w:val="06C05DD2"/>
    <w:rsid w:val="06C5DF30"/>
    <w:rsid w:val="06D8671C"/>
    <w:rsid w:val="06DAFDA6"/>
    <w:rsid w:val="06EFC911"/>
    <w:rsid w:val="06FBA3EC"/>
    <w:rsid w:val="06FE4B1C"/>
    <w:rsid w:val="0700CCC8"/>
    <w:rsid w:val="07027901"/>
    <w:rsid w:val="07046700"/>
    <w:rsid w:val="07136DAF"/>
    <w:rsid w:val="07155E29"/>
    <w:rsid w:val="0722F3FF"/>
    <w:rsid w:val="07281589"/>
    <w:rsid w:val="072AD5F2"/>
    <w:rsid w:val="07364E6B"/>
    <w:rsid w:val="073D0AB7"/>
    <w:rsid w:val="0746EB92"/>
    <w:rsid w:val="0747C692"/>
    <w:rsid w:val="074AB334"/>
    <w:rsid w:val="0750D63F"/>
    <w:rsid w:val="07560274"/>
    <w:rsid w:val="075AEB0B"/>
    <w:rsid w:val="075E20CC"/>
    <w:rsid w:val="076AEDA9"/>
    <w:rsid w:val="077DCFF8"/>
    <w:rsid w:val="077F7421"/>
    <w:rsid w:val="078C8BAB"/>
    <w:rsid w:val="078FA706"/>
    <w:rsid w:val="0795C965"/>
    <w:rsid w:val="079D7E0C"/>
    <w:rsid w:val="07A58F3C"/>
    <w:rsid w:val="07AAADE9"/>
    <w:rsid w:val="07BE889F"/>
    <w:rsid w:val="07D45622"/>
    <w:rsid w:val="07DCD13A"/>
    <w:rsid w:val="07DD869F"/>
    <w:rsid w:val="07E831E7"/>
    <w:rsid w:val="07EA6B17"/>
    <w:rsid w:val="08048EDE"/>
    <w:rsid w:val="0806F86A"/>
    <w:rsid w:val="08085A4D"/>
    <w:rsid w:val="080DC451"/>
    <w:rsid w:val="08153D04"/>
    <w:rsid w:val="081E2D1F"/>
    <w:rsid w:val="081E3343"/>
    <w:rsid w:val="082ACEC5"/>
    <w:rsid w:val="082E0966"/>
    <w:rsid w:val="08354038"/>
    <w:rsid w:val="083585A1"/>
    <w:rsid w:val="0839B74F"/>
    <w:rsid w:val="0843F858"/>
    <w:rsid w:val="0857195F"/>
    <w:rsid w:val="085EFA1C"/>
    <w:rsid w:val="086E7F1A"/>
    <w:rsid w:val="0870634A"/>
    <w:rsid w:val="0870F22A"/>
    <w:rsid w:val="0872CDE5"/>
    <w:rsid w:val="087D6F9E"/>
    <w:rsid w:val="08843CE9"/>
    <w:rsid w:val="0884CEEB"/>
    <w:rsid w:val="088B8A95"/>
    <w:rsid w:val="088F52D3"/>
    <w:rsid w:val="088F9A03"/>
    <w:rsid w:val="0897986B"/>
    <w:rsid w:val="0897F648"/>
    <w:rsid w:val="089C104E"/>
    <w:rsid w:val="089F2F02"/>
    <w:rsid w:val="08A51AB6"/>
    <w:rsid w:val="08AA01BB"/>
    <w:rsid w:val="08AAA795"/>
    <w:rsid w:val="08AB9BCA"/>
    <w:rsid w:val="08B2C460"/>
    <w:rsid w:val="08B69A13"/>
    <w:rsid w:val="08B8EFF4"/>
    <w:rsid w:val="08B9C35E"/>
    <w:rsid w:val="08C94B39"/>
    <w:rsid w:val="08CB8856"/>
    <w:rsid w:val="08CC4C51"/>
    <w:rsid w:val="08CC6181"/>
    <w:rsid w:val="08D3A86A"/>
    <w:rsid w:val="08D88A7E"/>
    <w:rsid w:val="08DB2F96"/>
    <w:rsid w:val="08DF2BA5"/>
    <w:rsid w:val="08E96E4D"/>
    <w:rsid w:val="08EB6E4E"/>
    <w:rsid w:val="08ECCDD5"/>
    <w:rsid w:val="08EE1E13"/>
    <w:rsid w:val="08FA3EF1"/>
    <w:rsid w:val="08FB0746"/>
    <w:rsid w:val="08FDF8D8"/>
    <w:rsid w:val="08FEDD96"/>
    <w:rsid w:val="090757CE"/>
    <w:rsid w:val="090CFBD7"/>
    <w:rsid w:val="092103A0"/>
    <w:rsid w:val="092B7219"/>
    <w:rsid w:val="092CA049"/>
    <w:rsid w:val="092E8B64"/>
    <w:rsid w:val="0935B3CA"/>
    <w:rsid w:val="0947B891"/>
    <w:rsid w:val="0953D528"/>
    <w:rsid w:val="0953E56A"/>
    <w:rsid w:val="0957740B"/>
    <w:rsid w:val="0957BD93"/>
    <w:rsid w:val="0958B7D7"/>
    <w:rsid w:val="095C0A8F"/>
    <w:rsid w:val="096B5199"/>
    <w:rsid w:val="0970184D"/>
    <w:rsid w:val="0973A27A"/>
    <w:rsid w:val="09769CEF"/>
    <w:rsid w:val="0979D0EA"/>
    <w:rsid w:val="097DAAA9"/>
    <w:rsid w:val="0982E513"/>
    <w:rsid w:val="0985DD82"/>
    <w:rsid w:val="098ABF95"/>
    <w:rsid w:val="098B7556"/>
    <w:rsid w:val="098F3131"/>
    <w:rsid w:val="0990F023"/>
    <w:rsid w:val="099712E4"/>
    <w:rsid w:val="0997E508"/>
    <w:rsid w:val="0999754E"/>
    <w:rsid w:val="099BE414"/>
    <w:rsid w:val="099C23EF"/>
    <w:rsid w:val="099D3110"/>
    <w:rsid w:val="09A10A8C"/>
    <w:rsid w:val="09A1811D"/>
    <w:rsid w:val="09A288CF"/>
    <w:rsid w:val="09A43CDB"/>
    <w:rsid w:val="09AB205F"/>
    <w:rsid w:val="09B10D65"/>
    <w:rsid w:val="09B58648"/>
    <w:rsid w:val="09B929C4"/>
    <w:rsid w:val="09BEC901"/>
    <w:rsid w:val="09C369B3"/>
    <w:rsid w:val="09C9687C"/>
    <w:rsid w:val="09CF6D5B"/>
    <w:rsid w:val="09DD3808"/>
    <w:rsid w:val="09E4BA99"/>
    <w:rsid w:val="09EA67DB"/>
    <w:rsid w:val="09EA988E"/>
    <w:rsid w:val="09EEB18A"/>
    <w:rsid w:val="09F83210"/>
    <w:rsid w:val="09F88464"/>
    <w:rsid w:val="0A079441"/>
    <w:rsid w:val="0A0A9498"/>
    <w:rsid w:val="0A1589C5"/>
    <w:rsid w:val="0A1E0B6A"/>
    <w:rsid w:val="0A2B3192"/>
    <w:rsid w:val="0A31705A"/>
    <w:rsid w:val="0A40EB17"/>
    <w:rsid w:val="0A43680F"/>
    <w:rsid w:val="0A45D8DA"/>
    <w:rsid w:val="0A47DFFC"/>
    <w:rsid w:val="0A4DFF7B"/>
    <w:rsid w:val="0A662E40"/>
    <w:rsid w:val="0A66F410"/>
    <w:rsid w:val="0A6BEBCD"/>
    <w:rsid w:val="0A6C2A3B"/>
    <w:rsid w:val="0A74866C"/>
    <w:rsid w:val="0A79028D"/>
    <w:rsid w:val="0A7F6B1A"/>
    <w:rsid w:val="0A81C534"/>
    <w:rsid w:val="0A8BDCCE"/>
    <w:rsid w:val="0A90B301"/>
    <w:rsid w:val="0A922789"/>
    <w:rsid w:val="0A9783FB"/>
    <w:rsid w:val="0A9D4EC0"/>
    <w:rsid w:val="0AA3AEFD"/>
    <w:rsid w:val="0AA43438"/>
    <w:rsid w:val="0AAAB95D"/>
    <w:rsid w:val="0AAC9106"/>
    <w:rsid w:val="0ABB3830"/>
    <w:rsid w:val="0ABD3B06"/>
    <w:rsid w:val="0AC971E1"/>
    <w:rsid w:val="0ACA68BB"/>
    <w:rsid w:val="0ACF051E"/>
    <w:rsid w:val="0AD1842B"/>
    <w:rsid w:val="0AD3D6F9"/>
    <w:rsid w:val="0AD76304"/>
    <w:rsid w:val="0AF0DBA0"/>
    <w:rsid w:val="0AFCD2EF"/>
    <w:rsid w:val="0B08E37C"/>
    <w:rsid w:val="0B1568EF"/>
    <w:rsid w:val="0B17844B"/>
    <w:rsid w:val="0B1A241E"/>
    <w:rsid w:val="0B1C8711"/>
    <w:rsid w:val="0B1E1106"/>
    <w:rsid w:val="0B2BC9AA"/>
    <w:rsid w:val="0B2E70EE"/>
    <w:rsid w:val="0B30CAD9"/>
    <w:rsid w:val="0B33B569"/>
    <w:rsid w:val="0B34B7A6"/>
    <w:rsid w:val="0B428431"/>
    <w:rsid w:val="0B4961F8"/>
    <w:rsid w:val="0B4A0C2E"/>
    <w:rsid w:val="0B4DE8E6"/>
    <w:rsid w:val="0B5D9796"/>
    <w:rsid w:val="0B5EC7E9"/>
    <w:rsid w:val="0B69C31B"/>
    <w:rsid w:val="0B6D2663"/>
    <w:rsid w:val="0B740163"/>
    <w:rsid w:val="0B86E9FC"/>
    <w:rsid w:val="0B8E072B"/>
    <w:rsid w:val="0B91071B"/>
    <w:rsid w:val="0B959CFE"/>
    <w:rsid w:val="0BA22B9A"/>
    <w:rsid w:val="0BAC4EC6"/>
    <w:rsid w:val="0BAD2FBC"/>
    <w:rsid w:val="0BBABF4A"/>
    <w:rsid w:val="0BC19010"/>
    <w:rsid w:val="0BC7B8DF"/>
    <w:rsid w:val="0BC98E85"/>
    <w:rsid w:val="0BCA345B"/>
    <w:rsid w:val="0BCA8800"/>
    <w:rsid w:val="0BCC29CE"/>
    <w:rsid w:val="0BD46E90"/>
    <w:rsid w:val="0BD614BB"/>
    <w:rsid w:val="0BD7F797"/>
    <w:rsid w:val="0BE4C6E9"/>
    <w:rsid w:val="0BE53B5E"/>
    <w:rsid w:val="0BF025BB"/>
    <w:rsid w:val="0BF43A13"/>
    <w:rsid w:val="0BF5B77F"/>
    <w:rsid w:val="0BF8C788"/>
    <w:rsid w:val="0BF9D1E0"/>
    <w:rsid w:val="0BF9E3EB"/>
    <w:rsid w:val="0BFDACA0"/>
    <w:rsid w:val="0BFDD6DB"/>
    <w:rsid w:val="0C000AC6"/>
    <w:rsid w:val="0C01A69B"/>
    <w:rsid w:val="0C18B836"/>
    <w:rsid w:val="0C1C4A3B"/>
    <w:rsid w:val="0C229CDE"/>
    <w:rsid w:val="0C238420"/>
    <w:rsid w:val="0C2A7400"/>
    <w:rsid w:val="0C346012"/>
    <w:rsid w:val="0C397A7F"/>
    <w:rsid w:val="0C3EA205"/>
    <w:rsid w:val="0C3FBCC7"/>
    <w:rsid w:val="0C42E1FE"/>
    <w:rsid w:val="0C43B0B0"/>
    <w:rsid w:val="0C49B937"/>
    <w:rsid w:val="0C4E3517"/>
    <w:rsid w:val="0C4FC752"/>
    <w:rsid w:val="0C557C3E"/>
    <w:rsid w:val="0C5A68F2"/>
    <w:rsid w:val="0C5BDC4C"/>
    <w:rsid w:val="0C6BDF3F"/>
    <w:rsid w:val="0C6E5B43"/>
    <w:rsid w:val="0C80E066"/>
    <w:rsid w:val="0C86F93A"/>
    <w:rsid w:val="0C8F914A"/>
    <w:rsid w:val="0C91A57E"/>
    <w:rsid w:val="0C96CAFF"/>
    <w:rsid w:val="0CA0A4A0"/>
    <w:rsid w:val="0CA4B3DD"/>
    <w:rsid w:val="0CB49846"/>
    <w:rsid w:val="0CB7E31B"/>
    <w:rsid w:val="0CBB9601"/>
    <w:rsid w:val="0CC25497"/>
    <w:rsid w:val="0CD07E6B"/>
    <w:rsid w:val="0CD79C50"/>
    <w:rsid w:val="0CDBE2BE"/>
    <w:rsid w:val="0CDDA926"/>
    <w:rsid w:val="0CE25635"/>
    <w:rsid w:val="0CE41396"/>
    <w:rsid w:val="0CE453A9"/>
    <w:rsid w:val="0CE782B3"/>
    <w:rsid w:val="0CFA2316"/>
    <w:rsid w:val="0CFBECA0"/>
    <w:rsid w:val="0D01093E"/>
    <w:rsid w:val="0D02BA3B"/>
    <w:rsid w:val="0D05E1F8"/>
    <w:rsid w:val="0D083445"/>
    <w:rsid w:val="0D0FAB16"/>
    <w:rsid w:val="0D0FB828"/>
    <w:rsid w:val="0D13012A"/>
    <w:rsid w:val="0D141843"/>
    <w:rsid w:val="0D19AEB9"/>
    <w:rsid w:val="0D258533"/>
    <w:rsid w:val="0D36F60F"/>
    <w:rsid w:val="0D381F55"/>
    <w:rsid w:val="0D3C1F68"/>
    <w:rsid w:val="0D5018C2"/>
    <w:rsid w:val="0D5BD5A8"/>
    <w:rsid w:val="0D5BEC27"/>
    <w:rsid w:val="0D631319"/>
    <w:rsid w:val="0D64FEE2"/>
    <w:rsid w:val="0D6E83D5"/>
    <w:rsid w:val="0D6E8918"/>
    <w:rsid w:val="0D6F069F"/>
    <w:rsid w:val="0D737732"/>
    <w:rsid w:val="0D74BFE4"/>
    <w:rsid w:val="0D807EDF"/>
    <w:rsid w:val="0D85F1DF"/>
    <w:rsid w:val="0D899656"/>
    <w:rsid w:val="0D8D0CA2"/>
    <w:rsid w:val="0D9CEDB1"/>
    <w:rsid w:val="0D9ECBED"/>
    <w:rsid w:val="0DA18FC3"/>
    <w:rsid w:val="0DA3858A"/>
    <w:rsid w:val="0DA5E8AF"/>
    <w:rsid w:val="0DA9E0F5"/>
    <w:rsid w:val="0DABFBA1"/>
    <w:rsid w:val="0DB72733"/>
    <w:rsid w:val="0DC69804"/>
    <w:rsid w:val="0DC971DD"/>
    <w:rsid w:val="0DD09A5F"/>
    <w:rsid w:val="0DD4AA1F"/>
    <w:rsid w:val="0DDC0D93"/>
    <w:rsid w:val="0DDF0817"/>
    <w:rsid w:val="0DE197B8"/>
    <w:rsid w:val="0DE33F0D"/>
    <w:rsid w:val="0DE3F9CA"/>
    <w:rsid w:val="0DE69A93"/>
    <w:rsid w:val="0DE8D42A"/>
    <w:rsid w:val="0DF5E645"/>
    <w:rsid w:val="0DF80E89"/>
    <w:rsid w:val="0E012CCF"/>
    <w:rsid w:val="0E01AB51"/>
    <w:rsid w:val="0E033047"/>
    <w:rsid w:val="0E09E3A3"/>
    <w:rsid w:val="0E0C8D04"/>
    <w:rsid w:val="0E0E44FB"/>
    <w:rsid w:val="0E10FECE"/>
    <w:rsid w:val="0E18B7DD"/>
    <w:rsid w:val="0E1C6395"/>
    <w:rsid w:val="0E1F98CB"/>
    <w:rsid w:val="0E24452F"/>
    <w:rsid w:val="0E24881D"/>
    <w:rsid w:val="0E27E4EA"/>
    <w:rsid w:val="0E2C426C"/>
    <w:rsid w:val="0E3DEA23"/>
    <w:rsid w:val="0E40843E"/>
    <w:rsid w:val="0E437AD2"/>
    <w:rsid w:val="0E43F8AF"/>
    <w:rsid w:val="0E4418FA"/>
    <w:rsid w:val="0E483452"/>
    <w:rsid w:val="0E56A7AB"/>
    <w:rsid w:val="0E571C39"/>
    <w:rsid w:val="0E5769CF"/>
    <w:rsid w:val="0E584852"/>
    <w:rsid w:val="0E5A9156"/>
    <w:rsid w:val="0E5B5B66"/>
    <w:rsid w:val="0E65723E"/>
    <w:rsid w:val="0E7778B0"/>
    <w:rsid w:val="0E78B1EF"/>
    <w:rsid w:val="0E7E32D0"/>
    <w:rsid w:val="0E8A70D3"/>
    <w:rsid w:val="0E8D9194"/>
    <w:rsid w:val="0E8EDAD2"/>
    <w:rsid w:val="0E9703E9"/>
    <w:rsid w:val="0E97585A"/>
    <w:rsid w:val="0E982878"/>
    <w:rsid w:val="0EB26BE3"/>
    <w:rsid w:val="0EB6B3A3"/>
    <w:rsid w:val="0EBA9709"/>
    <w:rsid w:val="0EC1B3F9"/>
    <w:rsid w:val="0EC7AFDB"/>
    <w:rsid w:val="0EC95E40"/>
    <w:rsid w:val="0ED8ABCA"/>
    <w:rsid w:val="0EE0796D"/>
    <w:rsid w:val="0EE9C29E"/>
    <w:rsid w:val="0EF95078"/>
    <w:rsid w:val="0EFE08F8"/>
    <w:rsid w:val="0F062722"/>
    <w:rsid w:val="0F0B3532"/>
    <w:rsid w:val="0F0C9D68"/>
    <w:rsid w:val="0F109045"/>
    <w:rsid w:val="0F177B9B"/>
    <w:rsid w:val="0F26FA4E"/>
    <w:rsid w:val="0F30BAA7"/>
    <w:rsid w:val="0F30CB36"/>
    <w:rsid w:val="0F3383A9"/>
    <w:rsid w:val="0F33A0EB"/>
    <w:rsid w:val="0F4CFC1F"/>
    <w:rsid w:val="0F5281D5"/>
    <w:rsid w:val="0F52F794"/>
    <w:rsid w:val="0F54C61D"/>
    <w:rsid w:val="0F57D46B"/>
    <w:rsid w:val="0F6B08FF"/>
    <w:rsid w:val="0F6E2050"/>
    <w:rsid w:val="0F79E123"/>
    <w:rsid w:val="0F7E0DD5"/>
    <w:rsid w:val="0F8055CA"/>
    <w:rsid w:val="0F8DC7F5"/>
    <w:rsid w:val="0F995A83"/>
    <w:rsid w:val="0F9995CE"/>
    <w:rsid w:val="0FA2AFCD"/>
    <w:rsid w:val="0FA4F54E"/>
    <w:rsid w:val="0FAC643C"/>
    <w:rsid w:val="0FB520F5"/>
    <w:rsid w:val="0FB84CD6"/>
    <w:rsid w:val="0FBD356D"/>
    <w:rsid w:val="0FC4F96B"/>
    <w:rsid w:val="0FD462FC"/>
    <w:rsid w:val="0FD848F9"/>
    <w:rsid w:val="0FD9D1F8"/>
    <w:rsid w:val="0FDDFA50"/>
    <w:rsid w:val="0FE0DF0A"/>
    <w:rsid w:val="0FEABC4A"/>
    <w:rsid w:val="0FF3075F"/>
    <w:rsid w:val="0FFA6A3D"/>
    <w:rsid w:val="0FFD66FF"/>
    <w:rsid w:val="1003876E"/>
    <w:rsid w:val="10046B8F"/>
    <w:rsid w:val="100B0BBD"/>
    <w:rsid w:val="102125CC"/>
    <w:rsid w:val="10250535"/>
    <w:rsid w:val="10261A9A"/>
    <w:rsid w:val="103BEBFF"/>
    <w:rsid w:val="103DFBE1"/>
    <w:rsid w:val="103E8A13"/>
    <w:rsid w:val="10420D28"/>
    <w:rsid w:val="104686A7"/>
    <w:rsid w:val="10494478"/>
    <w:rsid w:val="104CAC5D"/>
    <w:rsid w:val="104D4D37"/>
    <w:rsid w:val="10538E63"/>
    <w:rsid w:val="105AEC89"/>
    <w:rsid w:val="105E3F58"/>
    <w:rsid w:val="105E598C"/>
    <w:rsid w:val="1060F1BC"/>
    <w:rsid w:val="1071469F"/>
    <w:rsid w:val="10876379"/>
    <w:rsid w:val="108AA0D2"/>
    <w:rsid w:val="108B854D"/>
    <w:rsid w:val="108CE41B"/>
    <w:rsid w:val="10961CF8"/>
    <w:rsid w:val="109CC001"/>
    <w:rsid w:val="10A1A0EB"/>
    <w:rsid w:val="10A2CFDB"/>
    <w:rsid w:val="10A5299C"/>
    <w:rsid w:val="10A5CC05"/>
    <w:rsid w:val="10AA40E7"/>
    <w:rsid w:val="10B5F2C6"/>
    <w:rsid w:val="10B6CD1B"/>
    <w:rsid w:val="10B9EB4E"/>
    <w:rsid w:val="10BCD0BA"/>
    <w:rsid w:val="10BDF843"/>
    <w:rsid w:val="10BFDC74"/>
    <w:rsid w:val="10C783C6"/>
    <w:rsid w:val="10D1B5C1"/>
    <w:rsid w:val="10D253FA"/>
    <w:rsid w:val="10E76223"/>
    <w:rsid w:val="110563BE"/>
    <w:rsid w:val="11060A58"/>
    <w:rsid w:val="11092505"/>
    <w:rsid w:val="110B8C0D"/>
    <w:rsid w:val="1114EADD"/>
    <w:rsid w:val="112F92D2"/>
    <w:rsid w:val="1131F68B"/>
    <w:rsid w:val="113FD428"/>
    <w:rsid w:val="11416B6F"/>
    <w:rsid w:val="1149333A"/>
    <w:rsid w:val="11515678"/>
    <w:rsid w:val="115D0EB4"/>
    <w:rsid w:val="116F2D2E"/>
    <w:rsid w:val="11782500"/>
    <w:rsid w:val="11783659"/>
    <w:rsid w:val="117D53B4"/>
    <w:rsid w:val="11865D4C"/>
    <w:rsid w:val="11970C51"/>
    <w:rsid w:val="11A2F6ED"/>
    <w:rsid w:val="11B2E5D7"/>
    <w:rsid w:val="11B3C8D4"/>
    <w:rsid w:val="11B720E7"/>
    <w:rsid w:val="11B756F0"/>
    <w:rsid w:val="11CEAF9C"/>
    <w:rsid w:val="11D37A0F"/>
    <w:rsid w:val="11D415BA"/>
    <w:rsid w:val="11D762AA"/>
    <w:rsid w:val="11D85EC9"/>
    <w:rsid w:val="11E19CB5"/>
    <w:rsid w:val="11F27785"/>
    <w:rsid w:val="11FC62BB"/>
    <w:rsid w:val="11FD3522"/>
    <w:rsid w:val="12040894"/>
    <w:rsid w:val="12079ACE"/>
    <w:rsid w:val="1208B393"/>
    <w:rsid w:val="1211F089"/>
    <w:rsid w:val="121788A9"/>
    <w:rsid w:val="12198F45"/>
    <w:rsid w:val="121D72E4"/>
    <w:rsid w:val="12219D08"/>
    <w:rsid w:val="122845F9"/>
    <w:rsid w:val="122EE006"/>
    <w:rsid w:val="123A95CF"/>
    <w:rsid w:val="123E2F01"/>
    <w:rsid w:val="12497EFB"/>
    <w:rsid w:val="124EB7B6"/>
    <w:rsid w:val="12534C3D"/>
    <w:rsid w:val="12574A01"/>
    <w:rsid w:val="125817C8"/>
    <w:rsid w:val="12593E3B"/>
    <w:rsid w:val="1259C8A4"/>
    <w:rsid w:val="125C4E9A"/>
    <w:rsid w:val="125C8289"/>
    <w:rsid w:val="1260984D"/>
    <w:rsid w:val="1266CA35"/>
    <w:rsid w:val="1266D6B9"/>
    <w:rsid w:val="126BE96F"/>
    <w:rsid w:val="127F6CC4"/>
    <w:rsid w:val="12861681"/>
    <w:rsid w:val="128A70BF"/>
    <w:rsid w:val="128A7939"/>
    <w:rsid w:val="1290A057"/>
    <w:rsid w:val="1296460F"/>
    <w:rsid w:val="129B1200"/>
    <w:rsid w:val="12AF47C8"/>
    <w:rsid w:val="12B744E5"/>
    <w:rsid w:val="12BD6531"/>
    <w:rsid w:val="12BF5778"/>
    <w:rsid w:val="12C46707"/>
    <w:rsid w:val="12CAB563"/>
    <w:rsid w:val="12CE86DD"/>
    <w:rsid w:val="12D59746"/>
    <w:rsid w:val="12D9332D"/>
    <w:rsid w:val="12DAD775"/>
    <w:rsid w:val="12DCA875"/>
    <w:rsid w:val="12DD55A7"/>
    <w:rsid w:val="12DED06D"/>
    <w:rsid w:val="12E26081"/>
    <w:rsid w:val="12EAB535"/>
    <w:rsid w:val="12EC4A62"/>
    <w:rsid w:val="12EDC64F"/>
    <w:rsid w:val="12F4E668"/>
    <w:rsid w:val="13037ABC"/>
    <w:rsid w:val="13108BCB"/>
    <w:rsid w:val="1313F2D9"/>
    <w:rsid w:val="131A1CC5"/>
    <w:rsid w:val="13263EAB"/>
    <w:rsid w:val="13311E34"/>
    <w:rsid w:val="133F5F92"/>
    <w:rsid w:val="13494BD1"/>
    <w:rsid w:val="134A10D5"/>
    <w:rsid w:val="134BBBBA"/>
    <w:rsid w:val="13534721"/>
    <w:rsid w:val="1354F05A"/>
    <w:rsid w:val="13610296"/>
    <w:rsid w:val="13631A12"/>
    <w:rsid w:val="1368A97B"/>
    <w:rsid w:val="136A9E22"/>
    <w:rsid w:val="136BBBFA"/>
    <w:rsid w:val="137179B2"/>
    <w:rsid w:val="1372CD72"/>
    <w:rsid w:val="1374BC0F"/>
    <w:rsid w:val="13791672"/>
    <w:rsid w:val="137C1A57"/>
    <w:rsid w:val="13865DEA"/>
    <w:rsid w:val="138C39AA"/>
    <w:rsid w:val="13916F41"/>
    <w:rsid w:val="13A773CD"/>
    <w:rsid w:val="13A83888"/>
    <w:rsid w:val="13AB732A"/>
    <w:rsid w:val="13AFE2C1"/>
    <w:rsid w:val="13B430B6"/>
    <w:rsid w:val="13C2EB1A"/>
    <w:rsid w:val="13C468F6"/>
    <w:rsid w:val="13C7F317"/>
    <w:rsid w:val="13C95D04"/>
    <w:rsid w:val="13CAA96E"/>
    <w:rsid w:val="13CD7B55"/>
    <w:rsid w:val="13D293F0"/>
    <w:rsid w:val="13D624C3"/>
    <w:rsid w:val="13D6D2B6"/>
    <w:rsid w:val="13D85F69"/>
    <w:rsid w:val="13DA168E"/>
    <w:rsid w:val="13E7CD5D"/>
    <w:rsid w:val="13E9F58A"/>
    <w:rsid w:val="13EE3BCC"/>
    <w:rsid w:val="13F2E38D"/>
    <w:rsid w:val="13FC6260"/>
    <w:rsid w:val="1409992E"/>
    <w:rsid w:val="1414DC94"/>
    <w:rsid w:val="1418DB6E"/>
    <w:rsid w:val="1425050A"/>
    <w:rsid w:val="142610D7"/>
    <w:rsid w:val="1430B73F"/>
    <w:rsid w:val="143F1AB3"/>
    <w:rsid w:val="14411026"/>
    <w:rsid w:val="14485009"/>
    <w:rsid w:val="14494C28"/>
    <w:rsid w:val="144B8957"/>
    <w:rsid w:val="14517EF8"/>
    <w:rsid w:val="14545D2C"/>
    <w:rsid w:val="14556CD8"/>
    <w:rsid w:val="1455E5D2"/>
    <w:rsid w:val="145697F8"/>
    <w:rsid w:val="145ADA93"/>
    <w:rsid w:val="1462009B"/>
    <w:rsid w:val="14637B3C"/>
    <w:rsid w:val="14876185"/>
    <w:rsid w:val="148A6B38"/>
    <w:rsid w:val="148CAAB7"/>
    <w:rsid w:val="14A25628"/>
    <w:rsid w:val="14A516F6"/>
    <w:rsid w:val="14A592FE"/>
    <w:rsid w:val="14A9694B"/>
    <w:rsid w:val="14BB0D88"/>
    <w:rsid w:val="14BD652D"/>
    <w:rsid w:val="14C62815"/>
    <w:rsid w:val="14CBB1E2"/>
    <w:rsid w:val="14CC24E7"/>
    <w:rsid w:val="14DB9050"/>
    <w:rsid w:val="14DEFCB5"/>
    <w:rsid w:val="14E089FA"/>
    <w:rsid w:val="14EDED8C"/>
    <w:rsid w:val="14FD2B36"/>
    <w:rsid w:val="14FEDF29"/>
    <w:rsid w:val="15075D86"/>
    <w:rsid w:val="15083A3E"/>
    <w:rsid w:val="150E145C"/>
    <w:rsid w:val="15287C63"/>
    <w:rsid w:val="152CDAFB"/>
    <w:rsid w:val="152DA544"/>
    <w:rsid w:val="15336C05"/>
    <w:rsid w:val="154668F2"/>
    <w:rsid w:val="154DBD12"/>
    <w:rsid w:val="1553D958"/>
    <w:rsid w:val="1561824C"/>
    <w:rsid w:val="15627E6B"/>
    <w:rsid w:val="15636432"/>
    <w:rsid w:val="1563FBAA"/>
    <w:rsid w:val="1568E66B"/>
    <w:rsid w:val="156A37F8"/>
    <w:rsid w:val="156CB549"/>
    <w:rsid w:val="156CE454"/>
    <w:rsid w:val="157935FD"/>
    <w:rsid w:val="157D26D2"/>
    <w:rsid w:val="157F4DD9"/>
    <w:rsid w:val="15836860"/>
    <w:rsid w:val="1585BC96"/>
    <w:rsid w:val="158680B8"/>
    <w:rsid w:val="15954377"/>
    <w:rsid w:val="1599C62B"/>
    <w:rsid w:val="15B0094D"/>
    <w:rsid w:val="15B169D3"/>
    <w:rsid w:val="15B1E948"/>
    <w:rsid w:val="15B2F1E1"/>
    <w:rsid w:val="15B48E33"/>
    <w:rsid w:val="15BADFCC"/>
    <w:rsid w:val="15C1E138"/>
    <w:rsid w:val="15C2AA3F"/>
    <w:rsid w:val="15CA6190"/>
    <w:rsid w:val="15D193AF"/>
    <w:rsid w:val="15D50A01"/>
    <w:rsid w:val="15D525D2"/>
    <w:rsid w:val="15D55B6E"/>
    <w:rsid w:val="15D57549"/>
    <w:rsid w:val="15D791B7"/>
    <w:rsid w:val="15DC9628"/>
    <w:rsid w:val="15E18BB5"/>
    <w:rsid w:val="15E33627"/>
    <w:rsid w:val="15E57BDD"/>
    <w:rsid w:val="15E6937A"/>
    <w:rsid w:val="15FC2F07"/>
    <w:rsid w:val="15FEE07B"/>
    <w:rsid w:val="16097195"/>
    <w:rsid w:val="161A852E"/>
    <w:rsid w:val="161D4B33"/>
    <w:rsid w:val="16335CAE"/>
    <w:rsid w:val="16376DB0"/>
    <w:rsid w:val="163A28C1"/>
    <w:rsid w:val="163BE709"/>
    <w:rsid w:val="163E4056"/>
    <w:rsid w:val="1644EE1A"/>
    <w:rsid w:val="164D6DE4"/>
    <w:rsid w:val="164DC8E7"/>
    <w:rsid w:val="164ECA60"/>
    <w:rsid w:val="1652EDAD"/>
    <w:rsid w:val="1667F3E0"/>
    <w:rsid w:val="16696238"/>
    <w:rsid w:val="16751F77"/>
    <w:rsid w:val="16762C94"/>
    <w:rsid w:val="168C5A5B"/>
    <w:rsid w:val="168F0DEB"/>
    <w:rsid w:val="16AA33DB"/>
    <w:rsid w:val="16BBCAED"/>
    <w:rsid w:val="16DCFA54"/>
    <w:rsid w:val="16E4F5E8"/>
    <w:rsid w:val="16EFE749"/>
    <w:rsid w:val="16F4B406"/>
    <w:rsid w:val="170817EA"/>
    <w:rsid w:val="170B9468"/>
    <w:rsid w:val="17125BA1"/>
    <w:rsid w:val="17135B38"/>
    <w:rsid w:val="171CD7D5"/>
    <w:rsid w:val="171DACFC"/>
    <w:rsid w:val="171DF477"/>
    <w:rsid w:val="17263453"/>
    <w:rsid w:val="172BAAFF"/>
    <w:rsid w:val="172D719E"/>
    <w:rsid w:val="1733AD30"/>
    <w:rsid w:val="173A51BE"/>
    <w:rsid w:val="1744A7C0"/>
    <w:rsid w:val="1748937C"/>
    <w:rsid w:val="17528C71"/>
    <w:rsid w:val="175B1D3D"/>
    <w:rsid w:val="1761A902"/>
    <w:rsid w:val="1761E01D"/>
    <w:rsid w:val="17647621"/>
    <w:rsid w:val="176D0924"/>
    <w:rsid w:val="1771E684"/>
    <w:rsid w:val="1775C3E6"/>
    <w:rsid w:val="177F75D9"/>
    <w:rsid w:val="17824A35"/>
    <w:rsid w:val="17842E8D"/>
    <w:rsid w:val="1787EA2A"/>
    <w:rsid w:val="178C1FAA"/>
    <w:rsid w:val="1790C9BA"/>
    <w:rsid w:val="179112C2"/>
    <w:rsid w:val="1796EBE8"/>
    <w:rsid w:val="179AA13D"/>
    <w:rsid w:val="179E3F7C"/>
    <w:rsid w:val="17A2EF50"/>
    <w:rsid w:val="17A82CF4"/>
    <w:rsid w:val="17BB46A3"/>
    <w:rsid w:val="17BFF525"/>
    <w:rsid w:val="17D4BF9A"/>
    <w:rsid w:val="17DCA7DB"/>
    <w:rsid w:val="17E1EE85"/>
    <w:rsid w:val="17EED439"/>
    <w:rsid w:val="17EFC88B"/>
    <w:rsid w:val="17F189B1"/>
    <w:rsid w:val="180026B7"/>
    <w:rsid w:val="18008A0F"/>
    <w:rsid w:val="18023F3D"/>
    <w:rsid w:val="1829C0F1"/>
    <w:rsid w:val="182BD30A"/>
    <w:rsid w:val="182FF2A7"/>
    <w:rsid w:val="183C4398"/>
    <w:rsid w:val="18474766"/>
    <w:rsid w:val="1850657F"/>
    <w:rsid w:val="185AED57"/>
    <w:rsid w:val="1861A109"/>
    <w:rsid w:val="186341F5"/>
    <w:rsid w:val="1864CF7E"/>
    <w:rsid w:val="18685EEC"/>
    <w:rsid w:val="1872829D"/>
    <w:rsid w:val="18737D8D"/>
    <w:rsid w:val="187E3961"/>
    <w:rsid w:val="1881D744"/>
    <w:rsid w:val="188923E9"/>
    <w:rsid w:val="188F73F2"/>
    <w:rsid w:val="18923B62"/>
    <w:rsid w:val="18969732"/>
    <w:rsid w:val="18971ACD"/>
    <w:rsid w:val="18A6D35F"/>
    <w:rsid w:val="18AB91E8"/>
    <w:rsid w:val="18B37F6E"/>
    <w:rsid w:val="18B9C4D8"/>
    <w:rsid w:val="18BD4213"/>
    <w:rsid w:val="18BECCCC"/>
    <w:rsid w:val="18C372B5"/>
    <w:rsid w:val="18C41186"/>
    <w:rsid w:val="18C86BAA"/>
    <w:rsid w:val="18CE81B2"/>
    <w:rsid w:val="18D39E10"/>
    <w:rsid w:val="18DC2FA8"/>
    <w:rsid w:val="18E2CC86"/>
    <w:rsid w:val="18E2DB92"/>
    <w:rsid w:val="18E8A1D1"/>
    <w:rsid w:val="18EBBE08"/>
    <w:rsid w:val="18F40746"/>
    <w:rsid w:val="18F51623"/>
    <w:rsid w:val="18F5CD0C"/>
    <w:rsid w:val="18F67811"/>
    <w:rsid w:val="18F950E0"/>
    <w:rsid w:val="1900D650"/>
    <w:rsid w:val="190A077A"/>
    <w:rsid w:val="190CC736"/>
    <w:rsid w:val="190E7948"/>
    <w:rsid w:val="192B86D1"/>
    <w:rsid w:val="192EACB0"/>
    <w:rsid w:val="19337CC7"/>
    <w:rsid w:val="19365A2C"/>
    <w:rsid w:val="1939B944"/>
    <w:rsid w:val="19484427"/>
    <w:rsid w:val="194BD4C9"/>
    <w:rsid w:val="194D111C"/>
    <w:rsid w:val="1950A735"/>
    <w:rsid w:val="1957EF7C"/>
    <w:rsid w:val="195F0AA9"/>
    <w:rsid w:val="19702C8A"/>
    <w:rsid w:val="197CEA05"/>
    <w:rsid w:val="198002EB"/>
    <w:rsid w:val="1983068B"/>
    <w:rsid w:val="198C5D3E"/>
    <w:rsid w:val="19948963"/>
    <w:rsid w:val="19980CBE"/>
    <w:rsid w:val="19A0A83B"/>
    <w:rsid w:val="19A99DFA"/>
    <w:rsid w:val="19A9E234"/>
    <w:rsid w:val="19AA0AC1"/>
    <w:rsid w:val="19B2EBBC"/>
    <w:rsid w:val="19B9CE4E"/>
    <w:rsid w:val="19BA5910"/>
    <w:rsid w:val="19C56DC4"/>
    <w:rsid w:val="19D58443"/>
    <w:rsid w:val="19D886FE"/>
    <w:rsid w:val="19D8FF16"/>
    <w:rsid w:val="19DF8C46"/>
    <w:rsid w:val="19ED7766"/>
    <w:rsid w:val="19F07293"/>
    <w:rsid w:val="19FF9800"/>
    <w:rsid w:val="1A0474B0"/>
    <w:rsid w:val="1A074A3B"/>
    <w:rsid w:val="1A17C5F9"/>
    <w:rsid w:val="1A1C67E2"/>
    <w:rsid w:val="1A23EBBD"/>
    <w:rsid w:val="1A25B6E4"/>
    <w:rsid w:val="1A28194E"/>
    <w:rsid w:val="1A2B3168"/>
    <w:rsid w:val="1A3B773A"/>
    <w:rsid w:val="1A3F7EA3"/>
    <w:rsid w:val="1A43352A"/>
    <w:rsid w:val="1A47F74C"/>
    <w:rsid w:val="1A5A7724"/>
    <w:rsid w:val="1A5F29E0"/>
    <w:rsid w:val="1A64807A"/>
    <w:rsid w:val="1A659467"/>
    <w:rsid w:val="1A667F33"/>
    <w:rsid w:val="1A66F185"/>
    <w:rsid w:val="1A696FE2"/>
    <w:rsid w:val="1A6A5213"/>
    <w:rsid w:val="1A6E660C"/>
    <w:rsid w:val="1A717E10"/>
    <w:rsid w:val="1A80F3ED"/>
    <w:rsid w:val="1A878E69"/>
    <w:rsid w:val="1A9218BF"/>
    <w:rsid w:val="1A945FF4"/>
    <w:rsid w:val="1A96E10C"/>
    <w:rsid w:val="1AA16920"/>
    <w:rsid w:val="1AA17F4B"/>
    <w:rsid w:val="1AA3FE1B"/>
    <w:rsid w:val="1AA7E3FF"/>
    <w:rsid w:val="1AB3E218"/>
    <w:rsid w:val="1ABA34C6"/>
    <w:rsid w:val="1AC2C976"/>
    <w:rsid w:val="1ACF5479"/>
    <w:rsid w:val="1AE53256"/>
    <w:rsid w:val="1AE959B1"/>
    <w:rsid w:val="1AF23912"/>
    <w:rsid w:val="1AFC6588"/>
    <w:rsid w:val="1AFD0619"/>
    <w:rsid w:val="1AFF22CA"/>
    <w:rsid w:val="1B042D3D"/>
    <w:rsid w:val="1B1C4683"/>
    <w:rsid w:val="1B25D678"/>
    <w:rsid w:val="1B27BF56"/>
    <w:rsid w:val="1B2D8116"/>
    <w:rsid w:val="1B31A977"/>
    <w:rsid w:val="1B31AEBC"/>
    <w:rsid w:val="1B335C7F"/>
    <w:rsid w:val="1B33E95F"/>
    <w:rsid w:val="1B3C5936"/>
    <w:rsid w:val="1B60EDCE"/>
    <w:rsid w:val="1B610923"/>
    <w:rsid w:val="1B62CF45"/>
    <w:rsid w:val="1B685E96"/>
    <w:rsid w:val="1B6BE838"/>
    <w:rsid w:val="1B721F92"/>
    <w:rsid w:val="1B722337"/>
    <w:rsid w:val="1B762098"/>
    <w:rsid w:val="1B7E50B0"/>
    <w:rsid w:val="1B899D88"/>
    <w:rsid w:val="1B8BB689"/>
    <w:rsid w:val="1B8D604B"/>
    <w:rsid w:val="1B8FA705"/>
    <w:rsid w:val="1B99A498"/>
    <w:rsid w:val="1BA0A06F"/>
    <w:rsid w:val="1BA31FC2"/>
    <w:rsid w:val="1BB0764D"/>
    <w:rsid w:val="1BB4EA87"/>
    <w:rsid w:val="1BB52C74"/>
    <w:rsid w:val="1BC8BA00"/>
    <w:rsid w:val="1BCE37F4"/>
    <w:rsid w:val="1BD06DDE"/>
    <w:rsid w:val="1BD1F7D3"/>
    <w:rsid w:val="1BD62A94"/>
    <w:rsid w:val="1BD84FD1"/>
    <w:rsid w:val="1BE10896"/>
    <w:rsid w:val="1BE890BA"/>
    <w:rsid w:val="1BE9A71D"/>
    <w:rsid w:val="1BEA29EA"/>
    <w:rsid w:val="1BF183AC"/>
    <w:rsid w:val="1BF625E1"/>
    <w:rsid w:val="1BFF074E"/>
    <w:rsid w:val="1C01D53B"/>
    <w:rsid w:val="1C062274"/>
    <w:rsid w:val="1C09C311"/>
    <w:rsid w:val="1C0E137B"/>
    <w:rsid w:val="1C0F340D"/>
    <w:rsid w:val="1C11DA2E"/>
    <w:rsid w:val="1C178F82"/>
    <w:rsid w:val="1C198845"/>
    <w:rsid w:val="1C1A82C6"/>
    <w:rsid w:val="1C1C65C8"/>
    <w:rsid w:val="1C2C9B67"/>
    <w:rsid w:val="1C32D339"/>
    <w:rsid w:val="1C34A498"/>
    <w:rsid w:val="1C39BC46"/>
    <w:rsid w:val="1C3D2EA8"/>
    <w:rsid w:val="1C445CE0"/>
    <w:rsid w:val="1C53E758"/>
    <w:rsid w:val="1C545792"/>
    <w:rsid w:val="1C54C17E"/>
    <w:rsid w:val="1C569268"/>
    <w:rsid w:val="1C6CC6B9"/>
    <w:rsid w:val="1C706AA2"/>
    <w:rsid w:val="1C706DD6"/>
    <w:rsid w:val="1C72C04B"/>
    <w:rsid w:val="1C770D20"/>
    <w:rsid w:val="1C84535C"/>
    <w:rsid w:val="1C954A4C"/>
    <w:rsid w:val="1C979A27"/>
    <w:rsid w:val="1C9E8FD8"/>
    <w:rsid w:val="1C9ECA1A"/>
    <w:rsid w:val="1CA17150"/>
    <w:rsid w:val="1CAD1141"/>
    <w:rsid w:val="1CB8181D"/>
    <w:rsid w:val="1CBAD7A7"/>
    <w:rsid w:val="1CC40AC9"/>
    <w:rsid w:val="1CC822E5"/>
    <w:rsid w:val="1CCD720B"/>
    <w:rsid w:val="1CDB0A39"/>
    <w:rsid w:val="1CE19749"/>
    <w:rsid w:val="1CEC450C"/>
    <w:rsid w:val="1CF7497B"/>
    <w:rsid w:val="1CF9FA2A"/>
    <w:rsid w:val="1D03A4E3"/>
    <w:rsid w:val="1D0BE55E"/>
    <w:rsid w:val="1D1A252E"/>
    <w:rsid w:val="1D1CA5D5"/>
    <w:rsid w:val="1D26EE19"/>
    <w:rsid w:val="1D304C1C"/>
    <w:rsid w:val="1D3DEF32"/>
    <w:rsid w:val="1D41DE9D"/>
    <w:rsid w:val="1D425A75"/>
    <w:rsid w:val="1D488567"/>
    <w:rsid w:val="1D560B3A"/>
    <w:rsid w:val="1D58C329"/>
    <w:rsid w:val="1D5A9429"/>
    <w:rsid w:val="1D5F16B1"/>
    <w:rsid w:val="1D6E80AF"/>
    <w:rsid w:val="1D76C3F8"/>
    <w:rsid w:val="1D77E232"/>
    <w:rsid w:val="1D7930BC"/>
    <w:rsid w:val="1D81F7DE"/>
    <w:rsid w:val="1D84C80F"/>
    <w:rsid w:val="1D878DE2"/>
    <w:rsid w:val="1D8F198F"/>
    <w:rsid w:val="1D8F9904"/>
    <w:rsid w:val="1D9438FB"/>
    <w:rsid w:val="1D97804D"/>
    <w:rsid w:val="1DA6CE23"/>
    <w:rsid w:val="1DB6017D"/>
    <w:rsid w:val="1DB76148"/>
    <w:rsid w:val="1DB7FA3F"/>
    <w:rsid w:val="1DBA0EF6"/>
    <w:rsid w:val="1DC03641"/>
    <w:rsid w:val="1DC2BBEE"/>
    <w:rsid w:val="1DD289B0"/>
    <w:rsid w:val="1DD659EF"/>
    <w:rsid w:val="1DE61B0A"/>
    <w:rsid w:val="1DED0700"/>
    <w:rsid w:val="1DEDB95A"/>
    <w:rsid w:val="1DF96AAC"/>
    <w:rsid w:val="1DFF0A2F"/>
    <w:rsid w:val="1E091559"/>
    <w:rsid w:val="1E09FAA5"/>
    <w:rsid w:val="1E0CA187"/>
    <w:rsid w:val="1E174269"/>
    <w:rsid w:val="1E1986E2"/>
    <w:rsid w:val="1E1EAE74"/>
    <w:rsid w:val="1E2082A9"/>
    <w:rsid w:val="1E220186"/>
    <w:rsid w:val="1E22A5F1"/>
    <w:rsid w:val="1E285D18"/>
    <w:rsid w:val="1E33B85D"/>
    <w:rsid w:val="1E368623"/>
    <w:rsid w:val="1E372658"/>
    <w:rsid w:val="1E3C0819"/>
    <w:rsid w:val="1E3CAD41"/>
    <w:rsid w:val="1E4374B7"/>
    <w:rsid w:val="1E449479"/>
    <w:rsid w:val="1E467AD1"/>
    <w:rsid w:val="1E5204EA"/>
    <w:rsid w:val="1E525E60"/>
    <w:rsid w:val="1E5DFA93"/>
    <w:rsid w:val="1E63E907"/>
    <w:rsid w:val="1E678B47"/>
    <w:rsid w:val="1E703F1E"/>
    <w:rsid w:val="1E75F400"/>
    <w:rsid w:val="1E77FA9F"/>
    <w:rsid w:val="1E7FFE8B"/>
    <w:rsid w:val="1E889DFE"/>
    <w:rsid w:val="1E93AABD"/>
    <w:rsid w:val="1E95DCC6"/>
    <w:rsid w:val="1E9D68CD"/>
    <w:rsid w:val="1EA435D0"/>
    <w:rsid w:val="1EA61DAF"/>
    <w:rsid w:val="1EA65D9E"/>
    <w:rsid w:val="1EA7B5BF"/>
    <w:rsid w:val="1EADE0CB"/>
    <w:rsid w:val="1EAF88FD"/>
    <w:rsid w:val="1EB8920E"/>
    <w:rsid w:val="1ECD6EE5"/>
    <w:rsid w:val="1ECD8510"/>
    <w:rsid w:val="1ED1DB86"/>
    <w:rsid w:val="1ED23808"/>
    <w:rsid w:val="1ED6CB36"/>
    <w:rsid w:val="1ED82BFC"/>
    <w:rsid w:val="1ED96331"/>
    <w:rsid w:val="1EE1E56B"/>
    <w:rsid w:val="1EE58A91"/>
    <w:rsid w:val="1EE66545"/>
    <w:rsid w:val="1EE6F7B3"/>
    <w:rsid w:val="1EEB5C9F"/>
    <w:rsid w:val="1EF0EBEC"/>
    <w:rsid w:val="1EF49DDF"/>
    <w:rsid w:val="1EFBFFFE"/>
    <w:rsid w:val="1EFC0E03"/>
    <w:rsid w:val="1F00F2D9"/>
    <w:rsid w:val="1F11CE5C"/>
    <w:rsid w:val="1F209F85"/>
    <w:rsid w:val="1F22DA28"/>
    <w:rsid w:val="1F2C1F5B"/>
    <w:rsid w:val="1F2C2282"/>
    <w:rsid w:val="1F2F3495"/>
    <w:rsid w:val="1F3BA81D"/>
    <w:rsid w:val="1F3FDE28"/>
    <w:rsid w:val="1F46AEB3"/>
    <w:rsid w:val="1F5CB8EE"/>
    <w:rsid w:val="1F5F056A"/>
    <w:rsid w:val="1F5F8A24"/>
    <w:rsid w:val="1F62B003"/>
    <w:rsid w:val="1F691F7B"/>
    <w:rsid w:val="1F786EF4"/>
    <w:rsid w:val="1F7FD995"/>
    <w:rsid w:val="1F8261D4"/>
    <w:rsid w:val="1F8B18DB"/>
    <w:rsid w:val="1F92C1AF"/>
    <w:rsid w:val="1F92D337"/>
    <w:rsid w:val="1F98D33E"/>
    <w:rsid w:val="1F999E8B"/>
    <w:rsid w:val="1FA4C01D"/>
    <w:rsid w:val="1FAE66D7"/>
    <w:rsid w:val="1FC581AC"/>
    <w:rsid w:val="1FD3C4FB"/>
    <w:rsid w:val="1FD43D4B"/>
    <w:rsid w:val="1FD573F8"/>
    <w:rsid w:val="1FD7E4AE"/>
    <w:rsid w:val="1FDDE07A"/>
    <w:rsid w:val="1FE9A9D8"/>
    <w:rsid w:val="1FEA9D25"/>
    <w:rsid w:val="1FF7883E"/>
    <w:rsid w:val="1FFA9901"/>
    <w:rsid w:val="1FFB634A"/>
    <w:rsid w:val="1FFBC831"/>
    <w:rsid w:val="1FFF63E3"/>
    <w:rsid w:val="200770AD"/>
    <w:rsid w:val="201280AE"/>
    <w:rsid w:val="20221946"/>
    <w:rsid w:val="202B1D18"/>
    <w:rsid w:val="2035377D"/>
    <w:rsid w:val="2035AB67"/>
    <w:rsid w:val="2037D012"/>
    <w:rsid w:val="2038D295"/>
    <w:rsid w:val="203C47CE"/>
    <w:rsid w:val="204F1E90"/>
    <w:rsid w:val="2055FC53"/>
    <w:rsid w:val="205B2FBA"/>
    <w:rsid w:val="205E5810"/>
    <w:rsid w:val="2066ECF9"/>
    <w:rsid w:val="2067B450"/>
    <w:rsid w:val="2068B441"/>
    <w:rsid w:val="207BABFE"/>
    <w:rsid w:val="2080C455"/>
    <w:rsid w:val="2082C814"/>
    <w:rsid w:val="20906E40"/>
    <w:rsid w:val="2096B6EA"/>
    <w:rsid w:val="20A812DD"/>
    <w:rsid w:val="20A8E7BE"/>
    <w:rsid w:val="20AFFD23"/>
    <w:rsid w:val="20B40B5C"/>
    <w:rsid w:val="20B5158E"/>
    <w:rsid w:val="20B9D1CF"/>
    <w:rsid w:val="20BAB6FB"/>
    <w:rsid w:val="20C873A7"/>
    <w:rsid w:val="20C9C0BC"/>
    <w:rsid w:val="20CB3E28"/>
    <w:rsid w:val="20CE2371"/>
    <w:rsid w:val="20DE4B4E"/>
    <w:rsid w:val="20F0A806"/>
    <w:rsid w:val="20F79872"/>
    <w:rsid w:val="20FAA83F"/>
    <w:rsid w:val="20FB4632"/>
    <w:rsid w:val="2107DAF0"/>
    <w:rsid w:val="210A5E12"/>
    <w:rsid w:val="210C257B"/>
    <w:rsid w:val="21112C95"/>
    <w:rsid w:val="2115D372"/>
    <w:rsid w:val="2116E56A"/>
    <w:rsid w:val="2120B786"/>
    <w:rsid w:val="21230F6C"/>
    <w:rsid w:val="21280CCF"/>
    <w:rsid w:val="212A8E07"/>
    <w:rsid w:val="212EBC52"/>
    <w:rsid w:val="2139FF0B"/>
    <w:rsid w:val="213CE7B4"/>
    <w:rsid w:val="213E863C"/>
    <w:rsid w:val="214012BC"/>
    <w:rsid w:val="2147D958"/>
    <w:rsid w:val="21500CEE"/>
    <w:rsid w:val="215311DD"/>
    <w:rsid w:val="215757F3"/>
    <w:rsid w:val="21597AAE"/>
    <w:rsid w:val="2161B323"/>
    <w:rsid w:val="2164B025"/>
    <w:rsid w:val="2174866D"/>
    <w:rsid w:val="2177967A"/>
    <w:rsid w:val="21784513"/>
    <w:rsid w:val="2179C321"/>
    <w:rsid w:val="217E9CE7"/>
    <w:rsid w:val="21831EA6"/>
    <w:rsid w:val="2183ACFF"/>
    <w:rsid w:val="2187FE08"/>
    <w:rsid w:val="219208EC"/>
    <w:rsid w:val="219604FB"/>
    <w:rsid w:val="219CBE92"/>
    <w:rsid w:val="219E3DEF"/>
    <w:rsid w:val="21A77127"/>
    <w:rsid w:val="21B57FFE"/>
    <w:rsid w:val="21BE743B"/>
    <w:rsid w:val="21C04214"/>
    <w:rsid w:val="21C5C905"/>
    <w:rsid w:val="21C85384"/>
    <w:rsid w:val="21CBB6FA"/>
    <w:rsid w:val="21D12A84"/>
    <w:rsid w:val="21D32A91"/>
    <w:rsid w:val="21D398FC"/>
    <w:rsid w:val="21D86F6A"/>
    <w:rsid w:val="21F42CDD"/>
    <w:rsid w:val="21FB1E1C"/>
    <w:rsid w:val="220A4393"/>
    <w:rsid w:val="22122AF7"/>
    <w:rsid w:val="221A07D8"/>
    <w:rsid w:val="2224F59F"/>
    <w:rsid w:val="22295655"/>
    <w:rsid w:val="222B4443"/>
    <w:rsid w:val="22322899"/>
    <w:rsid w:val="224E6F67"/>
    <w:rsid w:val="22552582"/>
    <w:rsid w:val="2258DD9B"/>
    <w:rsid w:val="2259950F"/>
    <w:rsid w:val="226E9CBB"/>
    <w:rsid w:val="227E035F"/>
    <w:rsid w:val="22816577"/>
    <w:rsid w:val="228646B1"/>
    <w:rsid w:val="22882F58"/>
    <w:rsid w:val="228E872C"/>
    <w:rsid w:val="22914896"/>
    <w:rsid w:val="229C0301"/>
    <w:rsid w:val="22A07932"/>
    <w:rsid w:val="22AE3851"/>
    <w:rsid w:val="22B052DF"/>
    <w:rsid w:val="22B2C921"/>
    <w:rsid w:val="22B347F9"/>
    <w:rsid w:val="22B5DF7C"/>
    <w:rsid w:val="22B68807"/>
    <w:rsid w:val="22BBFB6B"/>
    <w:rsid w:val="22C5AE80"/>
    <w:rsid w:val="22CAB0C0"/>
    <w:rsid w:val="22D6AB28"/>
    <w:rsid w:val="22DB0C1E"/>
    <w:rsid w:val="22E067BD"/>
    <w:rsid w:val="22E36CA9"/>
    <w:rsid w:val="22F475AE"/>
    <w:rsid w:val="2303E100"/>
    <w:rsid w:val="23151FF4"/>
    <w:rsid w:val="231C4D6E"/>
    <w:rsid w:val="2324C018"/>
    <w:rsid w:val="23313C6B"/>
    <w:rsid w:val="233B0A6F"/>
    <w:rsid w:val="233CA531"/>
    <w:rsid w:val="23474884"/>
    <w:rsid w:val="23495AFB"/>
    <w:rsid w:val="234B5B44"/>
    <w:rsid w:val="234BC5D1"/>
    <w:rsid w:val="234E5D51"/>
    <w:rsid w:val="2350277D"/>
    <w:rsid w:val="23594239"/>
    <w:rsid w:val="235A1819"/>
    <w:rsid w:val="235CD89E"/>
    <w:rsid w:val="235EE2BB"/>
    <w:rsid w:val="235FB475"/>
    <w:rsid w:val="23670120"/>
    <w:rsid w:val="23672A50"/>
    <w:rsid w:val="236916FB"/>
    <w:rsid w:val="236F9F9B"/>
    <w:rsid w:val="2380C1EC"/>
    <w:rsid w:val="2384D298"/>
    <w:rsid w:val="23865903"/>
    <w:rsid w:val="238A544A"/>
    <w:rsid w:val="238E5C12"/>
    <w:rsid w:val="23A1AA51"/>
    <w:rsid w:val="23A2A6F6"/>
    <w:rsid w:val="23AB4DAD"/>
    <w:rsid w:val="23B2659F"/>
    <w:rsid w:val="23C3C95D"/>
    <w:rsid w:val="23D4BD10"/>
    <w:rsid w:val="23E5092F"/>
    <w:rsid w:val="23E555AA"/>
    <w:rsid w:val="23F05433"/>
    <w:rsid w:val="23F2E5EC"/>
    <w:rsid w:val="23FB2CE4"/>
    <w:rsid w:val="2403C4B1"/>
    <w:rsid w:val="2409A293"/>
    <w:rsid w:val="240A5B0E"/>
    <w:rsid w:val="240D44D3"/>
    <w:rsid w:val="241B26A6"/>
    <w:rsid w:val="242AB19C"/>
    <w:rsid w:val="242C9B74"/>
    <w:rsid w:val="242D7B11"/>
    <w:rsid w:val="24342B89"/>
    <w:rsid w:val="243D5D3A"/>
    <w:rsid w:val="244408D2"/>
    <w:rsid w:val="2448BBA0"/>
    <w:rsid w:val="245431AB"/>
    <w:rsid w:val="245A157E"/>
    <w:rsid w:val="245B336C"/>
    <w:rsid w:val="245D8791"/>
    <w:rsid w:val="246A576E"/>
    <w:rsid w:val="246BD57C"/>
    <w:rsid w:val="2471312E"/>
    <w:rsid w:val="24740BB0"/>
    <w:rsid w:val="247D40AD"/>
    <w:rsid w:val="2480EA07"/>
    <w:rsid w:val="2483B083"/>
    <w:rsid w:val="2488BA61"/>
    <w:rsid w:val="248A7037"/>
    <w:rsid w:val="248E253B"/>
    <w:rsid w:val="2497A728"/>
    <w:rsid w:val="249ACCE4"/>
    <w:rsid w:val="249C3498"/>
    <w:rsid w:val="24A02A5B"/>
    <w:rsid w:val="24A25C95"/>
    <w:rsid w:val="24A41B30"/>
    <w:rsid w:val="24B22224"/>
    <w:rsid w:val="24BF0752"/>
    <w:rsid w:val="24C75761"/>
    <w:rsid w:val="24CB15C3"/>
    <w:rsid w:val="24CBB9FE"/>
    <w:rsid w:val="24CF027F"/>
    <w:rsid w:val="24D6C138"/>
    <w:rsid w:val="24E172EE"/>
    <w:rsid w:val="24E25389"/>
    <w:rsid w:val="24F08FFE"/>
    <w:rsid w:val="24F7D06E"/>
    <w:rsid w:val="24FE300F"/>
    <w:rsid w:val="25034011"/>
    <w:rsid w:val="2504C43B"/>
    <w:rsid w:val="25052B13"/>
    <w:rsid w:val="2514879B"/>
    <w:rsid w:val="2516F2CA"/>
    <w:rsid w:val="25292C21"/>
    <w:rsid w:val="252F3438"/>
    <w:rsid w:val="252F4D2E"/>
    <w:rsid w:val="2532730E"/>
    <w:rsid w:val="25444951"/>
    <w:rsid w:val="254698F8"/>
    <w:rsid w:val="254A42C5"/>
    <w:rsid w:val="2555436C"/>
    <w:rsid w:val="256A45E9"/>
    <w:rsid w:val="256C5F5F"/>
    <w:rsid w:val="25719E3C"/>
    <w:rsid w:val="2578D5EE"/>
    <w:rsid w:val="2581FC68"/>
    <w:rsid w:val="25865745"/>
    <w:rsid w:val="25945153"/>
    <w:rsid w:val="25951B43"/>
    <w:rsid w:val="259FF36B"/>
    <w:rsid w:val="25B57DE5"/>
    <w:rsid w:val="25B74EE5"/>
    <w:rsid w:val="25CC46E3"/>
    <w:rsid w:val="25D56833"/>
    <w:rsid w:val="25DB20EA"/>
    <w:rsid w:val="25DE67AE"/>
    <w:rsid w:val="25E01F78"/>
    <w:rsid w:val="25F0CDE0"/>
    <w:rsid w:val="25F493D0"/>
    <w:rsid w:val="25F89764"/>
    <w:rsid w:val="25FA902B"/>
    <w:rsid w:val="25FD5410"/>
    <w:rsid w:val="25FE9E9C"/>
    <w:rsid w:val="2600D162"/>
    <w:rsid w:val="2603510E"/>
    <w:rsid w:val="261601E0"/>
    <w:rsid w:val="2619F75B"/>
    <w:rsid w:val="261A40DD"/>
    <w:rsid w:val="261F8A6E"/>
    <w:rsid w:val="2626134C"/>
    <w:rsid w:val="2626B3A0"/>
    <w:rsid w:val="262AC020"/>
    <w:rsid w:val="262EB7EC"/>
    <w:rsid w:val="2631A24C"/>
    <w:rsid w:val="26419FF0"/>
    <w:rsid w:val="264E49B5"/>
    <w:rsid w:val="26527B31"/>
    <w:rsid w:val="2656B248"/>
    <w:rsid w:val="265BF9ED"/>
    <w:rsid w:val="26603365"/>
    <w:rsid w:val="266ADD78"/>
    <w:rsid w:val="267816A7"/>
    <w:rsid w:val="2679F23F"/>
    <w:rsid w:val="267C49A4"/>
    <w:rsid w:val="2682CF1B"/>
    <w:rsid w:val="26838EBC"/>
    <w:rsid w:val="268B9087"/>
    <w:rsid w:val="268F67C2"/>
    <w:rsid w:val="2690D2E7"/>
    <w:rsid w:val="26955787"/>
    <w:rsid w:val="26AAA01F"/>
    <w:rsid w:val="26AE215C"/>
    <w:rsid w:val="26B7B50B"/>
    <w:rsid w:val="26C0B80C"/>
    <w:rsid w:val="26C5BDF7"/>
    <w:rsid w:val="26C5FCD4"/>
    <w:rsid w:val="26CE5AA1"/>
    <w:rsid w:val="26D53D52"/>
    <w:rsid w:val="26DB6441"/>
    <w:rsid w:val="26EE0938"/>
    <w:rsid w:val="26F3E0EC"/>
    <w:rsid w:val="26FBEA60"/>
    <w:rsid w:val="26FDE582"/>
    <w:rsid w:val="27000897"/>
    <w:rsid w:val="2719AC4A"/>
    <w:rsid w:val="271BA7F3"/>
    <w:rsid w:val="27228CB4"/>
    <w:rsid w:val="2723A95C"/>
    <w:rsid w:val="27266FBD"/>
    <w:rsid w:val="272673DC"/>
    <w:rsid w:val="272A38FA"/>
    <w:rsid w:val="27384546"/>
    <w:rsid w:val="27444587"/>
    <w:rsid w:val="27468C21"/>
    <w:rsid w:val="27479885"/>
    <w:rsid w:val="2748D4DB"/>
    <w:rsid w:val="274D0320"/>
    <w:rsid w:val="275DE307"/>
    <w:rsid w:val="27629804"/>
    <w:rsid w:val="277CA500"/>
    <w:rsid w:val="277D2772"/>
    <w:rsid w:val="27817177"/>
    <w:rsid w:val="2788EE6A"/>
    <w:rsid w:val="278CE9FE"/>
    <w:rsid w:val="278EA759"/>
    <w:rsid w:val="27902AE0"/>
    <w:rsid w:val="2795A9A0"/>
    <w:rsid w:val="27993B83"/>
    <w:rsid w:val="27A18C10"/>
    <w:rsid w:val="27A2F6E0"/>
    <w:rsid w:val="27A5343A"/>
    <w:rsid w:val="27AC0E4E"/>
    <w:rsid w:val="27AF5222"/>
    <w:rsid w:val="27B388B3"/>
    <w:rsid w:val="27B9BE32"/>
    <w:rsid w:val="27BB29A9"/>
    <w:rsid w:val="27C114DA"/>
    <w:rsid w:val="27C30B9C"/>
    <w:rsid w:val="27C3A94F"/>
    <w:rsid w:val="27D44CEE"/>
    <w:rsid w:val="27D61CB8"/>
    <w:rsid w:val="27DDBEC8"/>
    <w:rsid w:val="27E6D7FE"/>
    <w:rsid w:val="27E92D27"/>
    <w:rsid w:val="27ECDFFA"/>
    <w:rsid w:val="27F37F6A"/>
    <w:rsid w:val="27F5CD11"/>
    <w:rsid w:val="27FE3CDA"/>
    <w:rsid w:val="27FEED4B"/>
    <w:rsid w:val="280DC67E"/>
    <w:rsid w:val="28102C7F"/>
    <w:rsid w:val="281421E5"/>
    <w:rsid w:val="281C5B9C"/>
    <w:rsid w:val="281E095D"/>
    <w:rsid w:val="281FCE6C"/>
    <w:rsid w:val="282C396E"/>
    <w:rsid w:val="282EB82C"/>
    <w:rsid w:val="28399E3B"/>
    <w:rsid w:val="283E20CD"/>
    <w:rsid w:val="28501882"/>
    <w:rsid w:val="285A86BE"/>
    <w:rsid w:val="2864BE96"/>
    <w:rsid w:val="286FB851"/>
    <w:rsid w:val="28740EC3"/>
    <w:rsid w:val="2879C92A"/>
    <w:rsid w:val="287B3ACB"/>
    <w:rsid w:val="2885C19E"/>
    <w:rsid w:val="288866B5"/>
    <w:rsid w:val="2888BEC3"/>
    <w:rsid w:val="2893B69F"/>
    <w:rsid w:val="289F6107"/>
    <w:rsid w:val="28A1E6AB"/>
    <w:rsid w:val="28A44DFF"/>
    <w:rsid w:val="28A503A5"/>
    <w:rsid w:val="28AB0FFE"/>
    <w:rsid w:val="28AD0518"/>
    <w:rsid w:val="28BC79E0"/>
    <w:rsid w:val="28BDF1F9"/>
    <w:rsid w:val="28C52D60"/>
    <w:rsid w:val="28CCB93A"/>
    <w:rsid w:val="28CDB5B2"/>
    <w:rsid w:val="28D4A98B"/>
    <w:rsid w:val="28D7527A"/>
    <w:rsid w:val="28E9985B"/>
    <w:rsid w:val="28F2DC35"/>
    <w:rsid w:val="28F5774F"/>
    <w:rsid w:val="28F88B92"/>
    <w:rsid w:val="28F8E234"/>
    <w:rsid w:val="28F9194F"/>
    <w:rsid w:val="28F9B9E0"/>
    <w:rsid w:val="28FF492D"/>
    <w:rsid w:val="2907E95F"/>
    <w:rsid w:val="290E19DF"/>
    <w:rsid w:val="2910F5A3"/>
    <w:rsid w:val="2914F021"/>
    <w:rsid w:val="29152FD1"/>
    <w:rsid w:val="2919CEE3"/>
    <w:rsid w:val="29328207"/>
    <w:rsid w:val="293B9370"/>
    <w:rsid w:val="2943BA5A"/>
    <w:rsid w:val="294A49A0"/>
    <w:rsid w:val="2950691E"/>
    <w:rsid w:val="295B0CAC"/>
    <w:rsid w:val="295D6879"/>
    <w:rsid w:val="295FAE78"/>
    <w:rsid w:val="29615035"/>
    <w:rsid w:val="29623DF3"/>
    <w:rsid w:val="2965DC85"/>
    <w:rsid w:val="2975A945"/>
    <w:rsid w:val="297DA2E2"/>
    <w:rsid w:val="297EDBE4"/>
    <w:rsid w:val="2985BE21"/>
    <w:rsid w:val="29881FD8"/>
    <w:rsid w:val="299091D9"/>
    <w:rsid w:val="29980441"/>
    <w:rsid w:val="299F293A"/>
    <w:rsid w:val="29A2CB3A"/>
    <w:rsid w:val="29A76F94"/>
    <w:rsid w:val="29AD6966"/>
    <w:rsid w:val="29B19288"/>
    <w:rsid w:val="29B24B3C"/>
    <w:rsid w:val="29B6FED6"/>
    <w:rsid w:val="29B9A177"/>
    <w:rsid w:val="29BA546D"/>
    <w:rsid w:val="29BADF4B"/>
    <w:rsid w:val="29C0A2C9"/>
    <w:rsid w:val="29C0DA5A"/>
    <w:rsid w:val="29C5C330"/>
    <w:rsid w:val="29C99D81"/>
    <w:rsid w:val="29DB4D2D"/>
    <w:rsid w:val="29DCB885"/>
    <w:rsid w:val="29E011C5"/>
    <w:rsid w:val="29E1F51A"/>
    <w:rsid w:val="29E47539"/>
    <w:rsid w:val="29ECB28A"/>
    <w:rsid w:val="29F50A13"/>
    <w:rsid w:val="29F7D9A3"/>
    <w:rsid w:val="29F90515"/>
    <w:rsid w:val="2A0948B3"/>
    <w:rsid w:val="2A15A469"/>
    <w:rsid w:val="2A302D46"/>
    <w:rsid w:val="2A31D6C8"/>
    <w:rsid w:val="2A3B6ED1"/>
    <w:rsid w:val="2A3D3595"/>
    <w:rsid w:val="2A3FA971"/>
    <w:rsid w:val="2A406BE2"/>
    <w:rsid w:val="2A54FCFD"/>
    <w:rsid w:val="2A5ED2B2"/>
    <w:rsid w:val="2A6278E8"/>
    <w:rsid w:val="2A6A4913"/>
    <w:rsid w:val="2A6E47E6"/>
    <w:rsid w:val="2A6FC8E9"/>
    <w:rsid w:val="2A7910DA"/>
    <w:rsid w:val="2A797B8F"/>
    <w:rsid w:val="2A7BE411"/>
    <w:rsid w:val="2A7FDE25"/>
    <w:rsid w:val="2A8C775C"/>
    <w:rsid w:val="2A8DF3FF"/>
    <w:rsid w:val="2A8F679C"/>
    <w:rsid w:val="2AA1FA66"/>
    <w:rsid w:val="2AA2A1CB"/>
    <w:rsid w:val="2AA7743A"/>
    <w:rsid w:val="2AAFC79D"/>
    <w:rsid w:val="2AB7CAF5"/>
    <w:rsid w:val="2ABFA747"/>
    <w:rsid w:val="2AC3AD9A"/>
    <w:rsid w:val="2AC70254"/>
    <w:rsid w:val="2ACDC067"/>
    <w:rsid w:val="2AD1F408"/>
    <w:rsid w:val="2AD47E85"/>
    <w:rsid w:val="2AD71059"/>
    <w:rsid w:val="2AD7A0B4"/>
    <w:rsid w:val="2AE35A46"/>
    <w:rsid w:val="2AE4632E"/>
    <w:rsid w:val="2AEF9C4E"/>
    <w:rsid w:val="2AFAAE63"/>
    <w:rsid w:val="2B005851"/>
    <w:rsid w:val="2B020BE8"/>
    <w:rsid w:val="2B026713"/>
    <w:rsid w:val="2B05A499"/>
    <w:rsid w:val="2B061D93"/>
    <w:rsid w:val="2B08DECB"/>
    <w:rsid w:val="2B0C5257"/>
    <w:rsid w:val="2B0C58EB"/>
    <w:rsid w:val="2B18B888"/>
    <w:rsid w:val="2B197574"/>
    <w:rsid w:val="2B1AAC45"/>
    <w:rsid w:val="2B1BCBCA"/>
    <w:rsid w:val="2B1C689B"/>
    <w:rsid w:val="2B1DFE96"/>
    <w:rsid w:val="2B1F5DEE"/>
    <w:rsid w:val="2B22F460"/>
    <w:rsid w:val="2B2468DA"/>
    <w:rsid w:val="2B287429"/>
    <w:rsid w:val="2B28D794"/>
    <w:rsid w:val="2B2F8DAC"/>
    <w:rsid w:val="2B3526F3"/>
    <w:rsid w:val="2B352B10"/>
    <w:rsid w:val="2B36D05C"/>
    <w:rsid w:val="2B37B5C7"/>
    <w:rsid w:val="2B5CFDAC"/>
    <w:rsid w:val="2B5EC024"/>
    <w:rsid w:val="2B5F3807"/>
    <w:rsid w:val="2B6207E8"/>
    <w:rsid w:val="2B75DE8F"/>
    <w:rsid w:val="2B7987FF"/>
    <w:rsid w:val="2B7BE368"/>
    <w:rsid w:val="2B83C91F"/>
    <w:rsid w:val="2B877F5B"/>
    <w:rsid w:val="2B89D6DE"/>
    <w:rsid w:val="2B8BCD56"/>
    <w:rsid w:val="2B8D247A"/>
    <w:rsid w:val="2B8E5943"/>
    <w:rsid w:val="2B93B5D5"/>
    <w:rsid w:val="2B958FDD"/>
    <w:rsid w:val="2B9B43F6"/>
    <w:rsid w:val="2BA017B1"/>
    <w:rsid w:val="2BA0C5AB"/>
    <w:rsid w:val="2BA142DB"/>
    <w:rsid w:val="2BAB9590"/>
    <w:rsid w:val="2BB11023"/>
    <w:rsid w:val="2BC069FD"/>
    <w:rsid w:val="2BC24E4E"/>
    <w:rsid w:val="2BCD2E99"/>
    <w:rsid w:val="2BD19041"/>
    <w:rsid w:val="2BD90C15"/>
    <w:rsid w:val="2BDCC302"/>
    <w:rsid w:val="2BE421CB"/>
    <w:rsid w:val="2BE7DBBF"/>
    <w:rsid w:val="2BFD0665"/>
    <w:rsid w:val="2BFE93FE"/>
    <w:rsid w:val="2C0BB2D5"/>
    <w:rsid w:val="2C0FD9F3"/>
    <w:rsid w:val="2C270B07"/>
    <w:rsid w:val="2C28EE03"/>
    <w:rsid w:val="2C341153"/>
    <w:rsid w:val="2C35E296"/>
    <w:rsid w:val="2C41672B"/>
    <w:rsid w:val="2C46BA18"/>
    <w:rsid w:val="2C46E7D1"/>
    <w:rsid w:val="2C4BAA68"/>
    <w:rsid w:val="2C4CCC87"/>
    <w:rsid w:val="2C4F3EA4"/>
    <w:rsid w:val="2C51593A"/>
    <w:rsid w:val="2C59179C"/>
    <w:rsid w:val="2C62BB49"/>
    <w:rsid w:val="2C70A8F5"/>
    <w:rsid w:val="2C7AF320"/>
    <w:rsid w:val="2C83CC1A"/>
    <w:rsid w:val="2C8DF0EF"/>
    <w:rsid w:val="2C91BB5A"/>
    <w:rsid w:val="2C95821C"/>
    <w:rsid w:val="2C976679"/>
    <w:rsid w:val="2C988B55"/>
    <w:rsid w:val="2C9C5412"/>
    <w:rsid w:val="2CB0CB44"/>
    <w:rsid w:val="2CB2BA69"/>
    <w:rsid w:val="2CB4354E"/>
    <w:rsid w:val="2CB61D81"/>
    <w:rsid w:val="2CC4D33A"/>
    <w:rsid w:val="2CC6A7EA"/>
    <w:rsid w:val="2CD0A3D9"/>
    <w:rsid w:val="2CD3315E"/>
    <w:rsid w:val="2CD88E33"/>
    <w:rsid w:val="2CEE39F6"/>
    <w:rsid w:val="2CFD7C8F"/>
    <w:rsid w:val="2D0B5BA2"/>
    <w:rsid w:val="2D106FC9"/>
    <w:rsid w:val="2D10C7A7"/>
    <w:rsid w:val="2D10F4B1"/>
    <w:rsid w:val="2D1D8522"/>
    <w:rsid w:val="2D239806"/>
    <w:rsid w:val="2D2B26BE"/>
    <w:rsid w:val="2D2B3007"/>
    <w:rsid w:val="2D3549C6"/>
    <w:rsid w:val="2D39BD03"/>
    <w:rsid w:val="2D3B0F6B"/>
    <w:rsid w:val="2D4DC275"/>
    <w:rsid w:val="2D50DDC9"/>
    <w:rsid w:val="2D54B29A"/>
    <w:rsid w:val="2D5C0082"/>
    <w:rsid w:val="2D61866D"/>
    <w:rsid w:val="2D683027"/>
    <w:rsid w:val="2D6A4415"/>
    <w:rsid w:val="2D6AD4B9"/>
    <w:rsid w:val="2D6EF148"/>
    <w:rsid w:val="2D70342F"/>
    <w:rsid w:val="2D70C3C1"/>
    <w:rsid w:val="2D7EDB30"/>
    <w:rsid w:val="2D895C8C"/>
    <w:rsid w:val="2DA20CC9"/>
    <w:rsid w:val="2DAF877E"/>
    <w:rsid w:val="2DBC6E95"/>
    <w:rsid w:val="2DBDE546"/>
    <w:rsid w:val="2DBF8F8E"/>
    <w:rsid w:val="2DC10D53"/>
    <w:rsid w:val="2DC976F5"/>
    <w:rsid w:val="2DC9EF29"/>
    <w:rsid w:val="2DD56CA1"/>
    <w:rsid w:val="2DD8A951"/>
    <w:rsid w:val="2DD9F1C7"/>
    <w:rsid w:val="2DDC8953"/>
    <w:rsid w:val="2DE17F6D"/>
    <w:rsid w:val="2DE28A79"/>
    <w:rsid w:val="2DE6396F"/>
    <w:rsid w:val="2DEB0F05"/>
    <w:rsid w:val="2DEDEDA9"/>
    <w:rsid w:val="2DF0FF6E"/>
    <w:rsid w:val="2DF366CB"/>
    <w:rsid w:val="2DFA1F6C"/>
    <w:rsid w:val="2E0B3B15"/>
    <w:rsid w:val="2E139645"/>
    <w:rsid w:val="2E227CF7"/>
    <w:rsid w:val="2E23619E"/>
    <w:rsid w:val="2E24116C"/>
    <w:rsid w:val="2E2493C5"/>
    <w:rsid w:val="2E33BDC3"/>
    <w:rsid w:val="2E36AE13"/>
    <w:rsid w:val="2E390FBA"/>
    <w:rsid w:val="2E3E47C8"/>
    <w:rsid w:val="2E417C59"/>
    <w:rsid w:val="2E511EDE"/>
    <w:rsid w:val="2E515B0E"/>
    <w:rsid w:val="2E59DA6D"/>
    <w:rsid w:val="2E5BAF58"/>
    <w:rsid w:val="2E6DF5C3"/>
    <w:rsid w:val="2E6E9D18"/>
    <w:rsid w:val="2E7531F9"/>
    <w:rsid w:val="2E7823B5"/>
    <w:rsid w:val="2E794562"/>
    <w:rsid w:val="2E7947C7"/>
    <w:rsid w:val="2E7AE9F8"/>
    <w:rsid w:val="2E85FCB0"/>
    <w:rsid w:val="2E971CB8"/>
    <w:rsid w:val="2E9B2A60"/>
    <w:rsid w:val="2EA2791D"/>
    <w:rsid w:val="2EA3227E"/>
    <w:rsid w:val="2EA47F27"/>
    <w:rsid w:val="2EA6A23C"/>
    <w:rsid w:val="2EA771F9"/>
    <w:rsid w:val="2EA7D1A8"/>
    <w:rsid w:val="2EB2EF7D"/>
    <w:rsid w:val="2EB4C50F"/>
    <w:rsid w:val="2EBB69E1"/>
    <w:rsid w:val="2EBC6DFC"/>
    <w:rsid w:val="2EBD23BD"/>
    <w:rsid w:val="2EC27DC7"/>
    <w:rsid w:val="2ECC4D60"/>
    <w:rsid w:val="2ED27B12"/>
    <w:rsid w:val="2EE4BB5A"/>
    <w:rsid w:val="2EED13CC"/>
    <w:rsid w:val="2EED9F71"/>
    <w:rsid w:val="2EF0C064"/>
    <w:rsid w:val="2EF1FF31"/>
    <w:rsid w:val="2EF56CE4"/>
    <w:rsid w:val="2EFF070B"/>
    <w:rsid w:val="2F0A7AA0"/>
    <w:rsid w:val="2F0D07C9"/>
    <w:rsid w:val="2F0E9ABE"/>
    <w:rsid w:val="2F13D666"/>
    <w:rsid w:val="2F2A0D9E"/>
    <w:rsid w:val="2F3243D5"/>
    <w:rsid w:val="2F32E0BF"/>
    <w:rsid w:val="2F518108"/>
    <w:rsid w:val="2F527C58"/>
    <w:rsid w:val="2F5294E1"/>
    <w:rsid w:val="2F550C0E"/>
    <w:rsid w:val="2F5592B3"/>
    <w:rsid w:val="2F5FA3FF"/>
    <w:rsid w:val="2F62505B"/>
    <w:rsid w:val="2F6CE2C7"/>
    <w:rsid w:val="2F70D85B"/>
    <w:rsid w:val="2F783785"/>
    <w:rsid w:val="2F788BE0"/>
    <w:rsid w:val="2F86DF66"/>
    <w:rsid w:val="2F8B9086"/>
    <w:rsid w:val="2F901919"/>
    <w:rsid w:val="2F95D9A2"/>
    <w:rsid w:val="2F95DBCB"/>
    <w:rsid w:val="2F9BCF3E"/>
    <w:rsid w:val="2FA000EC"/>
    <w:rsid w:val="2FAA9AC9"/>
    <w:rsid w:val="2FB6A561"/>
    <w:rsid w:val="2FC0B481"/>
    <w:rsid w:val="2FE353C8"/>
    <w:rsid w:val="2FEF2737"/>
    <w:rsid w:val="2FF1E9E3"/>
    <w:rsid w:val="2FF4146C"/>
    <w:rsid w:val="2FF91ECD"/>
    <w:rsid w:val="2FFF7C34"/>
    <w:rsid w:val="3000FCEB"/>
    <w:rsid w:val="30059B0A"/>
    <w:rsid w:val="3008423D"/>
    <w:rsid w:val="30137917"/>
    <w:rsid w:val="301CD876"/>
    <w:rsid w:val="3021155B"/>
    <w:rsid w:val="302D3C32"/>
    <w:rsid w:val="30339ABC"/>
    <w:rsid w:val="30370128"/>
    <w:rsid w:val="30382CAA"/>
    <w:rsid w:val="303B962C"/>
    <w:rsid w:val="30414ACA"/>
    <w:rsid w:val="3045713E"/>
    <w:rsid w:val="304D62C2"/>
    <w:rsid w:val="30509570"/>
    <w:rsid w:val="30521D4D"/>
    <w:rsid w:val="30530B0B"/>
    <w:rsid w:val="3061CE2F"/>
    <w:rsid w:val="30647546"/>
    <w:rsid w:val="306CDF1A"/>
    <w:rsid w:val="30741FF3"/>
    <w:rsid w:val="307E99C2"/>
    <w:rsid w:val="308155FB"/>
    <w:rsid w:val="3083E4E5"/>
    <w:rsid w:val="3089F475"/>
    <w:rsid w:val="30938A05"/>
    <w:rsid w:val="30A0D964"/>
    <w:rsid w:val="30A22EC9"/>
    <w:rsid w:val="30A74493"/>
    <w:rsid w:val="30BD3A88"/>
    <w:rsid w:val="30C2E264"/>
    <w:rsid w:val="30CE1436"/>
    <w:rsid w:val="30D13EB8"/>
    <w:rsid w:val="30D47444"/>
    <w:rsid w:val="30D914DD"/>
    <w:rsid w:val="30D9AFEC"/>
    <w:rsid w:val="30DE3A25"/>
    <w:rsid w:val="30DEE867"/>
    <w:rsid w:val="30E3FD8F"/>
    <w:rsid w:val="31010CC6"/>
    <w:rsid w:val="3103E482"/>
    <w:rsid w:val="31042E16"/>
    <w:rsid w:val="31078CA4"/>
    <w:rsid w:val="31083A03"/>
    <w:rsid w:val="310B1DCC"/>
    <w:rsid w:val="310BCCBF"/>
    <w:rsid w:val="311F39A4"/>
    <w:rsid w:val="311F3BB2"/>
    <w:rsid w:val="311F7029"/>
    <w:rsid w:val="3121E61D"/>
    <w:rsid w:val="312DB402"/>
    <w:rsid w:val="3134D365"/>
    <w:rsid w:val="3137EAE3"/>
    <w:rsid w:val="3139B307"/>
    <w:rsid w:val="313CF69B"/>
    <w:rsid w:val="3141D5D0"/>
    <w:rsid w:val="3144469B"/>
    <w:rsid w:val="3146CDC9"/>
    <w:rsid w:val="314D6DFD"/>
    <w:rsid w:val="31515CFD"/>
    <w:rsid w:val="31546586"/>
    <w:rsid w:val="316DC10A"/>
    <w:rsid w:val="3173636C"/>
    <w:rsid w:val="318463A5"/>
    <w:rsid w:val="3185D7CB"/>
    <w:rsid w:val="31879326"/>
    <w:rsid w:val="318CEDB9"/>
    <w:rsid w:val="318CEF51"/>
    <w:rsid w:val="318D4BF5"/>
    <w:rsid w:val="318F61D5"/>
    <w:rsid w:val="319C9162"/>
    <w:rsid w:val="319F42F6"/>
    <w:rsid w:val="319F8C0D"/>
    <w:rsid w:val="31A0BB83"/>
    <w:rsid w:val="31A31D27"/>
    <w:rsid w:val="31B22257"/>
    <w:rsid w:val="31BA6EFF"/>
    <w:rsid w:val="31C28781"/>
    <w:rsid w:val="31C6F4A5"/>
    <w:rsid w:val="31C7A39E"/>
    <w:rsid w:val="31D19867"/>
    <w:rsid w:val="31D48D6D"/>
    <w:rsid w:val="31D4CEF3"/>
    <w:rsid w:val="31DC63A0"/>
    <w:rsid w:val="31E1670D"/>
    <w:rsid w:val="31E5DB48"/>
    <w:rsid w:val="31E697E0"/>
    <w:rsid w:val="31EA156D"/>
    <w:rsid w:val="31EA7E8D"/>
    <w:rsid w:val="31FFBC22"/>
    <w:rsid w:val="3204D161"/>
    <w:rsid w:val="32100A6F"/>
    <w:rsid w:val="3212318C"/>
    <w:rsid w:val="3216096D"/>
    <w:rsid w:val="32160F6B"/>
    <w:rsid w:val="321A6A23"/>
    <w:rsid w:val="32239E94"/>
    <w:rsid w:val="3224F31A"/>
    <w:rsid w:val="322B9348"/>
    <w:rsid w:val="322C17FF"/>
    <w:rsid w:val="32363766"/>
    <w:rsid w:val="3242ED79"/>
    <w:rsid w:val="324863C4"/>
    <w:rsid w:val="3250AC7C"/>
    <w:rsid w:val="32529281"/>
    <w:rsid w:val="325C4F14"/>
    <w:rsid w:val="3260E417"/>
    <w:rsid w:val="326587D7"/>
    <w:rsid w:val="32660842"/>
    <w:rsid w:val="32759942"/>
    <w:rsid w:val="32817D37"/>
    <w:rsid w:val="3287EBFD"/>
    <w:rsid w:val="328CEFBE"/>
    <w:rsid w:val="328D8C89"/>
    <w:rsid w:val="32930785"/>
    <w:rsid w:val="3296BCB1"/>
    <w:rsid w:val="32974DDA"/>
    <w:rsid w:val="32AEA6B6"/>
    <w:rsid w:val="32B59722"/>
    <w:rsid w:val="32BBC48E"/>
    <w:rsid w:val="32BC0BDF"/>
    <w:rsid w:val="32C670E9"/>
    <w:rsid w:val="32CA0C8C"/>
    <w:rsid w:val="32CAAFE3"/>
    <w:rsid w:val="32CBAD70"/>
    <w:rsid w:val="32CF51B2"/>
    <w:rsid w:val="32CFAAE5"/>
    <w:rsid w:val="32D10C87"/>
    <w:rsid w:val="32D3A1AC"/>
    <w:rsid w:val="32D3BB44"/>
    <w:rsid w:val="32D5CDE0"/>
    <w:rsid w:val="32D7520A"/>
    <w:rsid w:val="32DEA6A4"/>
    <w:rsid w:val="32EB5533"/>
    <w:rsid w:val="32EDFE22"/>
    <w:rsid w:val="32F90654"/>
    <w:rsid w:val="32F9B3AB"/>
    <w:rsid w:val="32FC328E"/>
    <w:rsid w:val="330299F1"/>
    <w:rsid w:val="330B8F9C"/>
    <w:rsid w:val="330CF15F"/>
    <w:rsid w:val="330F4B74"/>
    <w:rsid w:val="331A96BD"/>
    <w:rsid w:val="3320A298"/>
    <w:rsid w:val="332C87A2"/>
    <w:rsid w:val="332D5387"/>
    <w:rsid w:val="33312E72"/>
    <w:rsid w:val="3335037A"/>
    <w:rsid w:val="33378399"/>
    <w:rsid w:val="3342586D"/>
    <w:rsid w:val="33451D66"/>
    <w:rsid w:val="3356EFB5"/>
    <w:rsid w:val="335880DA"/>
    <w:rsid w:val="3368037F"/>
    <w:rsid w:val="33743BB8"/>
    <w:rsid w:val="33746AC3"/>
    <w:rsid w:val="337832DC"/>
    <w:rsid w:val="337ABB21"/>
    <w:rsid w:val="3385E670"/>
    <w:rsid w:val="338CBD44"/>
    <w:rsid w:val="33934505"/>
    <w:rsid w:val="3394903E"/>
    <w:rsid w:val="3399E4AB"/>
    <w:rsid w:val="339CB818"/>
    <w:rsid w:val="339E00EC"/>
    <w:rsid w:val="33A1F117"/>
    <w:rsid w:val="33B68784"/>
    <w:rsid w:val="33BA6BD6"/>
    <w:rsid w:val="33C24A5C"/>
    <w:rsid w:val="33C9C504"/>
    <w:rsid w:val="33E5B825"/>
    <w:rsid w:val="33E948F9"/>
    <w:rsid w:val="33FA5C0B"/>
    <w:rsid w:val="33FC9E54"/>
    <w:rsid w:val="33FD7578"/>
    <w:rsid w:val="33FF6DB6"/>
    <w:rsid w:val="34040D94"/>
    <w:rsid w:val="340D010B"/>
    <w:rsid w:val="341324C4"/>
    <w:rsid w:val="3415BBB9"/>
    <w:rsid w:val="3419811D"/>
    <w:rsid w:val="341B7958"/>
    <w:rsid w:val="341E65D7"/>
    <w:rsid w:val="341F2EE5"/>
    <w:rsid w:val="342207D7"/>
    <w:rsid w:val="3423CB42"/>
    <w:rsid w:val="34365B94"/>
    <w:rsid w:val="343E13AB"/>
    <w:rsid w:val="343FBC72"/>
    <w:rsid w:val="344787A4"/>
    <w:rsid w:val="3458EF67"/>
    <w:rsid w:val="345BD284"/>
    <w:rsid w:val="34775125"/>
    <w:rsid w:val="347A19CD"/>
    <w:rsid w:val="34812DDA"/>
    <w:rsid w:val="348FF0A2"/>
    <w:rsid w:val="3497B8BD"/>
    <w:rsid w:val="34A113D2"/>
    <w:rsid w:val="34A255F1"/>
    <w:rsid w:val="34A43DCB"/>
    <w:rsid w:val="34AC8DB3"/>
    <w:rsid w:val="34ACD26C"/>
    <w:rsid w:val="34B0E11A"/>
    <w:rsid w:val="34B1B731"/>
    <w:rsid w:val="34B22379"/>
    <w:rsid w:val="34B46A21"/>
    <w:rsid w:val="34B69FC8"/>
    <w:rsid w:val="34B79EB5"/>
    <w:rsid w:val="34BF33E8"/>
    <w:rsid w:val="34C48E7B"/>
    <w:rsid w:val="34C6E14E"/>
    <w:rsid w:val="34C73740"/>
    <w:rsid w:val="34C97C11"/>
    <w:rsid w:val="34C9B369"/>
    <w:rsid w:val="34CCA8C1"/>
    <w:rsid w:val="34D1C427"/>
    <w:rsid w:val="34D623E7"/>
    <w:rsid w:val="34E139B2"/>
    <w:rsid w:val="34F201B9"/>
    <w:rsid w:val="350245EA"/>
    <w:rsid w:val="3504204A"/>
    <w:rsid w:val="35065E3C"/>
    <w:rsid w:val="351153ED"/>
    <w:rsid w:val="35163D76"/>
    <w:rsid w:val="35187887"/>
    <w:rsid w:val="351A9027"/>
    <w:rsid w:val="352964A4"/>
    <w:rsid w:val="3538B0B2"/>
    <w:rsid w:val="3542A35F"/>
    <w:rsid w:val="3564037C"/>
    <w:rsid w:val="356A68F9"/>
    <w:rsid w:val="35716050"/>
    <w:rsid w:val="357E96F7"/>
    <w:rsid w:val="358FA9AB"/>
    <w:rsid w:val="3593613D"/>
    <w:rsid w:val="359864B8"/>
    <w:rsid w:val="359B0055"/>
    <w:rsid w:val="35A7D9A7"/>
    <w:rsid w:val="35AF5FE8"/>
    <w:rsid w:val="35B3724F"/>
    <w:rsid w:val="35C7CFD8"/>
    <w:rsid w:val="35CF2A03"/>
    <w:rsid w:val="35CFCC2C"/>
    <w:rsid w:val="35D05AE6"/>
    <w:rsid w:val="35D0F26D"/>
    <w:rsid w:val="35D6735C"/>
    <w:rsid w:val="35D95BD8"/>
    <w:rsid w:val="35DBE45A"/>
    <w:rsid w:val="35DBE6B5"/>
    <w:rsid w:val="35DEF8D1"/>
    <w:rsid w:val="35DF2F6F"/>
    <w:rsid w:val="35E1079D"/>
    <w:rsid w:val="35E45853"/>
    <w:rsid w:val="35E5B000"/>
    <w:rsid w:val="35E71932"/>
    <w:rsid w:val="35EA67E1"/>
    <w:rsid w:val="35EC34C0"/>
    <w:rsid w:val="35EF4CC8"/>
    <w:rsid w:val="35F233A9"/>
    <w:rsid w:val="35F31529"/>
    <w:rsid w:val="35F35D83"/>
    <w:rsid w:val="35F3B3CC"/>
    <w:rsid w:val="3602F787"/>
    <w:rsid w:val="361416B4"/>
    <w:rsid w:val="36145F87"/>
    <w:rsid w:val="36181C38"/>
    <w:rsid w:val="361AEAD3"/>
    <w:rsid w:val="361C9346"/>
    <w:rsid w:val="36323EB9"/>
    <w:rsid w:val="36400E2C"/>
    <w:rsid w:val="36407BA4"/>
    <w:rsid w:val="36412E7E"/>
    <w:rsid w:val="364244CE"/>
    <w:rsid w:val="3643ED95"/>
    <w:rsid w:val="3646FC6F"/>
    <w:rsid w:val="36513F84"/>
    <w:rsid w:val="3658CC60"/>
    <w:rsid w:val="365954AE"/>
    <w:rsid w:val="365F6FDB"/>
    <w:rsid w:val="36619B1B"/>
    <w:rsid w:val="36693740"/>
    <w:rsid w:val="366E5A12"/>
    <w:rsid w:val="3679603B"/>
    <w:rsid w:val="367FA270"/>
    <w:rsid w:val="3681C4B7"/>
    <w:rsid w:val="3689B3E3"/>
    <w:rsid w:val="369926EC"/>
    <w:rsid w:val="369EB461"/>
    <w:rsid w:val="36AA61C3"/>
    <w:rsid w:val="36B2D0B1"/>
    <w:rsid w:val="36C38FB9"/>
    <w:rsid w:val="36C8E345"/>
    <w:rsid w:val="36CAE9CB"/>
    <w:rsid w:val="36CCED9C"/>
    <w:rsid w:val="36D66DBE"/>
    <w:rsid w:val="36D93BD8"/>
    <w:rsid w:val="36D9EC46"/>
    <w:rsid w:val="36DC6D9E"/>
    <w:rsid w:val="36E80938"/>
    <w:rsid w:val="36EB65D8"/>
    <w:rsid w:val="36EBA03D"/>
    <w:rsid w:val="36ED8CF7"/>
    <w:rsid w:val="36F0145A"/>
    <w:rsid w:val="36F342B3"/>
    <w:rsid w:val="36F41C93"/>
    <w:rsid w:val="370C1CC1"/>
    <w:rsid w:val="37218133"/>
    <w:rsid w:val="37283ACA"/>
    <w:rsid w:val="37298E81"/>
    <w:rsid w:val="3732D235"/>
    <w:rsid w:val="37414DAF"/>
    <w:rsid w:val="3744F994"/>
    <w:rsid w:val="374CC503"/>
    <w:rsid w:val="375260E9"/>
    <w:rsid w:val="37540013"/>
    <w:rsid w:val="37635D1A"/>
    <w:rsid w:val="37651A7E"/>
    <w:rsid w:val="37708C0C"/>
    <w:rsid w:val="37820291"/>
    <w:rsid w:val="378202FD"/>
    <w:rsid w:val="37952231"/>
    <w:rsid w:val="379AAEB3"/>
    <w:rsid w:val="37A2F375"/>
    <w:rsid w:val="37A30AD6"/>
    <w:rsid w:val="37A31D6A"/>
    <w:rsid w:val="37AFC428"/>
    <w:rsid w:val="37BA4AD2"/>
    <w:rsid w:val="37BE12E8"/>
    <w:rsid w:val="37BF74D6"/>
    <w:rsid w:val="37C2EB59"/>
    <w:rsid w:val="37C3BAD0"/>
    <w:rsid w:val="37DF240F"/>
    <w:rsid w:val="37DF702B"/>
    <w:rsid w:val="37DFA5A2"/>
    <w:rsid w:val="37EBA94A"/>
    <w:rsid w:val="37EBBA1D"/>
    <w:rsid w:val="37FA2BC5"/>
    <w:rsid w:val="37FB2346"/>
    <w:rsid w:val="37FB7E03"/>
    <w:rsid w:val="3807FF64"/>
    <w:rsid w:val="381012AC"/>
    <w:rsid w:val="3825B104"/>
    <w:rsid w:val="382C8C40"/>
    <w:rsid w:val="382D68EE"/>
    <w:rsid w:val="382DE46B"/>
    <w:rsid w:val="383A345D"/>
    <w:rsid w:val="383ED961"/>
    <w:rsid w:val="3847CA34"/>
    <w:rsid w:val="38562260"/>
    <w:rsid w:val="38588D4A"/>
    <w:rsid w:val="385E3629"/>
    <w:rsid w:val="38639145"/>
    <w:rsid w:val="38700584"/>
    <w:rsid w:val="3872CFB3"/>
    <w:rsid w:val="38873639"/>
    <w:rsid w:val="3887A7D6"/>
    <w:rsid w:val="388DA75D"/>
    <w:rsid w:val="38910EBF"/>
    <w:rsid w:val="389B5210"/>
    <w:rsid w:val="38A4D9A5"/>
    <w:rsid w:val="38A82FDE"/>
    <w:rsid w:val="38AB0B5B"/>
    <w:rsid w:val="38AE9DC5"/>
    <w:rsid w:val="38B2CF59"/>
    <w:rsid w:val="38D62034"/>
    <w:rsid w:val="38DE3D0D"/>
    <w:rsid w:val="38ECBBD8"/>
    <w:rsid w:val="38F70494"/>
    <w:rsid w:val="38FE56CC"/>
    <w:rsid w:val="39081FD1"/>
    <w:rsid w:val="390F8487"/>
    <w:rsid w:val="39191300"/>
    <w:rsid w:val="391A133C"/>
    <w:rsid w:val="391BA84F"/>
    <w:rsid w:val="39235B5C"/>
    <w:rsid w:val="39236304"/>
    <w:rsid w:val="39265429"/>
    <w:rsid w:val="3931C1F1"/>
    <w:rsid w:val="394014FA"/>
    <w:rsid w:val="3940D73B"/>
    <w:rsid w:val="3944C859"/>
    <w:rsid w:val="39580394"/>
    <w:rsid w:val="395B0E49"/>
    <w:rsid w:val="395E063F"/>
    <w:rsid w:val="39721505"/>
    <w:rsid w:val="3975E981"/>
    <w:rsid w:val="3976E70E"/>
    <w:rsid w:val="3979CA23"/>
    <w:rsid w:val="397AF470"/>
    <w:rsid w:val="39805360"/>
    <w:rsid w:val="39834CBC"/>
    <w:rsid w:val="398387F4"/>
    <w:rsid w:val="3983AFE7"/>
    <w:rsid w:val="398779AB"/>
    <w:rsid w:val="39903D08"/>
    <w:rsid w:val="399298B7"/>
    <w:rsid w:val="3992A50B"/>
    <w:rsid w:val="39A8C25A"/>
    <w:rsid w:val="39B27EAF"/>
    <w:rsid w:val="39BE44AE"/>
    <w:rsid w:val="39BF5B4C"/>
    <w:rsid w:val="39C6E554"/>
    <w:rsid w:val="39C87EE3"/>
    <w:rsid w:val="39CACF5C"/>
    <w:rsid w:val="39CEE925"/>
    <w:rsid w:val="39DD1E51"/>
    <w:rsid w:val="39E1655B"/>
    <w:rsid w:val="39E39A95"/>
    <w:rsid w:val="39EDB2FB"/>
    <w:rsid w:val="39EE8710"/>
    <w:rsid w:val="39F0A9F6"/>
    <w:rsid w:val="39F8CD02"/>
    <w:rsid w:val="3A0D9BC0"/>
    <w:rsid w:val="3A0F4903"/>
    <w:rsid w:val="3A151FD4"/>
    <w:rsid w:val="3A1687EB"/>
    <w:rsid w:val="3A17DB0B"/>
    <w:rsid w:val="3A1A5777"/>
    <w:rsid w:val="3A21526D"/>
    <w:rsid w:val="3A229FA6"/>
    <w:rsid w:val="3A32E1CE"/>
    <w:rsid w:val="3A3A6377"/>
    <w:rsid w:val="3A3B3D9D"/>
    <w:rsid w:val="3A3EC6A4"/>
    <w:rsid w:val="3A41FB38"/>
    <w:rsid w:val="3A60C39F"/>
    <w:rsid w:val="3A65DD3F"/>
    <w:rsid w:val="3A6B68C8"/>
    <w:rsid w:val="3A784723"/>
    <w:rsid w:val="3A8024AF"/>
    <w:rsid w:val="3A823345"/>
    <w:rsid w:val="3A8BFA8B"/>
    <w:rsid w:val="3A9539DA"/>
    <w:rsid w:val="3AA4A8C6"/>
    <w:rsid w:val="3AABA793"/>
    <w:rsid w:val="3AAD57CD"/>
    <w:rsid w:val="3AB63D65"/>
    <w:rsid w:val="3AC2248A"/>
    <w:rsid w:val="3AC38E82"/>
    <w:rsid w:val="3AC77B4E"/>
    <w:rsid w:val="3AD3F06F"/>
    <w:rsid w:val="3AD8C069"/>
    <w:rsid w:val="3AE70AF6"/>
    <w:rsid w:val="3AE8446F"/>
    <w:rsid w:val="3AEC39A8"/>
    <w:rsid w:val="3AF9098C"/>
    <w:rsid w:val="3B033F6D"/>
    <w:rsid w:val="3B0A21AF"/>
    <w:rsid w:val="3B0AF233"/>
    <w:rsid w:val="3B0D2390"/>
    <w:rsid w:val="3B0FDA44"/>
    <w:rsid w:val="3B120B2C"/>
    <w:rsid w:val="3B17C30B"/>
    <w:rsid w:val="3B1A0A67"/>
    <w:rsid w:val="3B1A31FB"/>
    <w:rsid w:val="3B22CD22"/>
    <w:rsid w:val="3B29743E"/>
    <w:rsid w:val="3B33AA7D"/>
    <w:rsid w:val="3B37F759"/>
    <w:rsid w:val="3B3A4351"/>
    <w:rsid w:val="3B3A926F"/>
    <w:rsid w:val="3B3C735F"/>
    <w:rsid w:val="3B3E8C60"/>
    <w:rsid w:val="3B4568BF"/>
    <w:rsid w:val="3B4E1637"/>
    <w:rsid w:val="3B5018CC"/>
    <w:rsid w:val="3B523CBE"/>
    <w:rsid w:val="3B537BAB"/>
    <w:rsid w:val="3B59AFC6"/>
    <w:rsid w:val="3B664338"/>
    <w:rsid w:val="3B6CD376"/>
    <w:rsid w:val="3B7082CC"/>
    <w:rsid w:val="3B7706AA"/>
    <w:rsid w:val="3B823257"/>
    <w:rsid w:val="3B85F58B"/>
    <w:rsid w:val="3B8DAF58"/>
    <w:rsid w:val="3B9C5991"/>
    <w:rsid w:val="3BA069F9"/>
    <w:rsid w:val="3BA23A57"/>
    <w:rsid w:val="3BA2548F"/>
    <w:rsid w:val="3BAC09F0"/>
    <w:rsid w:val="3BB09B75"/>
    <w:rsid w:val="3BC81809"/>
    <w:rsid w:val="3BCBC8AA"/>
    <w:rsid w:val="3BD84334"/>
    <w:rsid w:val="3BDD62D5"/>
    <w:rsid w:val="3BE5732A"/>
    <w:rsid w:val="3BE6B564"/>
    <w:rsid w:val="3BED1AFB"/>
    <w:rsid w:val="3C0DC4EE"/>
    <w:rsid w:val="3C10E2D3"/>
    <w:rsid w:val="3C11FCE7"/>
    <w:rsid w:val="3C13C86F"/>
    <w:rsid w:val="3C15755F"/>
    <w:rsid w:val="3C15B250"/>
    <w:rsid w:val="3C273007"/>
    <w:rsid w:val="3C2D8963"/>
    <w:rsid w:val="3C30718A"/>
    <w:rsid w:val="3C3625E0"/>
    <w:rsid w:val="3C3E2CFC"/>
    <w:rsid w:val="3C3F2974"/>
    <w:rsid w:val="3C461D4D"/>
    <w:rsid w:val="3C547A89"/>
    <w:rsid w:val="3C68478D"/>
    <w:rsid w:val="3C6A16D1"/>
    <w:rsid w:val="3C6AAB06"/>
    <w:rsid w:val="3C7DDC9F"/>
    <w:rsid w:val="3C7F1E95"/>
    <w:rsid w:val="3C881181"/>
    <w:rsid w:val="3CA83440"/>
    <w:rsid w:val="3CAAD17F"/>
    <w:rsid w:val="3CB399C9"/>
    <w:rsid w:val="3CB3F6C4"/>
    <w:rsid w:val="3CB5E6AF"/>
    <w:rsid w:val="3CBF175F"/>
    <w:rsid w:val="3CCAC1AC"/>
    <w:rsid w:val="3CD2C3F7"/>
    <w:rsid w:val="3CD61439"/>
    <w:rsid w:val="3CD78DE6"/>
    <w:rsid w:val="3CE8AEFB"/>
    <w:rsid w:val="3CEA57C2"/>
    <w:rsid w:val="3CFC8EFB"/>
    <w:rsid w:val="3CFC9A4B"/>
    <w:rsid w:val="3CFCF38E"/>
    <w:rsid w:val="3D15F01B"/>
    <w:rsid w:val="3D1D4E23"/>
    <w:rsid w:val="3D21DD18"/>
    <w:rsid w:val="3D21F574"/>
    <w:rsid w:val="3D2627D2"/>
    <w:rsid w:val="3D27A42E"/>
    <w:rsid w:val="3D2D4FF8"/>
    <w:rsid w:val="3D30D8FF"/>
    <w:rsid w:val="3D339BE0"/>
    <w:rsid w:val="3D374357"/>
    <w:rsid w:val="3D3BC708"/>
    <w:rsid w:val="3D3ECD34"/>
    <w:rsid w:val="3D470A1A"/>
    <w:rsid w:val="3D57AE14"/>
    <w:rsid w:val="3D660574"/>
    <w:rsid w:val="3D684979"/>
    <w:rsid w:val="3D690564"/>
    <w:rsid w:val="3D6FBDAC"/>
    <w:rsid w:val="3D700C28"/>
    <w:rsid w:val="3D72EC4B"/>
    <w:rsid w:val="3D791FA9"/>
    <w:rsid w:val="3D7DEF4A"/>
    <w:rsid w:val="3D8D5D02"/>
    <w:rsid w:val="3D8F5BA3"/>
    <w:rsid w:val="3DA07159"/>
    <w:rsid w:val="3DA3C046"/>
    <w:rsid w:val="3DA7556C"/>
    <w:rsid w:val="3DAFA705"/>
    <w:rsid w:val="3DB6B44A"/>
    <w:rsid w:val="3DBC09AE"/>
    <w:rsid w:val="3DC4F099"/>
    <w:rsid w:val="3DC5EB0F"/>
    <w:rsid w:val="3DC9A757"/>
    <w:rsid w:val="3DD3143E"/>
    <w:rsid w:val="3DD6CEBB"/>
    <w:rsid w:val="3DD752D6"/>
    <w:rsid w:val="3DE3676D"/>
    <w:rsid w:val="3DEBF029"/>
    <w:rsid w:val="3DF14940"/>
    <w:rsid w:val="3DF6279C"/>
    <w:rsid w:val="3DFFF9E6"/>
    <w:rsid w:val="3E003EC0"/>
    <w:rsid w:val="3E04141E"/>
    <w:rsid w:val="3E048C72"/>
    <w:rsid w:val="3E04905E"/>
    <w:rsid w:val="3E094D85"/>
    <w:rsid w:val="3E0AA27D"/>
    <w:rsid w:val="3E0E7CCE"/>
    <w:rsid w:val="3E11503E"/>
    <w:rsid w:val="3E199519"/>
    <w:rsid w:val="3E29803D"/>
    <w:rsid w:val="3E2F008C"/>
    <w:rsid w:val="3E346127"/>
    <w:rsid w:val="3E3811C0"/>
    <w:rsid w:val="3E3BD3D9"/>
    <w:rsid w:val="3E5322C7"/>
    <w:rsid w:val="3E64CAAB"/>
    <w:rsid w:val="3E691905"/>
    <w:rsid w:val="3E704733"/>
    <w:rsid w:val="3E70EF11"/>
    <w:rsid w:val="3E73F77B"/>
    <w:rsid w:val="3E753C52"/>
    <w:rsid w:val="3E7E0F15"/>
    <w:rsid w:val="3E84B105"/>
    <w:rsid w:val="3E86DEDF"/>
    <w:rsid w:val="3E895AE4"/>
    <w:rsid w:val="3E96DDC9"/>
    <w:rsid w:val="3E97BD09"/>
    <w:rsid w:val="3E993A48"/>
    <w:rsid w:val="3E9AE909"/>
    <w:rsid w:val="3EA29EBF"/>
    <w:rsid w:val="3EA6A149"/>
    <w:rsid w:val="3EACBCD4"/>
    <w:rsid w:val="3EAFAED0"/>
    <w:rsid w:val="3EB1C07C"/>
    <w:rsid w:val="3EB2DD77"/>
    <w:rsid w:val="3EB4A4A1"/>
    <w:rsid w:val="3EB8A56E"/>
    <w:rsid w:val="3EBC64F5"/>
    <w:rsid w:val="3EC261C3"/>
    <w:rsid w:val="3ECFF667"/>
    <w:rsid w:val="3ED215CC"/>
    <w:rsid w:val="3ED6E1B1"/>
    <w:rsid w:val="3ED85F7A"/>
    <w:rsid w:val="3EDD2A80"/>
    <w:rsid w:val="3EDF0C2C"/>
    <w:rsid w:val="3EE04B60"/>
    <w:rsid w:val="3EE52569"/>
    <w:rsid w:val="3EF1B3C3"/>
    <w:rsid w:val="3EF66040"/>
    <w:rsid w:val="3EF91927"/>
    <w:rsid w:val="3F02C25D"/>
    <w:rsid w:val="3F0730EE"/>
    <w:rsid w:val="3F07D827"/>
    <w:rsid w:val="3F09B8D6"/>
    <w:rsid w:val="3F0A5F1D"/>
    <w:rsid w:val="3F0A8211"/>
    <w:rsid w:val="3F16B2AC"/>
    <w:rsid w:val="3F1AF29F"/>
    <w:rsid w:val="3F1CE367"/>
    <w:rsid w:val="3F1F6AC3"/>
    <w:rsid w:val="3F229474"/>
    <w:rsid w:val="3F38F62B"/>
    <w:rsid w:val="3F39A871"/>
    <w:rsid w:val="3F414240"/>
    <w:rsid w:val="3F469BA1"/>
    <w:rsid w:val="3F4D449B"/>
    <w:rsid w:val="3F4E8502"/>
    <w:rsid w:val="3F54395E"/>
    <w:rsid w:val="3F605719"/>
    <w:rsid w:val="3F647816"/>
    <w:rsid w:val="3F6E568A"/>
    <w:rsid w:val="3F702C63"/>
    <w:rsid w:val="3F71A9D6"/>
    <w:rsid w:val="3F74A023"/>
    <w:rsid w:val="3F7680FA"/>
    <w:rsid w:val="3F76BD6D"/>
    <w:rsid w:val="3F7A0E0A"/>
    <w:rsid w:val="3F7AAB00"/>
    <w:rsid w:val="3F83BD4D"/>
    <w:rsid w:val="3F85E0FF"/>
    <w:rsid w:val="3F8F3377"/>
    <w:rsid w:val="3F96BE8C"/>
    <w:rsid w:val="3F9BABC9"/>
    <w:rsid w:val="3F9BF05D"/>
    <w:rsid w:val="3FAC9AF2"/>
    <w:rsid w:val="3FAE0BD5"/>
    <w:rsid w:val="3FAFCDA6"/>
    <w:rsid w:val="3FB15784"/>
    <w:rsid w:val="3FC3018E"/>
    <w:rsid w:val="3FCE43E2"/>
    <w:rsid w:val="3FD127EE"/>
    <w:rsid w:val="3FD4255E"/>
    <w:rsid w:val="3FDF73C8"/>
    <w:rsid w:val="3FF0122C"/>
    <w:rsid w:val="3FF2D6E3"/>
    <w:rsid w:val="3FF88D25"/>
    <w:rsid w:val="3FFE8172"/>
    <w:rsid w:val="40025532"/>
    <w:rsid w:val="400F950B"/>
    <w:rsid w:val="40110CE1"/>
    <w:rsid w:val="401F6253"/>
    <w:rsid w:val="40230235"/>
    <w:rsid w:val="4025E4B6"/>
    <w:rsid w:val="4029ACBE"/>
    <w:rsid w:val="402E3333"/>
    <w:rsid w:val="4034DB9E"/>
    <w:rsid w:val="403CE204"/>
    <w:rsid w:val="4052E238"/>
    <w:rsid w:val="4054EEE5"/>
    <w:rsid w:val="40560413"/>
    <w:rsid w:val="405A9CAD"/>
    <w:rsid w:val="405CA564"/>
    <w:rsid w:val="405F951B"/>
    <w:rsid w:val="40631CEC"/>
    <w:rsid w:val="40681AD6"/>
    <w:rsid w:val="40739BDB"/>
    <w:rsid w:val="40799CF1"/>
    <w:rsid w:val="407D973B"/>
    <w:rsid w:val="4082859B"/>
    <w:rsid w:val="40887495"/>
    <w:rsid w:val="408A3A16"/>
    <w:rsid w:val="408BDF7A"/>
    <w:rsid w:val="409099E6"/>
    <w:rsid w:val="40933910"/>
    <w:rsid w:val="4093541C"/>
    <w:rsid w:val="4098DEA8"/>
    <w:rsid w:val="40996643"/>
    <w:rsid w:val="409C67AF"/>
    <w:rsid w:val="40A09B75"/>
    <w:rsid w:val="40A63DF8"/>
    <w:rsid w:val="40AABFDE"/>
    <w:rsid w:val="40BCC2E0"/>
    <w:rsid w:val="40C3C1AA"/>
    <w:rsid w:val="40C4D2A5"/>
    <w:rsid w:val="40CD4756"/>
    <w:rsid w:val="40CDA5C6"/>
    <w:rsid w:val="40D4457D"/>
    <w:rsid w:val="40DA47D7"/>
    <w:rsid w:val="40DCD016"/>
    <w:rsid w:val="40DD0ABA"/>
    <w:rsid w:val="40E12F96"/>
    <w:rsid w:val="40F6CD54"/>
    <w:rsid w:val="40F7E269"/>
    <w:rsid w:val="40F95A93"/>
    <w:rsid w:val="4101A383"/>
    <w:rsid w:val="41025EAA"/>
    <w:rsid w:val="4113EA4A"/>
    <w:rsid w:val="41147B90"/>
    <w:rsid w:val="411FF41E"/>
    <w:rsid w:val="412CF82D"/>
    <w:rsid w:val="41313A3E"/>
    <w:rsid w:val="413955BC"/>
    <w:rsid w:val="413A9676"/>
    <w:rsid w:val="414151B8"/>
    <w:rsid w:val="414733B3"/>
    <w:rsid w:val="41537F4C"/>
    <w:rsid w:val="4156FD7B"/>
    <w:rsid w:val="41579C1E"/>
    <w:rsid w:val="4159A2BA"/>
    <w:rsid w:val="415B2B60"/>
    <w:rsid w:val="4160C32C"/>
    <w:rsid w:val="416120FF"/>
    <w:rsid w:val="4169C22E"/>
    <w:rsid w:val="416CDDF8"/>
    <w:rsid w:val="416DDC32"/>
    <w:rsid w:val="4170379B"/>
    <w:rsid w:val="417228AE"/>
    <w:rsid w:val="4172B1A6"/>
    <w:rsid w:val="417ADF82"/>
    <w:rsid w:val="417DB0B8"/>
    <w:rsid w:val="41826B3D"/>
    <w:rsid w:val="4193F0B9"/>
    <w:rsid w:val="4194CD67"/>
    <w:rsid w:val="41960050"/>
    <w:rsid w:val="41A62E9F"/>
    <w:rsid w:val="41B48C7A"/>
    <w:rsid w:val="41B6B9DC"/>
    <w:rsid w:val="41BC8AD3"/>
    <w:rsid w:val="41C2EC9D"/>
    <w:rsid w:val="41C3DC76"/>
    <w:rsid w:val="41C7EC12"/>
    <w:rsid w:val="41C80A07"/>
    <w:rsid w:val="41CAB7B2"/>
    <w:rsid w:val="41D17648"/>
    <w:rsid w:val="41D891AB"/>
    <w:rsid w:val="41DAB405"/>
    <w:rsid w:val="41DFE03A"/>
    <w:rsid w:val="41E2AC5B"/>
    <w:rsid w:val="41E91059"/>
    <w:rsid w:val="41F5716F"/>
    <w:rsid w:val="41F875C5"/>
    <w:rsid w:val="41FE4572"/>
    <w:rsid w:val="41FFF6D2"/>
    <w:rsid w:val="42059F9D"/>
    <w:rsid w:val="42131DD0"/>
    <w:rsid w:val="421904BA"/>
    <w:rsid w:val="421D3FAE"/>
    <w:rsid w:val="421D4F45"/>
    <w:rsid w:val="4233A30D"/>
    <w:rsid w:val="423B6ED5"/>
    <w:rsid w:val="424084BC"/>
    <w:rsid w:val="42429757"/>
    <w:rsid w:val="42464BB9"/>
    <w:rsid w:val="4246DB04"/>
    <w:rsid w:val="42578763"/>
    <w:rsid w:val="4263587E"/>
    <w:rsid w:val="42677F38"/>
    <w:rsid w:val="426BA9B0"/>
    <w:rsid w:val="4271B00B"/>
    <w:rsid w:val="4281E07B"/>
    <w:rsid w:val="428AD4B8"/>
    <w:rsid w:val="428AE300"/>
    <w:rsid w:val="429774EE"/>
    <w:rsid w:val="4297B6D3"/>
    <w:rsid w:val="42981E18"/>
    <w:rsid w:val="42A108E2"/>
    <w:rsid w:val="42ADCFC2"/>
    <w:rsid w:val="42B1A851"/>
    <w:rsid w:val="42B38E2A"/>
    <w:rsid w:val="42BAE48F"/>
    <w:rsid w:val="42C139E4"/>
    <w:rsid w:val="42C74765"/>
    <w:rsid w:val="42C8C88E"/>
    <w:rsid w:val="42D253B5"/>
    <w:rsid w:val="42D3ED3F"/>
    <w:rsid w:val="42D56700"/>
    <w:rsid w:val="42E24C1D"/>
    <w:rsid w:val="42E713AB"/>
    <w:rsid w:val="42E91A47"/>
    <w:rsid w:val="42F6E76E"/>
    <w:rsid w:val="42F7708C"/>
    <w:rsid w:val="43007CDE"/>
    <w:rsid w:val="4307638F"/>
    <w:rsid w:val="4312B517"/>
    <w:rsid w:val="431BE4D8"/>
    <w:rsid w:val="431ECD52"/>
    <w:rsid w:val="4329C82A"/>
    <w:rsid w:val="432D6C5B"/>
    <w:rsid w:val="4335E72C"/>
    <w:rsid w:val="433B6629"/>
    <w:rsid w:val="433E79A6"/>
    <w:rsid w:val="43406B69"/>
    <w:rsid w:val="434082CA"/>
    <w:rsid w:val="43476ABC"/>
    <w:rsid w:val="434BD675"/>
    <w:rsid w:val="434F3E5A"/>
    <w:rsid w:val="435381AB"/>
    <w:rsid w:val="435F93E1"/>
    <w:rsid w:val="436802B4"/>
    <w:rsid w:val="4368AF5C"/>
    <w:rsid w:val="43727B45"/>
    <w:rsid w:val="4379F933"/>
    <w:rsid w:val="437FBE34"/>
    <w:rsid w:val="4385BFA1"/>
    <w:rsid w:val="4389D2A2"/>
    <w:rsid w:val="438F1681"/>
    <w:rsid w:val="43A26063"/>
    <w:rsid w:val="43AAE90F"/>
    <w:rsid w:val="43ABFEEA"/>
    <w:rsid w:val="43AF01BE"/>
    <w:rsid w:val="43B423CE"/>
    <w:rsid w:val="43B6B22F"/>
    <w:rsid w:val="43BB71E3"/>
    <w:rsid w:val="43C49A24"/>
    <w:rsid w:val="43C4C15E"/>
    <w:rsid w:val="43C54408"/>
    <w:rsid w:val="43C631E8"/>
    <w:rsid w:val="43CEBB33"/>
    <w:rsid w:val="43D05A5D"/>
    <w:rsid w:val="43D2D3E8"/>
    <w:rsid w:val="43D7EE7F"/>
    <w:rsid w:val="43DE3506"/>
    <w:rsid w:val="43E34E73"/>
    <w:rsid w:val="43E3AFB1"/>
    <w:rsid w:val="43E9E666"/>
    <w:rsid w:val="43EDA00D"/>
    <w:rsid w:val="43F0BD77"/>
    <w:rsid w:val="43FAF3B1"/>
    <w:rsid w:val="4400335C"/>
    <w:rsid w:val="4408E935"/>
    <w:rsid w:val="4408F647"/>
    <w:rsid w:val="440DD25B"/>
    <w:rsid w:val="44173ABC"/>
    <w:rsid w:val="44177B60"/>
    <w:rsid w:val="441B4F0E"/>
    <w:rsid w:val="442AF859"/>
    <w:rsid w:val="442C2B59"/>
    <w:rsid w:val="442FA4E7"/>
    <w:rsid w:val="4439CD3D"/>
    <w:rsid w:val="444D3DBB"/>
    <w:rsid w:val="4459815F"/>
    <w:rsid w:val="44660C62"/>
    <w:rsid w:val="44752573"/>
    <w:rsid w:val="448240C6"/>
    <w:rsid w:val="44AC57D7"/>
    <w:rsid w:val="44B1E8CC"/>
    <w:rsid w:val="44B34992"/>
    <w:rsid w:val="44BA1C62"/>
    <w:rsid w:val="44C05317"/>
    <w:rsid w:val="44C684CD"/>
    <w:rsid w:val="44CCD753"/>
    <w:rsid w:val="44D1B78D"/>
    <w:rsid w:val="44E81989"/>
    <w:rsid w:val="44E95C70"/>
    <w:rsid w:val="44EC4C29"/>
    <w:rsid w:val="44F5D862"/>
    <w:rsid w:val="4505E449"/>
    <w:rsid w:val="4520F646"/>
    <w:rsid w:val="45238CD0"/>
    <w:rsid w:val="452E0F72"/>
    <w:rsid w:val="4533CB88"/>
    <w:rsid w:val="4536D447"/>
    <w:rsid w:val="454B0451"/>
    <w:rsid w:val="454B4B19"/>
    <w:rsid w:val="4565B941"/>
    <w:rsid w:val="456D4248"/>
    <w:rsid w:val="45724517"/>
    <w:rsid w:val="4578AAD0"/>
    <w:rsid w:val="4580E89D"/>
    <w:rsid w:val="4584318E"/>
    <w:rsid w:val="45934A4B"/>
    <w:rsid w:val="45954E70"/>
    <w:rsid w:val="45959EDD"/>
    <w:rsid w:val="459A7C3D"/>
    <w:rsid w:val="459C93D8"/>
    <w:rsid w:val="45A7634F"/>
    <w:rsid w:val="45A9E1F7"/>
    <w:rsid w:val="45AA94ED"/>
    <w:rsid w:val="45ACB53E"/>
    <w:rsid w:val="45AE89DE"/>
    <w:rsid w:val="45B72833"/>
    <w:rsid w:val="45BD8695"/>
    <w:rsid w:val="45C0BC8F"/>
    <w:rsid w:val="45C188C6"/>
    <w:rsid w:val="45C358A3"/>
    <w:rsid w:val="45C8AD44"/>
    <w:rsid w:val="45CB683E"/>
    <w:rsid w:val="45CD14F9"/>
    <w:rsid w:val="45E228A1"/>
    <w:rsid w:val="45F087FB"/>
    <w:rsid w:val="45F44614"/>
    <w:rsid w:val="45F51EEF"/>
    <w:rsid w:val="45FD88D8"/>
    <w:rsid w:val="46022874"/>
    <w:rsid w:val="460D5258"/>
    <w:rsid w:val="461D2EDB"/>
    <w:rsid w:val="462BE4ED"/>
    <w:rsid w:val="46314405"/>
    <w:rsid w:val="4631BAF1"/>
    <w:rsid w:val="4631EF8E"/>
    <w:rsid w:val="46327DC4"/>
    <w:rsid w:val="46379119"/>
    <w:rsid w:val="463A7ADE"/>
    <w:rsid w:val="463E12A1"/>
    <w:rsid w:val="463F8D7F"/>
    <w:rsid w:val="46490A92"/>
    <w:rsid w:val="464CE482"/>
    <w:rsid w:val="46587FE8"/>
    <w:rsid w:val="46589B10"/>
    <w:rsid w:val="46607996"/>
    <w:rsid w:val="466D36B8"/>
    <w:rsid w:val="466DE62A"/>
    <w:rsid w:val="466DF895"/>
    <w:rsid w:val="46713EE0"/>
    <w:rsid w:val="46842618"/>
    <w:rsid w:val="4688095D"/>
    <w:rsid w:val="468B0386"/>
    <w:rsid w:val="4690CEE6"/>
    <w:rsid w:val="46914E5B"/>
    <w:rsid w:val="4695EA08"/>
    <w:rsid w:val="4695ECD3"/>
    <w:rsid w:val="4697F577"/>
    <w:rsid w:val="469B57F0"/>
    <w:rsid w:val="469F75EA"/>
    <w:rsid w:val="46A70EB4"/>
    <w:rsid w:val="46B227B2"/>
    <w:rsid w:val="46B71D9D"/>
    <w:rsid w:val="46C9D029"/>
    <w:rsid w:val="46D4A44C"/>
    <w:rsid w:val="46D5B8C3"/>
    <w:rsid w:val="46D86F0A"/>
    <w:rsid w:val="46E086F5"/>
    <w:rsid w:val="46E587E3"/>
    <w:rsid w:val="46E78C6E"/>
    <w:rsid w:val="46EBEF78"/>
    <w:rsid w:val="46EDBB79"/>
    <w:rsid w:val="46EF96BD"/>
    <w:rsid w:val="46F31450"/>
    <w:rsid w:val="46FD63B4"/>
    <w:rsid w:val="470859FE"/>
    <w:rsid w:val="47093F9B"/>
    <w:rsid w:val="471234F8"/>
    <w:rsid w:val="4719A535"/>
    <w:rsid w:val="471BDEA2"/>
    <w:rsid w:val="471FED2F"/>
    <w:rsid w:val="472273B0"/>
    <w:rsid w:val="472ECA2A"/>
    <w:rsid w:val="473A34AC"/>
    <w:rsid w:val="474A1364"/>
    <w:rsid w:val="474E4C86"/>
    <w:rsid w:val="474F9382"/>
    <w:rsid w:val="475F3557"/>
    <w:rsid w:val="476006F0"/>
    <w:rsid w:val="476640AE"/>
    <w:rsid w:val="476B84A3"/>
    <w:rsid w:val="476CA810"/>
    <w:rsid w:val="4772B628"/>
    <w:rsid w:val="47734127"/>
    <w:rsid w:val="477B3E48"/>
    <w:rsid w:val="4782C0D9"/>
    <w:rsid w:val="4788E2DF"/>
    <w:rsid w:val="478C6CFE"/>
    <w:rsid w:val="478CFB67"/>
    <w:rsid w:val="478DA042"/>
    <w:rsid w:val="47939AA0"/>
    <w:rsid w:val="4797E015"/>
    <w:rsid w:val="479BC32E"/>
    <w:rsid w:val="47AAFAFC"/>
    <w:rsid w:val="47B49E86"/>
    <w:rsid w:val="47B4C352"/>
    <w:rsid w:val="47BC6D75"/>
    <w:rsid w:val="47BEFBAF"/>
    <w:rsid w:val="47C5A3C1"/>
    <w:rsid w:val="47CBF1B1"/>
    <w:rsid w:val="47D05EBF"/>
    <w:rsid w:val="47D2DD8F"/>
    <w:rsid w:val="47E049E3"/>
    <w:rsid w:val="47E8F216"/>
    <w:rsid w:val="47F19F2F"/>
    <w:rsid w:val="47F24062"/>
    <w:rsid w:val="47F9639F"/>
    <w:rsid w:val="48084DBB"/>
    <w:rsid w:val="480C2EA0"/>
    <w:rsid w:val="480C76FD"/>
    <w:rsid w:val="480E72A5"/>
    <w:rsid w:val="481019C9"/>
    <w:rsid w:val="48131243"/>
    <w:rsid w:val="48183D15"/>
    <w:rsid w:val="48211886"/>
    <w:rsid w:val="482608D3"/>
    <w:rsid w:val="48315D2A"/>
    <w:rsid w:val="4837E08C"/>
    <w:rsid w:val="483D779F"/>
    <w:rsid w:val="4842E7F1"/>
    <w:rsid w:val="484FDA55"/>
    <w:rsid w:val="4850A92E"/>
    <w:rsid w:val="4850B2F6"/>
    <w:rsid w:val="485CC56F"/>
    <w:rsid w:val="485CE2C7"/>
    <w:rsid w:val="485ED491"/>
    <w:rsid w:val="485F13FD"/>
    <w:rsid w:val="4861E610"/>
    <w:rsid w:val="486552C1"/>
    <w:rsid w:val="48687159"/>
    <w:rsid w:val="486B3030"/>
    <w:rsid w:val="487440BA"/>
    <w:rsid w:val="4876A5C5"/>
    <w:rsid w:val="48959B5E"/>
    <w:rsid w:val="48983956"/>
    <w:rsid w:val="489C8E25"/>
    <w:rsid w:val="48A08469"/>
    <w:rsid w:val="48A0A38C"/>
    <w:rsid w:val="48A2D22C"/>
    <w:rsid w:val="48AD6848"/>
    <w:rsid w:val="48B11324"/>
    <w:rsid w:val="48B4B808"/>
    <w:rsid w:val="48C6E609"/>
    <w:rsid w:val="48C70C2A"/>
    <w:rsid w:val="48CCE69E"/>
    <w:rsid w:val="48D2CAF2"/>
    <w:rsid w:val="48D4DF86"/>
    <w:rsid w:val="48D56D9C"/>
    <w:rsid w:val="48E7490A"/>
    <w:rsid w:val="48E9AAC4"/>
    <w:rsid w:val="48F3D8F3"/>
    <w:rsid w:val="48FA4BC2"/>
    <w:rsid w:val="49009F63"/>
    <w:rsid w:val="490455B6"/>
    <w:rsid w:val="490F5B6A"/>
    <w:rsid w:val="4917A0CE"/>
    <w:rsid w:val="491D8390"/>
    <w:rsid w:val="4920D812"/>
    <w:rsid w:val="49299883"/>
    <w:rsid w:val="49324B91"/>
    <w:rsid w:val="49444B47"/>
    <w:rsid w:val="49478E31"/>
    <w:rsid w:val="4951282E"/>
    <w:rsid w:val="4959B473"/>
    <w:rsid w:val="496446FA"/>
    <w:rsid w:val="4974206A"/>
    <w:rsid w:val="4979FFF3"/>
    <w:rsid w:val="497AE7A4"/>
    <w:rsid w:val="497C87A3"/>
    <w:rsid w:val="49868519"/>
    <w:rsid w:val="498CE4F7"/>
    <w:rsid w:val="499285B3"/>
    <w:rsid w:val="499BEDD1"/>
    <w:rsid w:val="49B07679"/>
    <w:rsid w:val="49B24DB6"/>
    <w:rsid w:val="49B45481"/>
    <w:rsid w:val="49B51956"/>
    <w:rsid w:val="49B75DC4"/>
    <w:rsid w:val="49B78AC3"/>
    <w:rsid w:val="49B8BDD0"/>
    <w:rsid w:val="49BC57D4"/>
    <w:rsid w:val="49C75147"/>
    <w:rsid w:val="49C99536"/>
    <w:rsid w:val="49CCF37F"/>
    <w:rsid w:val="49DDA68E"/>
    <w:rsid w:val="49DEB852"/>
    <w:rsid w:val="49E56279"/>
    <w:rsid w:val="49E80BC7"/>
    <w:rsid w:val="49EBAAB6"/>
    <w:rsid w:val="49F946F7"/>
    <w:rsid w:val="4A012322"/>
    <w:rsid w:val="4A0CE680"/>
    <w:rsid w:val="4A10CC64"/>
    <w:rsid w:val="4A27F0F0"/>
    <w:rsid w:val="4A28D98D"/>
    <w:rsid w:val="4A2AB320"/>
    <w:rsid w:val="4A2C5D27"/>
    <w:rsid w:val="4A4518AA"/>
    <w:rsid w:val="4A480883"/>
    <w:rsid w:val="4A51DD6F"/>
    <w:rsid w:val="4A53A02A"/>
    <w:rsid w:val="4A54D7E9"/>
    <w:rsid w:val="4A59B208"/>
    <w:rsid w:val="4A5C2B47"/>
    <w:rsid w:val="4A5EABDB"/>
    <w:rsid w:val="4A5F4F08"/>
    <w:rsid w:val="4A6795A2"/>
    <w:rsid w:val="4A75A815"/>
    <w:rsid w:val="4A76F404"/>
    <w:rsid w:val="4A7AB079"/>
    <w:rsid w:val="4A866D83"/>
    <w:rsid w:val="4A896FD4"/>
    <w:rsid w:val="4A94F192"/>
    <w:rsid w:val="4A960DDB"/>
    <w:rsid w:val="4A991532"/>
    <w:rsid w:val="4A993270"/>
    <w:rsid w:val="4AA6D3F1"/>
    <w:rsid w:val="4AAA9453"/>
    <w:rsid w:val="4AB064CF"/>
    <w:rsid w:val="4AB6CC24"/>
    <w:rsid w:val="4ABA78FC"/>
    <w:rsid w:val="4ABF70D1"/>
    <w:rsid w:val="4AC51209"/>
    <w:rsid w:val="4ACD2399"/>
    <w:rsid w:val="4ACEA1CE"/>
    <w:rsid w:val="4AD5A79C"/>
    <w:rsid w:val="4AD8D355"/>
    <w:rsid w:val="4AE4EA35"/>
    <w:rsid w:val="4AE71BE3"/>
    <w:rsid w:val="4AEC6AFF"/>
    <w:rsid w:val="4AECD719"/>
    <w:rsid w:val="4AED8152"/>
    <w:rsid w:val="4AF0D33E"/>
    <w:rsid w:val="4AF2E042"/>
    <w:rsid w:val="4AF65470"/>
    <w:rsid w:val="4B0268EE"/>
    <w:rsid w:val="4B06641D"/>
    <w:rsid w:val="4B1425B1"/>
    <w:rsid w:val="4B1630F3"/>
    <w:rsid w:val="4B1FAAF3"/>
    <w:rsid w:val="4B205D95"/>
    <w:rsid w:val="4B211F16"/>
    <w:rsid w:val="4B23878E"/>
    <w:rsid w:val="4B271B30"/>
    <w:rsid w:val="4B282D24"/>
    <w:rsid w:val="4B2BD697"/>
    <w:rsid w:val="4B2FE9AB"/>
    <w:rsid w:val="4B306CE9"/>
    <w:rsid w:val="4B311CDF"/>
    <w:rsid w:val="4B322E52"/>
    <w:rsid w:val="4B366C27"/>
    <w:rsid w:val="4B38B8F2"/>
    <w:rsid w:val="4B459571"/>
    <w:rsid w:val="4B45CB66"/>
    <w:rsid w:val="4B46EDFA"/>
    <w:rsid w:val="4B4733A0"/>
    <w:rsid w:val="4B51A5A2"/>
    <w:rsid w:val="4B5922EE"/>
    <w:rsid w:val="4B5F3031"/>
    <w:rsid w:val="4B61CB5F"/>
    <w:rsid w:val="4B6822DB"/>
    <w:rsid w:val="4B715092"/>
    <w:rsid w:val="4B72E535"/>
    <w:rsid w:val="4B7E5F6D"/>
    <w:rsid w:val="4B8854E1"/>
    <w:rsid w:val="4B8AEB12"/>
    <w:rsid w:val="4B8F458D"/>
    <w:rsid w:val="4B8F5434"/>
    <w:rsid w:val="4B902699"/>
    <w:rsid w:val="4B93EEE1"/>
    <w:rsid w:val="4B9549D0"/>
    <w:rsid w:val="4B97AEDB"/>
    <w:rsid w:val="4B9D2D9B"/>
    <w:rsid w:val="4BA22E89"/>
    <w:rsid w:val="4BAD2829"/>
    <w:rsid w:val="4BAFC3F3"/>
    <w:rsid w:val="4BBB69D1"/>
    <w:rsid w:val="4BBBD4C6"/>
    <w:rsid w:val="4BBBE5C9"/>
    <w:rsid w:val="4BBE4878"/>
    <w:rsid w:val="4BC5619E"/>
    <w:rsid w:val="4BC655FF"/>
    <w:rsid w:val="4BCC489A"/>
    <w:rsid w:val="4BCEA23E"/>
    <w:rsid w:val="4BD0278B"/>
    <w:rsid w:val="4BD55CFF"/>
    <w:rsid w:val="4BDDF065"/>
    <w:rsid w:val="4BE5E235"/>
    <w:rsid w:val="4BED7BFA"/>
    <w:rsid w:val="4C0CA607"/>
    <w:rsid w:val="4C0F27E5"/>
    <w:rsid w:val="4C103EA8"/>
    <w:rsid w:val="4C1B7866"/>
    <w:rsid w:val="4C1DFAB9"/>
    <w:rsid w:val="4C2AB320"/>
    <w:rsid w:val="4C355BB3"/>
    <w:rsid w:val="4C418523"/>
    <w:rsid w:val="4C42061C"/>
    <w:rsid w:val="4C4B14E1"/>
    <w:rsid w:val="4C4F5588"/>
    <w:rsid w:val="4C4FB0CF"/>
    <w:rsid w:val="4C5DF87F"/>
    <w:rsid w:val="4C65815E"/>
    <w:rsid w:val="4C66B966"/>
    <w:rsid w:val="4C670BC3"/>
    <w:rsid w:val="4C696B8C"/>
    <w:rsid w:val="4C6B154E"/>
    <w:rsid w:val="4C6C2E13"/>
    <w:rsid w:val="4C6C8028"/>
    <w:rsid w:val="4C6D4652"/>
    <w:rsid w:val="4C6D94F8"/>
    <w:rsid w:val="4C789774"/>
    <w:rsid w:val="4C7FE8B7"/>
    <w:rsid w:val="4C815CFF"/>
    <w:rsid w:val="4C901169"/>
    <w:rsid w:val="4C94D6C6"/>
    <w:rsid w:val="4CA54F6C"/>
    <w:rsid w:val="4CBB4BB2"/>
    <w:rsid w:val="4CC345A0"/>
    <w:rsid w:val="4CC376E3"/>
    <w:rsid w:val="4CC73BBD"/>
    <w:rsid w:val="4CC7BF0B"/>
    <w:rsid w:val="4CC7C62D"/>
    <w:rsid w:val="4CCA36AE"/>
    <w:rsid w:val="4CD02047"/>
    <w:rsid w:val="4CD53F2D"/>
    <w:rsid w:val="4CD803FA"/>
    <w:rsid w:val="4CE47EBD"/>
    <w:rsid w:val="4CE5F086"/>
    <w:rsid w:val="4CE6EF20"/>
    <w:rsid w:val="4CF08EE9"/>
    <w:rsid w:val="4CF2B2B0"/>
    <w:rsid w:val="4CF2B9F8"/>
    <w:rsid w:val="4CF4F799"/>
    <w:rsid w:val="4CFD30B7"/>
    <w:rsid w:val="4D039822"/>
    <w:rsid w:val="4D03B0EE"/>
    <w:rsid w:val="4D1431E9"/>
    <w:rsid w:val="4D15D526"/>
    <w:rsid w:val="4D230FDE"/>
    <w:rsid w:val="4D234B78"/>
    <w:rsid w:val="4D2367C2"/>
    <w:rsid w:val="4D2470E1"/>
    <w:rsid w:val="4D24F0C1"/>
    <w:rsid w:val="4D32536C"/>
    <w:rsid w:val="4D337122"/>
    <w:rsid w:val="4D3E78C6"/>
    <w:rsid w:val="4D41A3B8"/>
    <w:rsid w:val="4D49353E"/>
    <w:rsid w:val="4D4EB77E"/>
    <w:rsid w:val="4D61B84B"/>
    <w:rsid w:val="4D6489E0"/>
    <w:rsid w:val="4D760220"/>
    <w:rsid w:val="4D7C7789"/>
    <w:rsid w:val="4D840BB7"/>
    <w:rsid w:val="4D86EFA6"/>
    <w:rsid w:val="4D88C5B6"/>
    <w:rsid w:val="4D8BDA51"/>
    <w:rsid w:val="4D976276"/>
    <w:rsid w:val="4D9EF8BB"/>
    <w:rsid w:val="4DA15789"/>
    <w:rsid w:val="4DA3F38A"/>
    <w:rsid w:val="4DA46C9D"/>
    <w:rsid w:val="4DA7ED38"/>
    <w:rsid w:val="4DA7F8CB"/>
    <w:rsid w:val="4DAB7509"/>
    <w:rsid w:val="4DB940D5"/>
    <w:rsid w:val="4DBCD5BC"/>
    <w:rsid w:val="4DC5D38A"/>
    <w:rsid w:val="4DD33A7D"/>
    <w:rsid w:val="4DDA44CF"/>
    <w:rsid w:val="4DE6683F"/>
    <w:rsid w:val="4DEA1708"/>
    <w:rsid w:val="4DECE427"/>
    <w:rsid w:val="4DF802DB"/>
    <w:rsid w:val="4E053D3C"/>
    <w:rsid w:val="4E064290"/>
    <w:rsid w:val="4E11BD4E"/>
    <w:rsid w:val="4E1B839E"/>
    <w:rsid w:val="4E1D5445"/>
    <w:rsid w:val="4E1FD6D8"/>
    <w:rsid w:val="4E26D1F5"/>
    <w:rsid w:val="4E362D84"/>
    <w:rsid w:val="4E3807E9"/>
    <w:rsid w:val="4E41ECF3"/>
    <w:rsid w:val="4E430267"/>
    <w:rsid w:val="4E469F0D"/>
    <w:rsid w:val="4E4C21A2"/>
    <w:rsid w:val="4E4FA2CA"/>
    <w:rsid w:val="4E51EEE0"/>
    <w:rsid w:val="4E553F94"/>
    <w:rsid w:val="4E624B34"/>
    <w:rsid w:val="4E63E6F1"/>
    <w:rsid w:val="4E6EFE17"/>
    <w:rsid w:val="4E72FC04"/>
    <w:rsid w:val="4E760D01"/>
    <w:rsid w:val="4E830666"/>
    <w:rsid w:val="4E88DCBE"/>
    <w:rsid w:val="4E93C16F"/>
    <w:rsid w:val="4E96E5CF"/>
    <w:rsid w:val="4E9EB465"/>
    <w:rsid w:val="4EA09714"/>
    <w:rsid w:val="4EAF2C61"/>
    <w:rsid w:val="4EB497A8"/>
    <w:rsid w:val="4EB860AD"/>
    <w:rsid w:val="4EB9FC11"/>
    <w:rsid w:val="4EBB5F4E"/>
    <w:rsid w:val="4EBE033A"/>
    <w:rsid w:val="4EBF21E0"/>
    <w:rsid w:val="4EC02CF0"/>
    <w:rsid w:val="4EC17F98"/>
    <w:rsid w:val="4EC1E47F"/>
    <w:rsid w:val="4EE06F4A"/>
    <w:rsid w:val="4EE3797E"/>
    <w:rsid w:val="4EE44C87"/>
    <w:rsid w:val="4EE4A878"/>
    <w:rsid w:val="4EF16E83"/>
    <w:rsid w:val="4EF32EE9"/>
    <w:rsid w:val="4EF6380F"/>
    <w:rsid w:val="4F01DD1F"/>
    <w:rsid w:val="4F025AF9"/>
    <w:rsid w:val="4F092C83"/>
    <w:rsid w:val="4F0E0B61"/>
    <w:rsid w:val="4F1BDCCE"/>
    <w:rsid w:val="4F1CE236"/>
    <w:rsid w:val="4F283857"/>
    <w:rsid w:val="4F2D20EE"/>
    <w:rsid w:val="4F30016A"/>
    <w:rsid w:val="4F347028"/>
    <w:rsid w:val="4F3D238C"/>
    <w:rsid w:val="4F47308E"/>
    <w:rsid w:val="4F53067D"/>
    <w:rsid w:val="4F597DAF"/>
    <w:rsid w:val="4F5C2F21"/>
    <w:rsid w:val="4F62CBFB"/>
    <w:rsid w:val="4F6760D7"/>
    <w:rsid w:val="4F6D0B75"/>
    <w:rsid w:val="4F751556"/>
    <w:rsid w:val="4F7CC2C4"/>
    <w:rsid w:val="4F7E2675"/>
    <w:rsid w:val="4F7ED24A"/>
    <w:rsid w:val="4F83C55C"/>
    <w:rsid w:val="4F83C6F2"/>
    <w:rsid w:val="4F9172B9"/>
    <w:rsid w:val="4F961413"/>
    <w:rsid w:val="4FB380DC"/>
    <w:rsid w:val="4FB580BA"/>
    <w:rsid w:val="4FB6A508"/>
    <w:rsid w:val="4FB6A7F5"/>
    <w:rsid w:val="4FB7DDAC"/>
    <w:rsid w:val="4FBD855C"/>
    <w:rsid w:val="4FC2A032"/>
    <w:rsid w:val="4FD22589"/>
    <w:rsid w:val="4FE26F6E"/>
    <w:rsid w:val="4FE3095B"/>
    <w:rsid w:val="4FED3B26"/>
    <w:rsid w:val="4FF3883B"/>
    <w:rsid w:val="4FFA7599"/>
    <w:rsid w:val="4FFF2C5F"/>
    <w:rsid w:val="5000368C"/>
    <w:rsid w:val="5006C233"/>
    <w:rsid w:val="50099183"/>
    <w:rsid w:val="500D71D1"/>
    <w:rsid w:val="5016F236"/>
    <w:rsid w:val="50199159"/>
    <w:rsid w:val="50244B80"/>
    <w:rsid w:val="50260089"/>
    <w:rsid w:val="5026B4F4"/>
    <w:rsid w:val="503024E5"/>
    <w:rsid w:val="50308B21"/>
    <w:rsid w:val="50335D3F"/>
    <w:rsid w:val="5033B51D"/>
    <w:rsid w:val="503985B5"/>
    <w:rsid w:val="50427B65"/>
    <w:rsid w:val="504ABA35"/>
    <w:rsid w:val="50515E59"/>
    <w:rsid w:val="5058C346"/>
    <w:rsid w:val="505AED06"/>
    <w:rsid w:val="505E20D4"/>
    <w:rsid w:val="5066070D"/>
    <w:rsid w:val="50682FAA"/>
    <w:rsid w:val="50715BA8"/>
    <w:rsid w:val="50894B21"/>
    <w:rsid w:val="508D01FA"/>
    <w:rsid w:val="508FBE4D"/>
    <w:rsid w:val="5092A14E"/>
    <w:rsid w:val="50971DCA"/>
    <w:rsid w:val="50990F07"/>
    <w:rsid w:val="509D8764"/>
    <w:rsid w:val="50A33F97"/>
    <w:rsid w:val="50B30EB7"/>
    <w:rsid w:val="50B6F12E"/>
    <w:rsid w:val="50BF4C37"/>
    <w:rsid w:val="50C76701"/>
    <w:rsid w:val="50C7A22D"/>
    <w:rsid w:val="50C9CF79"/>
    <w:rsid w:val="50CEA6B7"/>
    <w:rsid w:val="50D1FCA0"/>
    <w:rsid w:val="50D704F8"/>
    <w:rsid w:val="50D8B3B9"/>
    <w:rsid w:val="50DE4A5C"/>
    <w:rsid w:val="50E26ED8"/>
    <w:rsid w:val="50E4DC87"/>
    <w:rsid w:val="50E500FA"/>
    <w:rsid w:val="50E72C09"/>
    <w:rsid w:val="50E90F17"/>
    <w:rsid w:val="50EA3908"/>
    <w:rsid w:val="50F286F2"/>
    <w:rsid w:val="50F4FBFB"/>
    <w:rsid w:val="50F9C273"/>
    <w:rsid w:val="50FDB91D"/>
    <w:rsid w:val="50FF2504"/>
    <w:rsid w:val="5112090B"/>
    <w:rsid w:val="5112F2CE"/>
    <w:rsid w:val="511322DB"/>
    <w:rsid w:val="511BC916"/>
    <w:rsid w:val="511FD20A"/>
    <w:rsid w:val="5121A982"/>
    <w:rsid w:val="5127E923"/>
    <w:rsid w:val="51280A43"/>
    <w:rsid w:val="51293F6E"/>
    <w:rsid w:val="512C07CE"/>
    <w:rsid w:val="512EA261"/>
    <w:rsid w:val="513EC25B"/>
    <w:rsid w:val="5141653F"/>
    <w:rsid w:val="5147062A"/>
    <w:rsid w:val="515BFAA8"/>
    <w:rsid w:val="5166FAD7"/>
    <w:rsid w:val="51724289"/>
    <w:rsid w:val="51785A49"/>
    <w:rsid w:val="517CBA80"/>
    <w:rsid w:val="51802334"/>
    <w:rsid w:val="518C61C0"/>
    <w:rsid w:val="5192B2F6"/>
    <w:rsid w:val="51969250"/>
    <w:rsid w:val="51977483"/>
    <w:rsid w:val="51A0FEFD"/>
    <w:rsid w:val="51AA0BC3"/>
    <w:rsid w:val="51AA6467"/>
    <w:rsid w:val="51AD71A9"/>
    <w:rsid w:val="51AF385C"/>
    <w:rsid w:val="51B39EE9"/>
    <w:rsid w:val="51B45C7C"/>
    <w:rsid w:val="51B561BA"/>
    <w:rsid w:val="51BD040D"/>
    <w:rsid w:val="51C55FA0"/>
    <w:rsid w:val="51C814FB"/>
    <w:rsid w:val="51CA4E0F"/>
    <w:rsid w:val="51D030D2"/>
    <w:rsid w:val="51DC51A9"/>
    <w:rsid w:val="51F2112A"/>
    <w:rsid w:val="51FD1A78"/>
    <w:rsid w:val="51FF501F"/>
    <w:rsid w:val="520D6817"/>
    <w:rsid w:val="52158FED"/>
    <w:rsid w:val="52183994"/>
    <w:rsid w:val="521C514E"/>
    <w:rsid w:val="5221E0F4"/>
    <w:rsid w:val="5234D29F"/>
    <w:rsid w:val="5235B714"/>
    <w:rsid w:val="523618F0"/>
    <w:rsid w:val="523A2612"/>
    <w:rsid w:val="523BDFA0"/>
    <w:rsid w:val="523F37D8"/>
    <w:rsid w:val="524135FB"/>
    <w:rsid w:val="5243100F"/>
    <w:rsid w:val="5243E5BB"/>
    <w:rsid w:val="52441538"/>
    <w:rsid w:val="52488208"/>
    <w:rsid w:val="525E7BFC"/>
    <w:rsid w:val="52642A38"/>
    <w:rsid w:val="526C2A20"/>
    <w:rsid w:val="526F8EB7"/>
    <w:rsid w:val="527579EB"/>
    <w:rsid w:val="527A2A34"/>
    <w:rsid w:val="527DA302"/>
    <w:rsid w:val="52829C6C"/>
    <w:rsid w:val="52853912"/>
    <w:rsid w:val="52880F0D"/>
    <w:rsid w:val="528BCF34"/>
    <w:rsid w:val="528C3F23"/>
    <w:rsid w:val="528F8E38"/>
    <w:rsid w:val="529876DA"/>
    <w:rsid w:val="52A94D64"/>
    <w:rsid w:val="52B535BE"/>
    <w:rsid w:val="52B835EE"/>
    <w:rsid w:val="52C4DD3E"/>
    <w:rsid w:val="52D2AD03"/>
    <w:rsid w:val="52D4BC94"/>
    <w:rsid w:val="52D8BDF6"/>
    <w:rsid w:val="52DC09AD"/>
    <w:rsid w:val="52E50266"/>
    <w:rsid w:val="52F3ECEF"/>
    <w:rsid w:val="52F91667"/>
    <w:rsid w:val="52FB290C"/>
    <w:rsid w:val="52FDA161"/>
    <w:rsid w:val="5301A3BE"/>
    <w:rsid w:val="53049B88"/>
    <w:rsid w:val="5305DEB2"/>
    <w:rsid w:val="53080E80"/>
    <w:rsid w:val="530F1492"/>
    <w:rsid w:val="53134A80"/>
    <w:rsid w:val="531446FA"/>
    <w:rsid w:val="5316543F"/>
    <w:rsid w:val="53184279"/>
    <w:rsid w:val="531D6934"/>
    <w:rsid w:val="531DD81F"/>
    <w:rsid w:val="5321BEF9"/>
    <w:rsid w:val="533A3759"/>
    <w:rsid w:val="534944C3"/>
    <w:rsid w:val="5349D767"/>
    <w:rsid w:val="5359D08D"/>
    <w:rsid w:val="535AEFBC"/>
    <w:rsid w:val="536513F3"/>
    <w:rsid w:val="5367A7C8"/>
    <w:rsid w:val="53685470"/>
    <w:rsid w:val="53806C02"/>
    <w:rsid w:val="5383E6C4"/>
    <w:rsid w:val="53889153"/>
    <w:rsid w:val="53915DB0"/>
    <w:rsid w:val="539311B3"/>
    <w:rsid w:val="53978745"/>
    <w:rsid w:val="539C2415"/>
    <w:rsid w:val="53B6ED91"/>
    <w:rsid w:val="53B97F8A"/>
    <w:rsid w:val="53C053CC"/>
    <w:rsid w:val="53C33282"/>
    <w:rsid w:val="53CBEE89"/>
    <w:rsid w:val="53D4629C"/>
    <w:rsid w:val="53DD30E0"/>
    <w:rsid w:val="53DF81DA"/>
    <w:rsid w:val="53E7F518"/>
    <w:rsid w:val="53F5A6E5"/>
    <w:rsid w:val="53F6ECF9"/>
    <w:rsid w:val="53FD9355"/>
    <w:rsid w:val="53FE88A1"/>
    <w:rsid w:val="53FF66EA"/>
    <w:rsid w:val="5406D81D"/>
    <w:rsid w:val="5408C4CA"/>
    <w:rsid w:val="54129516"/>
    <w:rsid w:val="541A6F82"/>
    <w:rsid w:val="541B0B4D"/>
    <w:rsid w:val="541E9C0E"/>
    <w:rsid w:val="542D608B"/>
    <w:rsid w:val="543111FE"/>
    <w:rsid w:val="5435E448"/>
    <w:rsid w:val="543EA82B"/>
    <w:rsid w:val="544018F1"/>
    <w:rsid w:val="5442227A"/>
    <w:rsid w:val="54487EAC"/>
    <w:rsid w:val="544C0B7C"/>
    <w:rsid w:val="544F40F2"/>
    <w:rsid w:val="5457D712"/>
    <w:rsid w:val="545D964E"/>
    <w:rsid w:val="546B1100"/>
    <w:rsid w:val="547B3B3B"/>
    <w:rsid w:val="5480F387"/>
    <w:rsid w:val="5493EBD7"/>
    <w:rsid w:val="54B2C860"/>
    <w:rsid w:val="54B6D311"/>
    <w:rsid w:val="54BF3192"/>
    <w:rsid w:val="54C50939"/>
    <w:rsid w:val="54C71077"/>
    <w:rsid w:val="54CB4B81"/>
    <w:rsid w:val="54CF1545"/>
    <w:rsid w:val="54DEFEAA"/>
    <w:rsid w:val="54E75ED8"/>
    <w:rsid w:val="54E8255F"/>
    <w:rsid w:val="54E853C8"/>
    <w:rsid w:val="54E98E4B"/>
    <w:rsid w:val="54ED027C"/>
    <w:rsid w:val="54EDE966"/>
    <w:rsid w:val="54EFC8DD"/>
    <w:rsid w:val="54F247EA"/>
    <w:rsid w:val="54FC7460"/>
    <w:rsid w:val="550B7140"/>
    <w:rsid w:val="550DE336"/>
    <w:rsid w:val="55146DCD"/>
    <w:rsid w:val="551DD9B5"/>
    <w:rsid w:val="5536CB35"/>
    <w:rsid w:val="5537984F"/>
    <w:rsid w:val="553AC195"/>
    <w:rsid w:val="553B2FF7"/>
    <w:rsid w:val="553C28A9"/>
    <w:rsid w:val="55409FDA"/>
    <w:rsid w:val="5542349D"/>
    <w:rsid w:val="5552CAF0"/>
    <w:rsid w:val="555B6FE5"/>
    <w:rsid w:val="555B9A63"/>
    <w:rsid w:val="555F5EAC"/>
    <w:rsid w:val="55621F54"/>
    <w:rsid w:val="55745137"/>
    <w:rsid w:val="5574FDDF"/>
    <w:rsid w:val="55751232"/>
    <w:rsid w:val="5578C2D3"/>
    <w:rsid w:val="557CCCE7"/>
    <w:rsid w:val="558363BF"/>
    <w:rsid w:val="558583BB"/>
    <w:rsid w:val="55895B9A"/>
    <w:rsid w:val="559295E6"/>
    <w:rsid w:val="5595A2BC"/>
    <w:rsid w:val="55964AEB"/>
    <w:rsid w:val="559790B8"/>
    <w:rsid w:val="55A465E1"/>
    <w:rsid w:val="55AA98C1"/>
    <w:rsid w:val="55AD7650"/>
    <w:rsid w:val="55AF63B1"/>
    <w:rsid w:val="55B4AC4C"/>
    <w:rsid w:val="55B54B89"/>
    <w:rsid w:val="55B7721F"/>
    <w:rsid w:val="55B89D21"/>
    <w:rsid w:val="55BE38D1"/>
    <w:rsid w:val="55C208C6"/>
    <w:rsid w:val="55C3EEE5"/>
    <w:rsid w:val="55C4CCFE"/>
    <w:rsid w:val="55C59B75"/>
    <w:rsid w:val="55D00955"/>
    <w:rsid w:val="55E456DA"/>
    <w:rsid w:val="55EE24F5"/>
    <w:rsid w:val="55F7F10D"/>
    <w:rsid w:val="55F910CB"/>
    <w:rsid w:val="560C4C38"/>
    <w:rsid w:val="560C8AA2"/>
    <w:rsid w:val="5611CED7"/>
    <w:rsid w:val="5618AA97"/>
    <w:rsid w:val="561ACEEC"/>
    <w:rsid w:val="56225992"/>
    <w:rsid w:val="5626D602"/>
    <w:rsid w:val="5627E3E7"/>
    <w:rsid w:val="5629379E"/>
    <w:rsid w:val="562B4B35"/>
    <w:rsid w:val="5630EEFF"/>
    <w:rsid w:val="56327A17"/>
    <w:rsid w:val="563862D6"/>
    <w:rsid w:val="56397B15"/>
    <w:rsid w:val="56451C34"/>
    <w:rsid w:val="564ED0CC"/>
    <w:rsid w:val="56514885"/>
    <w:rsid w:val="5658C843"/>
    <w:rsid w:val="565DCDD0"/>
    <w:rsid w:val="566D8C7D"/>
    <w:rsid w:val="5679DD84"/>
    <w:rsid w:val="5682CDFB"/>
    <w:rsid w:val="56850D79"/>
    <w:rsid w:val="568A15C4"/>
    <w:rsid w:val="568C6BBE"/>
    <w:rsid w:val="568F6239"/>
    <w:rsid w:val="5696B3F8"/>
    <w:rsid w:val="569EA2A5"/>
    <w:rsid w:val="56A1930D"/>
    <w:rsid w:val="56A5FD35"/>
    <w:rsid w:val="56C70690"/>
    <w:rsid w:val="56C9195C"/>
    <w:rsid w:val="56CE5DBE"/>
    <w:rsid w:val="56D7FBD5"/>
    <w:rsid w:val="56D95B53"/>
    <w:rsid w:val="56EB6CF5"/>
    <w:rsid w:val="56EC384A"/>
    <w:rsid w:val="56FDD4E4"/>
    <w:rsid w:val="57038F4B"/>
    <w:rsid w:val="5709F185"/>
    <w:rsid w:val="5715156B"/>
    <w:rsid w:val="57179B36"/>
    <w:rsid w:val="5717A7A4"/>
    <w:rsid w:val="572094C4"/>
    <w:rsid w:val="5722DBD2"/>
    <w:rsid w:val="5729BA83"/>
    <w:rsid w:val="57301377"/>
    <w:rsid w:val="57348466"/>
    <w:rsid w:val="573E5CDB"/>
    <w:rsid w:val="574A195A"/>
    <w:rsid w:val="5754ED6A"/>
    <w:rsid w:val="5755A6B1"/>
    <w:rsid w:val="575A523B"/>
    <w:rsid w:val="575B7FED"/>
    <w:rsid w:val="576636B8"/>
    <w:rsid w:val="576C1B70"/>
    <w:rsid w:val="576D8282"/>
    <w:rsid w:val="576FFDFE"/>
    <w:rsid w:val="5771EE72"/>
    <w:rsid w:val="57771780"/>
    <w:rsid w:val="577CC51B"/>
    <w:rsid w:val="577F9508"/>
    <w:rsid w:val="578D507A"/>
    <w:rsid w:val="5797C49A"/>
    <w:rsid w:val="5797D5F0"/>
    <w:rsid w:val="579EF26F"/>
    <w:rsid w:val="57B2DBFD"/>
    <w:rsid w:val="57B518BE"/>
    <w:rsid w:val="57B922D2"/>
    <w:rsid w:val="57BCA548"/>
    <w:rsid w:val="57BDC878"/>
    <w:rsid w:val="57CA002D"/>
    <w:rsid w:val="57D7945D"/>
    <w:rsid w:val="57D98753"/>
    <w:rsid w:val="57DB1AED"/>
    <w:rsid w:val="57DE75BC"/>
    <w:rsid w:val="57EA56A0"/>
    <w:rsid w:val="57EC9E14"/>
    <w:rsid w:val="57F7B3AE"/>
    <w:rsid w:val="57F8F9E8"/>
    <w:rsid w:val="57FC390A"/>
    <w:rsid w:val="57FF345E"/>
    <w:rsid w:val="58084446"/>
    <w:rsid w:val="580BF44E"/>
    <w:rsid w:val="5810C04F"/>
    <w:rsid w:val="581669D0"/>
    <w:rsid w:val="5816BEE0"/>
    <w:rsid w:val="5817FC5B"/>
    <w:rsid w:val="581C2990"/>
    <w:rsid w:val="58200D8D"/>
    <w:rsid w:val="58205EA1"/>
    <w:rsid w:val="58235C8E"/>
    <w:rsid w:val="5824A33E"/>
    <w:rsid w:val="58258926"/>
    <w:rsid w:val="5829E8AC"/>
    <w:rsid w:val="5838B7E7"/>
    <w:rsid w:val="58406EA9"/>
    <w:rsid w:val="58457E97"/>
    <w:rsid w:val="58502241"/>
    <w:rsid w:val="585216BD"/>
    <w:rsid w:val="5866DD4F"/>
    <w:rsid w:val="586AEE24"/>
    <w:rsid w:val="586B5BA6"/>
    <w:rsid w:val="58779616"/>
    <w:rsid w:val="587EB687"/>
    <w:rsid w:val="5885B820"/>
    <w:rsid w:val="588AE12E"/>
    <w:rsid w:val="58983C6F"/>
    <w:rsid w:val="5899B016"/>
    <w:rsid w:val="58A34038"/>
    <w:rsid w:val="58B09099"/>
    <w:rsid w:val="58B581CB"/>
    <w:rsid w:val="58B7F1E6"/>
    <w:rsid w:val="58C02BC5"/>
    <w:rsid w:val="58C6F069"/>
    <w:rsid w:val="58CD437E"/>
    <w:rsid w:val="58CDAE44"/>
    <w:rsid w:val="58CE7A30"/>
    <w:rsid w:val="58D185E0"/>
    <w:rsid w:val="58D71628"/>
    <w:rsid w:val="58D7F010"/>
    <w:rsid w:val="58E8CD63"/>
    <w:rsid w:val="58EAAB72"/>
    <w:rsid w:val="58EBB596"/>
    <w:rsid w:val="58EBFCC8"/>
    <w:rsid w:val="58F94913"/>
    <w:rsid w:val="58FB529D"/>
    <w:rsid w:val="590B342D"/>
    <w:rsid w:val="590BCB78"/>
    <w:rsid w:val="5919F642"/>
    <w:rsid w:val="591B1823"/>
    <w:rsid w:val="5922BCAD"/>
    <w:rsid w:val="592A39B9"/>
    <w:rsid w:val="592AB6E9"/>
    <w:rsid w:val="592F7D95"/>
    <w:rsid w:val="59345153"/>
    <w:rsid w:val="5938D30C"/>
    <w:rsid w:val="593E9BFE"/>
    <w:rsid w:val="59488178"/>
    <w:rsid w:val="594EAC5E"/>
    <w:rsid w:val="5950B64E"/>
    <w:rsid w:val="59520C7C"/>
    <w:rsid w:val="59579A32"/>
    <w:rsid w:val="596402FB"/>
    <w:rsid w:val="5965AF8B"/>
    <w:rsid w:val="596A1081"/>
    <w:rsid w:val="5974F006"/>
    <w:rsid w:val="598255B5"/>
    <w:rsid w:val="5988C653"/>
    <w:rsid w:val="598A43D8"/>
    <w:rsid w:val="598CE583"/>
    <w:rsid w:val="5996CDE5"/>
    <w:rsid w:val="599822D8"/>
    <w:rsid w:val="599E3CAE"/>
    <w:rsid w:val="599ED194"/>
    <w:rsid w:val="59A01961"/>
    <w:rsid w:val="59AC1E4D"/>
    <w:rsid w:val="59B488CE"/>
    <w:rsid w:val="59B6BEFE"/>
    <w:rsid w:val="59B81EE7"/>
    <w:rsid w:val="59BA5449"/>
    <w:rsid w:val="59BBDD8D"/>
    <w:rsid w:val="59C3A5A8"/>
    <w:rsid w:val="59C5B90D"/>
    <w:rsid w:val="59CF7A08"/>
    <w:rsid w:val="59D42E92"/>
    <w:rsid w:val="59E932A7"/>
    <w:rsid w:val="59E959E5"/>
    <w:rsid w:val="59EEDCA8"/>
    <w:rsid w:val="59F0CA68"/>
    <w:rsid w:val="5A011A4D"/>
    <w:rsid w:val="5A05D3AB"/>
    <w:rsid w:val="5A06B3ED"/>
    <w:rsid w:val="5A08915B"/>
    <w:rsid w:val="5A0B246A"/>
    <w:rsid w:val="5A15A5C0"/>
    <w:rsid w:val="5A16152D"/>
    <w:rsid w:val="5A1627AF"/>
    <w:rsid w:val="5A188AB5"/>
    <w:rsid w:val="5A29D73E"/>
    <w:rsid w:val="5A2F6999"/>
    <w:rsid w:val="5A31E942"/>
    <w:rsid w:val="5A357D1E"/>
    <w:rsid w:val="5A3CB82A"/>
    <w:rsid w:val="5A3CDE8E"/>
    <w:rsid w:val="5A4A1745"/>
    <w:rsid w:val="5A4B80A1"/>
    <w:rsid w:val="5A5094AC"/>
    <w:rsid w:val="5A66EDF9"/>
    <w:rsid w:val="5A69F6D6"/>
    <w:rsid w:val="5A6ED776"/>
    <w:rsid w:val="5A72EDB4"/>
    <w:rsid w:val="5A73040C"/>
    <w:rsid w:val="5A78108D"/>
    <w:rsid w:val="5A7F62D5"/>
    <w:rsid w:val="5A875326"/>
    <w:rsid w:val="5A8A9211"/>
    <w:rsid w:val="5A8B8A59"/>
    <w:rsid w:val="5A8F6EF6"/>
    <w:rsid w:val="5A91DB84"/>
    <w:rsid w:val="5A9320AF"/>
    <w:rsid w:val="5A970F9B"/>
    <w:rsid w:val="5AA6CF4E"/>
    <w:rsid w:val="5AA79BD9"/>
    <w:rsid w:val="5AAF2EBD"/>
    <w:rsid w:val="5AB14DED"/>
    <w:rsid w:val="5AB5A5A6"/>
    <w:rsid w:val="5ABA1FF1"/>
    <w:rsid w:val="5ABF892D"/>
    <w:rsid w:val="5ACFC6AF"/>
    <w:rsid w:val="5AD41904"/>
    <w:rsid w:val="5AE7D1E1"/>
    <w:rsid w:val="5AE84785"/>
    <w:rsid w:val="5AED98F9"/>
    <w:rsid w:val="5AF28041"/>
    <w:rsid w:val="5AF89283"/>
    <w:rsid w:val="5B04801C"/>
    <w:rsid w:val="5B0D2C58"/>
    <w:rsid w:val="5B3BE211"/>
    <w:rsid w:val="5B3C340F"/>
    <w:rsid w:val="5B3F1B3A"/>
    <w:rsid w:val="5B417B3D"/>
    <w:rsid w:val="5B495A65"/>
    <w:rsid w:val="5B5E7E88"/>
    <w:rsid w:val="5B5F4338"/>
    <w:rsid w:val="5B608D4F"/>
    <w:rsid w:val="5B66C17A"/>
    <w:rsid w:val="5B6E85D1"/>
    <w:rsid w:val="5B791D39"/>
    <w:rsid w:val="5B7AA7B7"/>
    <w:rsid w:val="5B80B1E9"/>
    <w:rsid w:val="5B832770"/>
    <w:rsid w:val="5B83C62C"/>
    <w:rsid w:val="5B898E69"/>
    <w:rsid w:val="5B8AB7B1"/>
    <w:rsid w:val="5B8E4EF2"/>
    <w:rsid w:val="5B8EA515"/>
    <w:rsid w:val="5B90F71C"/>
    <w:rsid w:val="5B91AE1E"/>
    <w:rsid w:val="5B94A31D"/>
    <w:rsid w:val="5B983718"/>
    <w:rsid w:val="5B9A961B"/>
    <w:rsid w:val="5B9C8A7F"/>
    <w:rsid w:val="5BA4D7EF"/>
    <w:rsid w:val="5BA8EC10"/>
    <w:rsid w:val="5BAB8AF0"/>
    <w:rsid w:val="5BB6440A"/>
    <w:rsid w:val="5BB6489F"/>
    <w:rsid w:val="5BB67A30"/>
    <w:rsid w:val="5BB705C7"/>
    <w:rsid w:val="5BBDD811"/>
    <w:rsid w:val="5BC31968"/>
    <w:rsid w:val="5BD760F8"/>
    <w:rsid w:val="5BDA15D9"/>
    <w:rsid w:val="5BDF849E"/>
    <w:rsid w:val="5BE17926"/>
    <w:rsid w:val="5BE1AAEE"/>
    <w:rsid w:val="5BE87BFD"/>
    <w:rsid w:val="5BEF1F58"/>
    <w:rsid w:val="5BF2D6F7"/>
    <w:rsid w:val="5BF4240C"/>
    <w:rsid w:val="5BF4A10F"/>
    <w:rsid w:val="5BFB6C5B"/>
    <w:rsid w:val="5BFC6BA1"/>
    <w:rsid w:val="5BFDE340"/>
    <w:rsid w:val="5BFE2396"/>
    <w:rsid w:val="5C0C089D"/>
    <w:rsid w:val="5C1992E7"/>
    <w:rsid w:val="5C28C767"/>
    <w:rsid w:val="5C2C6E66"/>
    <w:rsid w:val="5C3D451C"/>
    <w:rsid w:val="5C3EB3BA"/>
    <w:rsid w:val="5C4FC753"/>
    <w:rsid w:val="5C58BA41"/>
    <w:rsid w:val="5C58ED12"/>
    <w:rsid w:val="5C5D7F9E"/>
    <w:rsid w:val="5C642E9E"/>
    <w:rsid w:val="5C64826A"/>
    <w:rsid w:val="5C716555"/>
    <w:rsid w:val="5C72DA4F"/>
    <w:rsid w:val="5C7C7EAD"/>
    <w:rsid w:val="5C7DB65C"/>
    <w:rsid w:val="5C90E971"/>
    <w:rsid w:val="5C91399B"/>
    <w:rsid w:val="5C932419"/>
    <w:rsid w:val="5C993C25"/>
    <w:rsid w:val="5CA430C8"/>
    <w:rsid w:val="5CA6DA40"/>
    <w:rsid w:val="5CAA7ADF"/>
    <w:rsid w:val="5CBC212D"/>
    <w:rsid w:val="5CC5E6DE"/>
    <w:rsid w:val="5CC5F9BA"/>
    <w:rsid w:val="5CD3B2FE"/>
    <w:rsid w:val="5CD67256"/>
    <w:rsid w:val="5CDF92E7"/>
    <w:rsid w:val="5CE021B2"/>
    <w:rsid w:val="5CE1F21E"/>
    <w:rsid w:val="5CF06302"/>
    <w:rsid w:val="5CF30142"/>
    <w:rsid w:val="5CF3CE1A"/>
    <w:rsid w:val="5CF9431C"/>
    <w:rsid w:val="5D07219E"/>
    <w:rsid w:val="5D1BAAD7"/>
    <w:rsid w:val="5D1F003F"/>
    <w:rsid w:val="5D29DFF7"/>
    <w:rsid w:val="5D3188D6"/>
    <w:rsid w:val="5D32C7A3"/>
    <w:rsid w:val="5D3D5F64"/>
    <w:rsid w:val="5D44E01B"/>
    <w:rsid w:val="5D488E8B"/>
    <w:rsid w:val="5D490219"/>
    <w:rsid w:val="5D5B38F8"/>
    <w:rsid w:val="5D5CA785"/>
    <w:rsid w:val="5D5F36C6"/>
    <w:rsid w:val="5D6BE090"/>
    <w:rsid w:val="5D965F96"/>
    <w:rsid w:val="5D9A0D02"/>
    <w:rsid w:val="5DAAEC4B"/>
    <w:rsid w:val="5DB1DB41"/>
    <w:rsid w:val="5DB29671"/>
    <w:rsid w:val="5DB2E4DC"/>
    <w:rsid w:val="5DBD27B3"/>
    <w:rsid w:val="5DC035C1"/>
    <w:rsid w:val="5DC0DE21"/>
    <w:rsid w:val="5DC93EAC"/>
    <w:rsid w:val="5DCAC171"/>
    <w:rsid w:val="5DCC6B25"/>
    <w:rsid w:val="5DE5F259"/>
    <w:rsid w:val="5DF0D545"/>
    <w:rsid w:val="5DF410C6"/>
    <w:rsid w:val="5DFF6F53"/>
    <w:rsid w:val="5E033EFB"/>
    <w:rsid w:val="5E08A5F5"/>
    <w:rsid w:val="5E1AACEE"/>
    <w:rsid w:val="5E1BD44E"/>
    <w:rsid w:val="5E1D11E5"/>
    <w:rsid w:val="5E1FE847"/>
    <w:rsid w:val="5E232B52"/>
    <w:rsid w:val="5E23668F"/>
    <w:rsid w:val="5E2E4D69"/>
    <w:rsid w:val="5E304E6F"/>
    <w:rsid w:val="5E34F9D9"/>
    <w:rsid w:val="5E34FCAB"/>
    <w:rsid w:val="5E480D17"/>
    <w:rsid w:val="5E5124F3"/>
    <w:rsid w:val="5E65387C"/>
    <w:rsid w:val="5E65C6A7"/>
    <w:rsid w:val="5E693F7F"/>
    <w:rsid w:val="5E6A9551"/>
    <w:rsid w:val="5E745FEB"/>
    <w:rsid w:val="5E76085E"/>
    <w:rsid w:val="5E789316"/>
    <w:rsid w:val="5E882F77"/>
    <w:rsid w:val="5E98F134"/>
    <w:rsid w:val="5E9A7C98"/>
    <w:rsid w:val="5E9B54E6"/>
    <w:rsid w:val="5E9CF97F"/>
    <w:rsid w:val="5EA6008B"/>
    <w:rsid w:val="5EAA4D56"/>
    <w:rsid w:val="5EB01920"/>
    <w:rsid w:val="5EB3A4DC"/>
    <w:rsid w:val="5EB42F39"/>
    <w:rsid w:val="5EB76BD5"/>
    <w:rsid w:val="5EBBAEAC"/>
    <w:rsid w:val="5EC2A3D7"/>
    <w:rsid w:val="5EC31964"/>
    <w:rsid w:val="5ED3FB27"/>
    <w:rsid w:val="5ED48CD7"/>
    <w:rsid w:val="5EDE82FB"/>
    <w:rsid w:val="5EE06803"/>
    <w:rsid w:val="5EE62ECC"/>
    <w:rsid w:val="5EE7A883"/>
    <w:rsid w:val="5EEE5596"/>
    <w:rsid w:val="5EFA7E7D"/>
    <w:rsid w:val="5EFCB499"/>
    <w:rsid w:val="5EFED8E4"/>
    <w:rsid w:val="5F06087E"/>
    <w:rsid w:val="5F0651D4"/>
    <w:rsid w:val="5F06A4F5"/>
    <w:rsid w:val="5F09E153"/>
    <w:rsid w:val="5F0ADD58"/>
    <w:rsid w:val="5F0B65F6"/>
    <w:rsid w:val="5F0C153E"/>
    <w:rsid w:val="5F0F8C23"/>
    <w:rsid w:val="5F120041"/>
    <w:rsid w:val="5F13A24B"/>
    <w:rsid w:val="5F1773AF"/>
    <w:rsid w:val="5F23E01F"/>
    <w:rsid w:val="5F2413D4"/>
    <w:rsid w:val="5F303A30"/>
    <w:rsid w:val="5F34CAD3"/>
    <w:rsid w:val="5F3979E4"/>
    <w:rsid w:val="5F4156DA"/>
    <w:rsid w:val="5F4E022B"/>
    <w:rsid w:val="5F4F8C20"/>
    <w:rsid w:val="5F649FF5"/>
    <w:rsid w:val="5F6C76E1"/>
    <w:rsid w:val="5F6DE823"/>
    <w:rsid w:val="5F77CA1E"/>
    <w:rsid w:val="5F7A0189"/>
    <w:rsid w:val="5F7B8D7B"/>
    <w:rsid w:val="5F7BBA46"/>
    <w:rsid w:val="5F829725"/>
    <w:rsid w:val="5F87B78C"/>
    <w:rsid w:val="5F91CB60"/>
    <w:rsid w:val="5F97B8D6"/>
    <w:rsid w:val="5F983354"/>
    <w:rsid w:val="5FA00243"/>
    <w:rsid w:val="5FAB1109"/>
    <w:rsid w:val="5FAF313E"/>
    <w:rsid w:val="5FB62DDC"/>
    <w:rsid w:val="5FB7CDDE"/>
    <w:rsid w:val="5FBB3D0D"/>
    <w:rsid w:val="5FC47BC2"/>
    <w:rsid w:val="5FC870FD"/>
    <w:rsid w:val="5FCAB2C9"/>
    <w:rsid w:val="5FCE7DD3"/>
    <w:rsid w:val="5FD3CBF3"/>
    <w:rsid w:val="5FE36141"/>
    <w:rsid w:val="5FE4318A"/>
    <w:rsid w:val="5FEA5A10"/>
    <w:rsid w:val="5FEACF8A"/>
    <w:rsid w:val="5FF0FF34"/>
    <w:rsid w:val="5FF46C52"/>
    <w:rsid w:val="60026D10"/>
    <w:rsid w:val="60041864"/>
    <w:rsid w:val="600F4096"/>
    <w:rsid w:val="600FE6CF"/>
    <w:rsid w:val="6012A048"/>
    <w:rsid w:val="6019D9F6"/>
    <w:rsid w:val="6033FF9C"/>
    <w:rsid w:val="6036EDA6"/>
    <w:rsid w:val="6037FDFC"/>
    <w:rsid w:val="603BFD97"/>
    <w:rsid w:val="6042815A"/>
    <w:rsid w:val="6047262F"/>
    <w:rsid w:val="604CF3A5"/>
    <w:rsid w:val="6052E2C9"/>
    <w:rsid w:val="6059B2F8"/>
    <w:rsid w:val="605DF81E"/>
    <w:rsid w:val="606315EE"/>
    <w:rsid w:val="6065E931"/>
    <w:rsid w:val="606615DE"/>
    <w:rsid w:val="606952EA"/>
    <w:rsid w:val="6069B641"/>
    <w:rsid w:val="607A6FD2"/>
    <w:rsid w:val="607D78F8"/>
    <w:rsid w:val="6082EF06"/>
    <w:rsid w:val="6091EA94"/>
    <w:rsid w:val="6092D151"/>
    <w:rsid w:val="60A36C76"/>
    <w:rsid w:val="60A41E1D"/>
    <w:rsid w:val="60AE741B"/>
    <w:rsid w:val="60B4DE22"/>
    <w:rsid w:val="60C08A4E"/>
    <w:rsid w:val="60C3D50A"/>
    <w:rsid w:val="60C3ECB4"/>
    <w:rsid w:val="60C69F5E"/>
    <w:rsid w:val="60D09CC9"/>
    <w:rsid w:val="60D09F51"/>
    <w:rsid w:val="60DB86CD"/>
    <w:rsid w:val="60E0AB38"/>
    <w:rsid w:val="60E1E737"/>
    <w:rsid w:val="60E41804"/>
    <w:rsid w:val="60ED8C4D"/>
    <w:rsid w:val="60F3439A"/>
    <w:rsid w:val="60FC1916"/>
    <w:rsid w:val="610124A4"/>
    <w:rsid w:val="61026233"/>
    <w:rsid w:val="611610D2"/>
    <w:rsid w:val="6117C28B"/>
    <w:rsid w:val="61180BC7"/>
    <w:rsid w:val="611F128B"/>
    <w:rsid w:val="612968DD"/>
    <w:rsid w:val="612DFE66"/>
    <w:rsid w:val="612ED644"/>
    <w:rsid w:val="6134040E"/>
    <w:rsid w:val="613564D4"/>
    <w:rsid w:val="613CD3C2"/>
    <w:rsid w:val="6144142B"/>
    <w:rsid w:val="6157E093"/>
    <w:rsid w:val="615D4AB7"/>
    <w:rsid w:val="6160F147"/>
    <w:rsid w:val="61654950"/>
    <w:rsid w:val="617435AA"/>
    <w:rsid w:val="6174F4DA"/>
    <w:rsid w:val="618001EB"/>
    <w:rsid w:val="618BE790"/>
    <w:rsid w:val="618EADC9"/>
    <w:rsid w:val="61966520"/>
    <w:rsid w:val="61A1969B"/>
    <w:rsid w:val="61A34ED8"/>
    <w:rsid w:val="61A6E40F"/>
    <w:rsid w:val="61A80B6B"/>
    <w:rsid w:val="61AC6A53"/>
    <w:rsid w:val="61B027C3"/>
    <w:rsid w:val="61B52388"/>
    <w:rsid w:val="61BB2F0C"/>
    <w:rsid w:val="61BED016"/>
    <w:rsid w:val="61C55197"/>
    <w:rsid w:val="61CF01BF"/>
    <w:rsid w:val="61D454CA"/>
    <w:rsid w:val="61D9DB7D"/>
    <w:rsid w:val="61E8081E"/>
    <w:rsid w:val="61EA4668"/>
    <w:rsid w:val="61ECFF56"/>
    <w:rsid w:val="61EF5E6C"/>
    <w:rsid w:val="61F49403"/>
    <w:rsid w:val="61F81AD9"/>
    <w:rsid w:val="61FEE64F"/>
    <w:rsid w:val="6205291A"/>
    <w:rsid w:val="62053531"/>
    <w:rsid w:val="620E2551"/>
    <w:rsid w:val="621CA3EF"/>
    <w:rsid w:val="6228332D"/>
    <w:rsid w:val="6229414C"/>
    <w:rsid w:val="6229C2BD"/>
    <w:rsid w:val="62419E7B"/>
    <w:rsid w:val="62425BF0"/>
    <w:rsid w:val="624BE891"/>
    <w:rsid w:val="6254D864"/>
    <w:rsid w:val="625899D3"/>
    <w:rsid w:val="625EF14D"/>
    <w:rsid w:val="6264438A"/>
    <w:rsid w:val="627499EC"/>
    <w:rsid w:val="6278C188"/>
    <w:rsid w:val="627B0316"/>
    <w:rsid w:val="627D1F3B"/>
    <w:rsid w:val="62876371"/>
    <w:rsid w:val="628B4402"/>
    <w:rsid w:val="628D80C3"/>
    <w:rsid w:val="6292149E"/>
    <w:rsid w:val="6297476C"/>
    <w:rsid w:val="62A0D69B"/>
    <w:rsid w:val="62AA7771"/>
    <w:rsid w:val="62B89DD8"/>
    <w:rsid w:val="62C0C3AC"/>
    <w:rsid w:val="62C500D4"/>
    <w:rsid w:val="62C742F6"/>
    <w:rsid w:val="62C8D374"/>
    <w:rsid w:val="62C94A0A"/>
    <w:rsid w:val="62D3F498"/>
    <w:rsid w:val="62E51E7B"/>
    <w:rsid w:val="62EA470E"/>
    <w:rsid w:val="62F17A7C"/>
    <w:rsid w:val="62F3596A"/>
    <w:rsid w:val="62F3FFB0"/>
    <w:rsid w:val="62F83B46"/>
    <w:rsid w:val="62F8BCAC"/>
    <w:rsid w:val="6302EEFB"/>
    <w:rsid w:val="630C32AF"/>
    <w:rsid w:val="63137E79"/>
    <w:rsid w:val="63196D34"/>
    <w:rsid w:val="631A5A98"/>
    <w:rsid w:val="631EE2F8"/>
    <w:rsid w:val="63219721"/>
    <w:rsid w:val="6324B950"/>
    <w:rsid w:val="632659EF"/>
    <w:rsid w:val="63273BF7"/>
    <w:rsid w:val="6328C714"/>
    <w:rsid w:val="63292A3F"/>
    <w:rsid w:val="6329F3E6"/>
    <w:rsid w:val="632C0B2B"/>
    <w:rsid w:val="632E3AC1"/>
    <w:rsid w:val="63386C36"/>
    <w:rsid w:val="6341FB58"/>
    <w:rsid w:val="634967B2"/>
    <w:rsid w:val="63498055"/>
    <w:rsid w:val="634B19B3"/>
    <w:rsid w:val="635087E2"/>
    <w:rsid w:val="63536593"/>
    <w:rsid w:val="63542346"/>
    <w:rsid w:val="6354940E"/>
    <w:rsid w:val="6355F814"/>
    <w:rsid w:val="6359DAED"/>
    <w:rsid w:val="635E37B3"/>
    <w:rsid w:val="636D46AC"/>
    <w:rsid w:val="63703E8C"/>
    <w:rsid w:val="6380BAF3"/>
    <w:rsid w:val="63814B6A"/>
    <w:rsid w:val="6386E861"/>
    <w:rsid w:val="63957ED1"/>
    <w:rsid w:val="63962424"/>
    <w:rsid w:val="639884E3"/>
    <w:rsid w:val="639A7583"/>
    <w:rsid w:val="63A4D90A"/>
    <w:rsid w:val="63A88913"/>
    <w:rsid w:val="63A9EA4E"/>
    <w:rsid w:val="63B14BC0"/>
    <w:rsid w:val="63B14E52"/>
    <w:rsid w:val="63B453CE"/>
    <w:rsid w:val="63B8961B"/>
    <w:rsid w:val="63C4B0A6"/>
    <w:rsid w:val="63C5B1E2"/>
    <w:rsid w:val="63D025BC"/>
    <w:rsid w:val="63E7C41F"/>
    <w:rsid w:val="63F02F42"/>
    <w:rsid w:val="63F40175"/>
    <w:rsid w:val="63FF3FAC"/>
    <w:rsid w:val="6407139A"/>
    <w:rsid w:val="640EFB26"/>
    <w:rsid w:val="64107716"/>
    <w:rsid w:val="64125674"/>
    <w:rsid w:val="641F6CAF"/>
    <w:rsid w:val="6428331A"/>
    <w:rsid w:val="6430079E"/>
    <w:rsid w:val="643A02F5"/>
    <w:rsid w:val="643F8846"/>
    <w:rsid w:val="64416C3F"/>
    <w:rsid w:val="6443B35D"/>
    <w:rsid w:val="64485701"/>
    <w:rsid w:val="6451327F"/>
    <w:rsid w:val="64516BA8"/>
    <w:rsid w:val="6460DD6A"/>
    <w:rsid w:val="6466C44C"/>
    <w:rsid w:val="646E195F"/>
    <w:rsid w:val="646EFB09"/>
    <w:rsid w:val="647AFE18"/>
    <w:rsid w:val="647EC851"/>
    <w:rsid w:val="6484FB3D"/>
    <w:rsid w:val="6489C460"/>
    <w:rsid w:val="648F29CB"/>
    <w:rsid w:val="649367BF"/>
    <w:rsid w:val="6494419C"/>
    <w:rsid w:val="6497DAA1"/>
    <w:rsid w:val="649A3F6F"/>
    <w:rsid w:val="649CD14C"/>
    <w:rsid w:val="64A3646B"/>
    <w:rsid w:val="64AACCC2"/>
    <w:rsid w:val="64AC1FE2"/>
    <w:rsid w:val="64AC53A9"/>
    <w:rsid w:val="64B0B685"/>
    <w:rsid w:val="64BA5584"/>
    <w:rsid w:val="64C51D38"/>
    <w:rsid w:val="64C7302B"/>
    <w:rsid w:val="64D9EE7C"/>
    <w:rsid w:val="64E3C1F9"/>
    <w:rsid w:val="64E4842B"/>
    <w:rsid w:val="64EFDCC1"/>
    <w:rsid w:val="64FFA513"/>
    <w:rsid w:val="64FFD3E9"/>
    <w:rsid w:val="650D3FA4"/>
    <w:rsid w:val="651D1BCB"/>
    <w:rsid w:val="651F42FD"/>
    <w:rsid w:val="652445DF"/>
    <w:rsid w:val="652CBA2F"/>
    <w:rsid w:val="653D0B7B"/>
    <w:rsid w:val="653E6123"/>
    <w:rsid w:val="655583BF"/>
    <w:rsid w:val="6561637F"/>
    <w:rsid w:val="65689425"/>
    <w:rsid w:val="65753202"/>
    <w:rsid w:val="65781C20"/>
    <w:rsid w:val="658734C4"/>
    <w:rsid w:val="6589972B"/>
    <w:rsid w:val="6594E948"/>
    <w:rsid w:val="65951853"/>
    <w:rsid w:val="659A9713"/>
    <w:rsid w:val="659F7499"/>
    <w:rsid w:val="65ADF7B4"/>
    <w:rsid w:val="65B21751"/>
    <w:rsid w:val="65BCD375"/>
    <w:rsid w:val="65BFD3A5"/>
    <w:rsid w:val="65C3769B"/>
    <w:rsid w:val="65C5326B"/>
    <w:rsid w:val="65C62C29"/>
    <w:rsid w:val="65C96BE3"/>
    <w:rsid w:val="65C9D3F7"/>
    <w:rsid w:val="65CBF060"/>
    <w:rsid w:val="65D4B19C"/>
    <w:rsid w:val="65DEE82E"/>
    <w:rsid w:val="65E3E644"/>
    <w:rsid w:val="65EF7FFA"/>
    <w:rsid w:val="660A295A"/>
    <w:rsid w:val="660EEEB7"/>
    <w:rsid w:val="660F8130"/>
    <w:rsid w:val="6612D6FC"/>
    <w:rsid w:val="6613C01B"/>
    <w:rsid w:val="6619BF55"/>
    <w:rsid w:val="6623CE59"/>
    <w:rsid w:val="6625CAB4"/>
    <w:rsid w:val="6626E633"/>
    <w:rsid w:val="6629683C"/>
    <w:rsid w:val="662DEA6C"/>
    <w:rsid w:val="66348545"/>
    <w:rsid w:val="663583AE"/>
    <w:rsid w:val="6635EC19"/>
    <w:rsid w:val="6635F3F5"/>
    <w:rsid w:val="66474AF1"/>
    <w:rsid w:val="6655229B"/>
    <w:rsid w:val="665B45F3"/>
    <w:rsid w:val="6663008C"/>
    <w:rsid w:val="6668ED4E"/>
    <w:rsid w:val="66748A14"/>
    <w:rsid w:val="66752E94"/>
    <w:rsid w:val="6680548C"/>
    <w:rsid w:val="668D5DBF"/>
    <w:rsid w:val="668FF6B6"/>
    <w:rsid w:val="6693E5EF"/>
    <w:rsid w:val="6694E4D0"/>
    <w:rsid w:val="66AA0B99"/>
    <w:rsid w:val="66B4135A"/>
    <w:rsid w:val="66B4CBC3"/>
    <w:rsid w:val="66B5890A"/>
    <w:rsid w:val="66B8EC2C"/>
    <w:rsid w:val="66B9F196"/>
    <w:rsid w:val="66C6DBF5"/>
    <w:rsid w:val="66C74022"/>
    <w:rsid w:val="66CB1279"/>
    <w:rsid w:val="66CC0F3A"/>
    <w:rsid w:val="66D27A3C"/>
    <w:rsid w:val="66D31E24"/>
    <w:rsid w:val="66D8BEB0"/>
    <w:rsid w:val="66DCD505"/>
    <w:rsid w:val="66E09F02"/>
    <w:rsid w:val="66E18CAA"/>
    <w:rsid w:val="66E3DFC8"/>
    <w:rsid w:val="66E63E28"/>
    <w:rsid w:val="66E6B196"/>
    <w:rsid w:val="66EDF596"/>
    <w:rsid w:val="66EF4F9D"/>
    <w:rsid w:val="66F15207"/>
    <w:rsid w:val="66F4C76D"/>
    <w:rsid w:val="66FA0934"/>
    <w:rsid w:val="66FA71E9"/>
    <w:rsid w:val="66FE4521"/>
    <w:rsid w:val="66FEAC69"/>
    <w:rsid w:val="6706B851"/>
    <w:rsid w:val="6708AA41"/>
    <w:rsid w:val="670CD7A2"/>
    <w:rsid w:val="6720F474"/>
    <w:rsid w:val="6726B5F0"/>
    <w:rsid w:val="672B837F"/>
    <w:rsid w:val="672C48A4"/>
    <w:rsid w:val="673309A5"/>
    <w:rsid w:val="6737D5D1"/>
    <w:rsid w:val="673872B6"/>
    <w:rsid w:val="67387B30"/>
    <w:rsid w:val="673B22D1"/>
    <w:rsid w:val="673DBB78"/>
    <w:rsid w:val="67456DF3"/>
    <w:rsid w:val="674F3611"/>
    <w:rsid w:val="674FD558"/>
    <w:rsid w:val="67519A18"/>
    <w:rsid w:val="6752B07F"/>
    <w:rsid w:val="675370F6"/>
    <w:rsid w:val="6754A9F8"/>
    <w:rsid w:val="6756C517"/>
    <w:rsid w:val="675DDB9E"/>
    <w:rsid w:val="675F5653"/>
    <w:rsid w:val="67634678"/>
    <w:rsid w:val="67709926"/>
    <w:rsid w:val="67759F01"/>
    <w:rsid w:val="678B658F"/>
    <w:rsid w:val="678DC06E"/>
    <w:rsid w:val="678DC72F"/>
    <w:rsid w:val="67954719"/>
    <w:rsid w:val="679CCB93"/>
    <w:rsid w:val="67A5705B"/>
    <w:rsid w:val="67AFEA17"/>
    <w:rsid w:val="67B28EFD"/>
    <w:rsid w:val="67B635FC"/>
    <w:rsid w:val="67B70E14"/>
    <w:rsid w:val="67BBA3A6"/>
    <w:rsid w:val="67BEFE29"/>
    <w:rsid w:val="67C2EC02"/>
    <w:rsid w:val="67C30A3B"/>
    <w:rsid w:val="67C4C6EE"/>
    <w:rsid w:val="67C56F79"/>
    <w:rsid w:val="67C9BACD"/>
    <w:rsid w:val="67D456CD"/>
    <w:rsid w:val="67D5F955"/>
    <w:rsid w:val="67D9B3A2"/>
    <w:rsid w:val="67DD085C"/>
    <w:rsid w:val="67DF12A8"/>
    <w:rsid w:val="67E28D97"/>
    <w:rsid w:val="67E3FA44"/>
    <w:rsid w:val="67EA5701"/>
    <w:rsid w:val="67FC38E4"/>
    <w:rsid w:val="68008064"/>
    <w:rsid w:val="6804FFA1"/>
    <w:rsid w:val="68055F99"/>
    <w:rsid w:val="68090E09"/>
    <w:rsid w:val="680CB1E1"/>
    <w:rsid w:val="680F6B4C"/>
    <w:rsid w:val="681B369C"/>
    <w:rsid w:val="6824283D"/>
    <w:rsid w:val="6825C23B"/>
    <w:rsid w:val="682AEE30"/>
    <w:rsid w:val="68388439"/>
    <w:rsid w:val="683AABDB"/>
    <w:rsid w:val="68460890"/>
    <w:rsid w:val="68477973"/>
    <w:rsid w:val="684EED57"/>
    <w:rsid w:val="6850A95A"/>
    <w:rsid w:val="6854BC8D"/>
    <w:rsid w:val="685637B6"/>
    <w:rsid w:val="685D15BB"/>
    <w:rsid w:val="685FABEC"/>
    <w:rsid w:val="685FF26E"/>
    <w:rsid w:val="686100F2"/>
    <w:rsid w:val="6873BAB6"/>
    <w:rsid w:val="6874B64F"/>
    <w:rsid w:val="6875A2D7"/>
    <w:rsid w:val="687C0410"/>
    <w:rsid w:val="688077AB"/>
    <w:rsid w:val="68811C32"/>
    <w:rsid w:val="6886F28A"/>
    <w:rsid w:val="689858BC"/>
    <w:rsid w:val="689BEF58"/>
    <w:rsid w:val="689DF52B"/>
    <w:rsid w:val="68A43CAE"/>
    <w:rsid w:val="68A888BF"/>
    <w:rsid w:val="68A899A5"/>
    <w:rsid w:val="68AB836A"/>
    <w:rsid w:val="68BA99C6"/>
    <w:rsid w:val="68BFCC65"/>
    <w:rsid w:val="68C308EC"/>
    <w:rsid w:val="68C93E53"/>
    <w:rsid w:val="68D9AC2C"/>
    <w:rsid w:val="68DAE465"/>
    <w:rsid w:val="69038280"/>
    <w:rsid w:val="69044E48"/>
    <w:rsid w:val="6907BB72"/>
    <w:rsid w:val="6907FA5A"/>
    <w:rsid w:val="690883A3"/>
    <w:rsid w:val="691BC824"/>
    <w:rsid w:val="691CFCDC"/>
    <w:rsid w:val="691FD44F"/>
    <w:rsid w:val="69220514"/>
    <w:rsid w:val="6934E332"/>
    <w:rsid w:val="69365B59"/>
    <w:rsid w:val="69389BF4"/>
    <w:rsid w:val="693E33B2"/>
    <w:rsid w:val="694028AD"/>
    <w:rsid w:val="69474868"/>
    <w:rsid w:val="6948DE16"/>
    <w:rsid w:val="69499194"/>
    <w:rsid w:val="69645718"/>
    <w:rsid w:val="696C8CF8"/>
    <w:rsid w:val="696E705A"/>
    <w:rsid w:val="69784AED"/>
    <w:rsid w:val="697EDEA3"/>
    <w:rsid w:val="6982DC4A"/>
    <w:rsid w:val="6986A6D7"/>
    <w:rsid w:val="69910677"/>
    <w:rsid w:val="6993FAD4"/>
    <w:rsid w:val="69979B85"/>
    <w:rsid w:val="69A1452F"/>
    <w:rsid w:val="69A2A8C3"/>
    <w:rsid w:val="69B49273"/>
    <w:rsid w:val="69B6DAAE"/>
    <w:rsid w:val="69BD9DB9"/>
    <w:rsid w:val="69C17086"/>
    <w:rsid w:val="69C53D9B"/>
    <w:rsid w:val="69C77AD2"/>
    <w:rsid w:val="69D0E3CB"/>
    <w:rsid w:val="69D3C52C"/>
    <w:rsid w:val="69D8BDA3"/>
    <w:rsid w:val="69E07CC9"/>
    <w:rsid w:val="69E36462"/>
    <w:rsid w:val="69E510F2"/>
    <w:rsid w:val="69E688C5"/>
    <w:rsid w:val="69F6E6EE"/>
    <w:rsid w:val="69F89747"/>
    <w:rsid w:val="69FC9FAA"/>
    <w:rsid w:val="69FE39C5"/>
    <w:rsid w:val="6A04133E"/>
    <w:rsid w:val="6A07515A"/>
    <w:rsid w:val="6A07FE75"/>
    <w:rsid w:val="6A0924D4"/>
    <w:rsid w:val="6A0AC1DC"/>
    <w:rsid w:val="6A0BCB92"/>
    <w:rsid w:val="6A13A69A"/>
    <w:rsid w:val="6A18441C"/>
    <w:rsid w:val="6A1A5EAC"/>
    <w:rsid w:val="6A24A4FE"/>
    <w:rsid w:val="6A27512D"/>
    <w:rsid w:val="6A356CBF"/>
    <w:rsid w:val="6A417D8A"/>
    <w:rsid w:val="6A452446"/>
    <w:rsid w:val="6A559D03"/>
    <w:rsid w:val="6A55FC6F"/>
    <w:rsid w:val="6A579CDB"/>
    <w:rsid w:val="6A61EE1A"/>
    <w:rsid w:val="6A696E34"/>
    <w:rsid w:val="6A6B35D2"/>
    <w:rsid w:val="6A74C5D1"/>
    <w:rsid w:val="6A7CF9D9"/>
    <w:rsid w:val="6A7D2296"/>
    <w:rsid w:val="6A8FB30C"/>
    <w:rsid w:val="6A9E2153"/>
    <w:rsid w:val="6A9EBD9D"/>
    <w:rsid w:val="6AA78C9E"/>
    <w:rsid w:val="6AABB841"/>
    <w:rsid w:val="6AABE711"/>
    <w:rsid w:val="6AAC9188"/>
    <w:rsid w:val="6AB170E1"/>
    <w:rsid w:val="6AB52B51"/>
    <w:rsid w:val="6ABB3232"/>
    <w:rsid w:val="6ABF52B4"/>
    <w:rsid w:val="6AC48FA9"/>
    <w:rsid w:val="6AC70E8C"/>
    <w:rsid w:val="6AC7A7AC"/>
    <w:rsid w:val="6ACBC5FD"/>
    <w:rsid w:val="6AD7D930"/>
    <w:rsid w:val="6AE13F7A"/>
    <w:rsid w:val="6AE2809D"/>
    <w:rsid w:val="6AE4BBBA"/>
    <w:rsid w:val="6AEA1A76"/>
    <w:rsid w:val="6AEB7A1F"/>
    <w:rsid w:val="6AF108CA"/>
    <w:rsid w:val="6AF21578"/>
    <w:rsid w:val="6AFCA668"/>
    <w:rsid w:val="6B07D666"/>
    <w:rsid w:val="6B0E837C"/>
    <w:rsid w:val="6B372197"/>
    <w:rsid w:val="6B385437"/>
    <w:rsid w:val="6B433FBC"/>
    <w:rsid w:val="6B44040F"/>
    <w:rsid w:val="6B4781CE"/>
    <w:rsid w:val="6B4DFB57"/>
    <w:rsid w:val="6B516B8F"/>
    <w:rsid w:val="6B54FD8C"/>
    <w:rsid w:val="6B56A2E8"/>
    <w:rsid w:val="6B56ECDD"/>
    <w:rsid w:val="6B5D2ABC"/>
    <w:rsid w:val="6B61FAF3"/>
    <w:rsid w:val="6B6878E7"/>
    <w:rsid w:val="6B69268A"/>
    <w:rsid w:val="6B6B0855"/>
    <w:rsid w:val="6B6F0F44"/>
    <w:rsid w:val="6B7334F2"/>
    <w:rsid w:val="6B73C31B"/>
    <w:rsid w:val="6B7C7B8A"/>
    <w:rsid w:val="6B8633D0"/>
    <w:rsid w:val="6B87D3E9"/>
    <w:rsid w:val="6B8FC4CA"/>
    <w:rsid w:val="6B950097"/>
    <w:rsid w:val="6B95827C"/>
    <w:rsid w:val="6BA1B690"/>
    <w:rsid w:val="6BAB5B78"/>
    <w:rsid w:val="6BAF0C89"/>
    <w:rsid w:val="6BB6BD61"/>
    <w:rsid w:val="6BBEBEA7"/>
    <w:rsid w:val="6BC72068"/>
    <w:rsid w:val="6BDC30B2"/>
    <w:rsid w:val="6BDC9EFB"/>
    <w:rsid w:val="6BE1CBFC"/>
    <w:rsid w:val="6BEF1840"/>
    <w:rsid w:val="6BF3EA6C"/>
    <w:rsid w:val="6BF80906"/>
    <w:rsid w:val="6BFABE5A"/>
    <w:rsid w:val="6BFB03BE"/>
    <w:rsid w:val="6C00311B"/>
    <w:rsid w:val="6C005860"/>
    <w:rsid w:val="6C069B11"/>
    <w:rsid w:val="6C0C8791"/>
    <w:rsid w:val="6C1104ED"/>
    <w:rsid w:val="6C1162D1"/>
    <w:rsid w:val="6C120BA4"/>
    <w:rsid w:val="6C26F58D"/>
    <w:rsid w:val="6C37C4CB"/>
    <w:rsid w:val="6C3A8DFE"/>
    <w:rsid w:val="6C433B11"/>
    <w:rsid w:val="6C435CFF"/>
    <w:rsid w:val="6C4514DA"/>
    <w:rsid w:val="6C594007"/>
    <w:rsid w:val="6C6E9D99"/>
    <w:rsid w:val="6C7384DA"/>
    <w:rsid w:val="6C74077B"/>
    <w:rsid w:val="6C74A9CB"/>
    <w:rsid w:val="6C76ED04"/>
    <w:rsid w:val="6C81D799"/>
    <w:rsid w:val="6C8C7D4A"/>
    <w:rsid w:val="6C906F1B"/>
    <w:rsid w:val="6C95DA31"/>
    <w:rsid w:val="6C97305F"/>
    <w:rsid w:val="6C998ED0"/>
    <w:rsid w:val="6C99FC0F"/>
    <w:rsid w:val="6C9D2BF0"/>
    <w:rsid w:val="6C9E3D71"/>
    <w:rsid w:val="6CAB50F7"/>
    <w:rsid w:val="6CABC333"/>
    <w:rsid w:val="6CAE1742"/>
    <w:rsid w:val="6CB648F7"/>
    <w:rsid w:val="6CBCDB99"/>
    <w:rsid w:val="6CC2063F"/>
    <w:rsid w:val="6CE6517C"/>
    <w:rsid w:val="6CE66721"/>
    <w:rsid w:val="6CED785E"/>
    <w:rsid w:val="6CEF0EB2"/>
    <w:rsid w:val="6CF58181"/>
    <w:rsid w:val="6CFB1A5C"/>
    <w:rsid w:val="6CFBE8D3"/>
    <w:rsid w:val="6D05DD65"/>
    <w:rsid w:val="6D066467"/>
    <w:rsid w:val="6D0D2F3D"/>
    <w:rsid w:val="6D10CF1C"/>
    <w:rsid w:val="6D112C85"/>
    <w:rsid w:val="6D1A8903"/>
    <w:rsid w:val="6D22562D"/>
    <w:rsid w:val="6D26E7F8"/>
    <w:rsid w:val="6D27AA02"/>
    <w:rsid w:val="6D298D6A"/>
    <w:rsid w:val="6D300992"/>
    <w:rsid w:val="6D30C100"/>
    <w:rsid w:val="6D4AD8CD"/>
    <w:rsid w:val="6D4D6CE6"/>
    <w:rsid w:val="6D5C88E7"/>
    <w:rsid w:val="6D65884C"/>
    <w:rsid w:val="6D78E6E0"/>
    <w:rsid w:val="6D7A4FD3"/>
    <w:rsid w:val="6D7B36F4"/>
    <w:rsid w:val="6D7E961C"/>
    <w:rsid w:val="6D94727D"/>
    <w:rsid w:val="6D95F774"/>
    <w:rsid w:val="6D9BD3EA"/>
    <w:rsid w:val="6D9D3910"/>
    <w:rsid w:val="6DA81319"/>
    <w:rsid w:val="6DA9C928"/>
    <w:rsid w:val="6DAB0EE6"/>
    <w:rsid w:val="6DAB7BC2"/>
    <w:rsid w:val="6DAE414E"/>
    <w:rsid w:val="6DB3D545"/>
    <w:rsid w:val="6DBDCE9C"/>
    <w:rsid w:val="6DBE7EB7"/>
    <w:rsid w:val="6DCC6F09"/>
    <w:rsid w:val="6DD839E9"/>
    <w:rsid w:val="6DDC4A8B"/>
    <w:rsid w:val="6DEBC493"/>
    <w:rsid w:val="6DEC145E"/>
    <w:rsid w:val="6DECFF6C"/>
    <w:rsid w:val="6DEF3947"/>
    <w:rsid w:val="6E0AB13A"/>
    <w:rsid w:val="6E15C724"/>
    <w:rsid w:val="6E1FACE8"/>
    <w:rsid w:val="6E20F64D"/>
    <w:rsid w:val="6E25A9C7"/>
    <w:rsid w:val="6E28D1E7"/>
    <w:rsid w:val="6E3754AD"/>
    <w:rsid w:val="6E3C4F0C"/>
    <w:rsid w:val="6E3DF997"/>
    <w:rsid w:val="6E3E9FDD"/>
    <w:rsid w:val="6E44F649"/>
    <w:rsid w:val="6E49502B"/>
    <w:rsid w:val="6E50BD15"/>
    <w:rsid w:val="6E5239D0"/>
    <w:rsid w:val="6E5335EF"/>
    <w:rsid w:val="6E5645FC"/>
    <w:rsid w:val="6E5FAFF3"/>
    <w:rsid w:val="6E6540E8"/>
    <w:rsid w:val="6E71C0FA"/>
    <w:rsid w:val="6E734057"/>
    <w:rsid w:val="6E87BA5F"/>
    <w:rsid w:val="6E8F4379"/>
    <w:rsid w:val="6E9422C7"/>
    <w:rsid w:val="6EAC309E"/>
    <w:rsid w:val="6EAE1F0A"/>
    <w:rsid w:val="6EB36E23"/>
    <w:rsid w:val="6EB37914"/>
    <w:rsid w:val="6EB619E0"/>
    <w:rsid w:val="6EBF2A5A"/>
    <w:rsid w:val="6EC67CC5"/>
    <w:rsid w:val="6EC6F6A1"/>
    <w:rsid w:val="6ECF01C3"/>
    <w:rsid w:val="6EDA6AE8"/>
    <w:rsid w:val="6EDD6C0E"/>
    <w:rsid w:val="6EE7F3E2"/>
    <w:rsid w:val="6EF1CD3F"/>
    <w:rsid w:val="6EF7322C"/>
    <w:rsid w:val="6EF768F3"/>
    <w:rsid w:val="6F0372D6"/>
    <w:rsid w:val="6F094ED3"/>
    <w:rsid w:val="6F0F7E24"/>
    <w:rsid w:val="6F14E0FB"/>
    <w:rsid w:val="6F15C085"/>
    <w:rsid w:val="6F1A302E"/>
    <w:rsid w:val="6F1E424B"/>
    <w:rsid w:val="6F26253E"/>
    <w:rsid w:val="6F267FFC"/>
    <w:rsid w:val="6F26B902"/>
    <w:rsid w:val="6F2A754A"/>
    <w:rsid w:val="6F313AA1"/>
    <w:rsid w:val="6F3CEC20"/>
    <w:rsid w:val="6F3E8893"/>
    <w:rsid w:val="6F43BED5"/>
    <w:rsid w:val="6F4AF032"/>
    <w:rsid w:val="6F6110F2"/>
    <w:rsid w:val="6F662DC7"/>
    <w:rsid w:val="6F666BD2"/>
    <w:rsid w:val="6F6E8689"/>
    <w:rsid w:val="6F7AD243"/>
    <w:rsid w:val="6F7C2974"/>
    <w:rsid w:val="6F7D7FE2"/>
    <w:rsid w:val="6F7E109F"/>
    <w:rsid w:val="6F80E5F5"/>
    <w:rsid w:val="6F838409"/>
    <w:rsid w:val="6F84ABF8"/>
    <w:rsid w:val="6F8AC121"/>
    <w:rsid w:val="6F8D8333"/>
    <w:rsid w:val="6FA5B8F8"/>
    <w:rsid w:val="6FA77970"/>
    <w:rsid w:val="6FAC254E"/>
    <w:rsid w:val="6FAE53B1"/>
    <w:rsid w:val="6FB2720B"/>
    <w:rsid w:val="6FC1DCD1"/>
    <w:rsid w:val="6FC88F21"/>
    <w:rsid w:val="6FCAAD7B"/>
    <w:rsid w:val="6FCD6392"/>
    <w:rsid w:val="6FDAA94E"/>
    <w:rsid w:val="6FDC9919"/>
    <w:rsid w:val="6FE08752"/>
    <w:rsid w:val="6FE22770"/>
    <w:rsid w:val="6FE30F55"/>
    <w:rsid w:val="6FE71449"/>
    <w:rsid w:val="6FF69134"/>
    <w:rsid w:val="6FFCA74A"/>
    <w:rsid w:val="7003BC29"/>
    <w:rsid w:val="70068D98"/>
    <w:rsid w:val="7009CAEB"/>
    <w:rsid w:val="700B8C0E"/>
    <w:rsid w:val="701794BB"/>
    <w:rsid w:val="701C4CB5"/>
    <w:rsid w:val="701FBF08"/>
    <w:rsid w:val="701FC702"/>
    <w:rsid w:val="70220B36"/>
    <w:rsid w:val="70234761"/>
    <w:rsid w:val="703B76C2"/>
    <w:rsid w:val="705897C1"/>
    <w:rsid w:val="70596875"/>
    <w:rsid w:val="7059D7C4"/>
    <w:rsid w:val="705C2042"/>
    <w:rsid w:val="706BCB5C"/>
    <w:rsid w:val="706DB87C"/>
    <w:rsid w:val="70749802"/>
    <w:rsid w:val="707E4D93"/>
    <w:rsid w:val="707FB8F3"/>
    <w:rsid w:val="7082BB15"/>
    <w:rsid w:val="70857106"/>
    <w:rsid w:val="70862128"/>
    <w:rsid w:val="70895598"/>
    <w:rsid w:val="708EBF1C"/>
    <w:rsid w:val="7090D57F"/>
    <w:rsid w:val="70A01C08"/>
    <w:rsid w:val="70A6D434"/>
    <w:rsid w:val="70A9092E"/>
    <w:rsid w:val="70B4648E"/>
    <w:rsid w:val="70BF2F7D"/>
    <w:rsid w:val="70BF6698"/>
    <w:rsid w:val="70C671EB"/>
    <w:rsid w:val="70CAFB1E"/>
    <w:rsid w:val="70D852EE"/>
    <w:rsid w:val="70E043CE"/>
    <w:rsid w:val="70E09AC4"/>
    <w:rsid w:val="70E68C73"/>
    <w:rsid w:val="70EA4418"/>
    <w:rsid w:val="70EECB13"/>
    <w:rsid w:val="70FD56F0"/>
    <w:rsid w:val="70FFB7DC"/>
    <w:rsid w:val="7102506D"/>
    <w:rsid w:val="7106997C"/>
    <w:rsid w:val="710E5441"/>
    <w:rsid w:val="711495C4"/>
    <w:rsid w:val="71158206"/>
    <w:rsid w:val="711DFD64"/>
    <w:rsid w:val="712719B7"/>
    <w:rsid w:val="71283A49"/>
    <w:rsid w:val="71291297"/>
    <w:rsid w:val="71301C3C"/>
    <w:rsid w:val="713BF4EB"/>
    <w:rsid w:val="715DC44A"/>
    <w:rsid w:val="716FFEF9"/>
    <w:rsid w:val="717BB570"/>
    <w:rsid w:val="7184D797"/>
    <w:rsid w:val="71878654"/>
    <w:rsid w:val="718BB66A"/>
    <w:rsid w:val="719D7E21"/>
    <w:rsid w:val="71A2B3B8"/>
    <w:rsid w:val="71B32446"/>
    <w:rsid w:val="71B58226"/>
    <w:rsid w:val="71B6DFC7"/>
    <w:rsid w:val="71C695BF"/>
    <w:rsid w:val="71C6F071"/>
    <w:rsid w:val="71C9092C"/>
    <w:rsid w:val="71D20576"/>
    <w:rsid w:val="71E0B3ED"/>
    <w:rsid w:val="71E2A098"/>
    <w:rsid w:val="71E2D4B8"/>
    <w:rsid w:val="71E4AAB7"/>
    <w:rsid w:val="71E5D776"/>
    <w:rsid w:val="71F74654"/>
    <w:rsid w:val="71FD97E4"/>
    <w:rsid w:val="720270DA"/>
    <w:rsid w:val="72054B76"/>
    <w:rsid w:val="72060B0D"/>
    <w:rsid w:val="720688ED"/>
    <w:rsid w:val="72072EC3"/>
    <w:rsid w:val="720B8CAE"/>
    <w:rsid w:val="720E8F69"/>
    <w:rsid w:val="72143676"/>
    <w:rsid w:val="7216E09B"/>
    <w:rsid w:val="721A772C"/>
    <w:rsid w:val="721B2457"/>
    <w:rsid w:val="722B5CBD"/>
    <w:rsid w:val="722B6931"/>
    <w:rsid w:val="722CE1A6"/>
    <w:rsid w:val="722FCDA9"/>
    <w:rsid w:val="72310FAF"/>
    <w:rsid w:val="724236D5"/>
    <w:rsid w:val="724287EF"/>
    <w:rsid w:val="724DDB8B"/>
    <w:rsid w:val="72539EF8"/>
    <w:rsid w:val="725AA655"/>
    <w:rsid w:val="72607959"/>
    <w:rsid w:val="72667A5C"/>
    <w:rsid w:val="726C60BD"/>
    <w:rsid w:val="726FB842"/>
    <w:rsid w:val="7270C6CD"/>
    <w:rsid w:val="7278FBF6"/>
    <w:rsid w:val="727C07FD"/>
    <w:rsid w:val="727F6332"/>
    <w:rsid w:val="72861479"/>
    <w:rsid w:val="728851A0"/>
    <w:rsid w:val="728D4F9D"/>
    <w:rsid w:val="728F75AD"/>
    <w:rsid w:val="729076CB"/>
    <w:rsid w:val="72948A54"/>
    <w:rsid w:val="72B3CA36"/>
    <w:rsid w:val="72B82247"/>
    <w:rsid w:val="72B8601B"/>
    <w:rsid w:val="72B97384"/>
    <w:rsid w:val="72C16C26"/>
    <w:rsid w:val="72C62C7D"/>
    <w:rsid w:val="72C9FE69"/>
    <w:rsid w:val="72DD1F3D"/>
    <w:rsid w:val="72E30383"/>
    <w:rsid w:val="72E63F5B"/>
    <w:rsid w:val="72E6FB9F"/>
    <w:rsid w:val="72E7E017"/>
    <w:rsid w:val="72EBA604"/>
    <w:rsid w:val="72F2F714"/>
    <w:rsid w:val="72FAC064"/>
    <w:rsid w:val="730078FC"/>
    <w:rsid w:val="7301B0D0"/>
    <w:rsid w:val="7302799A"/>
    <w:rsid w:val="73062E5B"/>
    <w:rsid w:val="7309C634"/>
    <w:rsid w:val="730B0642"/>
    <w:rsid w:val="730EB32A"/>
    <w:rsid w:val="73138D24"/>
    <w:rsid w:val="73303307"/>
    <w:rsid w:val="7331DBCE"/>
    <w:rsid w:val="733B5FB6"/>
    <w:rsid w:val="7342D806"/>
    <w:rsid w:val="735B2B82"/>
    <w:rsid w:val="735E5E7E"/>
    <w:rsid w:val="73632A06"/>
    <w:rsid w:val="7363C52A"/>
    <w:rsid w:val="73762116"/>
    <w:rsid w:val="7376D2BD"/>
    <w:rsid w:val="73785BBC"/>
    <w:rsid w:val="737DDBCB"/>
    <w:rsid w:val="738CAA65"/>
    <w:rsid w:val="738D5E64"/>
    <w:rsid w:val="73964DC0"/>
    <w:rsid w:val="739D061B"/>
    <w:rsid w:val="73A5D075"/>
    <w:rsid w:val="73A81951"/>
    <w:rsid w:val="73B1FDD8"/>
    <w:rsid w:val="73B3D2F3"/>
    <w:rsid w:val="73B678BF"/>
    <w:rsid w:val="73B804B8"/>
    <w:rsid w:val="73BA1986"/>
    <w:rsid w:val="73BEEA8C"/>
    <w:rsid w:val="73CB9DDF"/>
    <w:rsid w:val="73CFA36E"/>
    <w:rsid w:val="73D09F58"/>
    <w:rsid w:val="73D26376"/>
    <w:rsid w:val="73D3B584"/>
    <w:rsid w:val="73D7EE28"/>
    <w:rsid w:val="73D9ED02"/>
    <w:rsid w:val="73DBD900"/>
    <w:rsid w:val="73DC2E3C"/>
    <w:rsid w:val="73E1FE86"/>
    <w:rsid w:val="73E599B2"/>
    <w:rsid w:val="73E7601A"/>
    <w:rsid w:val="73E85FD0"/>
    <w:rsid w:val="73E894FF"/>
    <w:rsid w:val="73EAD597"/>
    <w:rsid w:val="73F06683"/>
    <w:rsid w:val="73F0FF80"/>
    <w:rsid w:val="73F1397F"/>
    <w:rsid w:val="73F32E3F"/>
    <w:rsid w:val="7404A549"/>
    <w:rsid w:val="740A2B8D"/>
    <w:rsid w:val="741B24F2"/>
    <w:rsid w:val="741ECAFB"/>
    <w:rsid w:val="742E9770"/>
    <w:rsid w:val="7434945A"/>
    <w:rsid w:val="7439722A"/>
    <w:rsid w:val="74483F28"/>
    <w:rsid w:val="7450931F"/>
    <w:rsid w:val="7451E058"/>
    <w:rsid w:val="7458F632"/>
    <w:rsid w:val="74621154"/>
    <w:rsid w:val="746C5EE3"/>
    <w:rsid w:val="746DB690"/>
    <w:rsid w:val="74790E86"/>
    <w:rsid w:val="7481BACB"/>
    <w:rsid w:val="7481C576"/>
    <w:rsid w:val="7483C8A5"/>
    <w:rsid w:val="7489E7F6"/>
    <w:rsid w:val="749EABD7"/>
    <w:rsid w:val="749F1D34"/>
    <w:rsid w:val="74AD3B1B"/>
    <w:rsid w:val="74AF4D05"/>
    <w:rsid w:val="74B669C8"/>
    <w:rsid w:val="74B833DC"/>
    <w:rsid w:val="74BE04EF"/>
    <w:rsid w:val="74C0E41C"/>
    <w:rsid w:val="74C6D21B"/>
    <w:rsid w:val="74D55762"/>
    <w:rsid w:val="74D8120A"/>
    <w:rsid w:val="74DB8DA9"/>
    <w:rsid w:val="74DFC97F"/>
    <w:rsid w:val="74E96D1E"/>
    <w:rsid w:val="74F57C59"/>
    <w:rsid w:val="7503B178"/>
    <w:rsid w:val="75057529"/>
    <w:rsid w:val="7512D8BA"/>
    <w:rsid w:val="7513C6A1"/>
    <w:rsid w:val="75159BA5"/>
    <w:rsid w:val="751A757A"/>
    <w:rsid w:val="752C2359"/>
    <w:rsid w:val="7531BC74"/>
    <w:rsid w:val="7537FC16"/>
    <w:rsid w:val="7539E1EF"/>
    <w:rsid w:val="753A06E8"/>
    <w:rsid w:val="753F3C7F"/>
    <w:rsid w:val="75516626"/>
    <w:rsid w:val="755665CA"/>
    <w:rsid w:val="75587986"/>
    <w:rsid w:val="75680DAA"/>
    <w:rsid w:val="756A6001"/>
    <w:rsid w:val="756CB6C4"/>
    <w:rsid w:val="757225FB"/>
    <w:rsid w:val="75791762"/>
    <w:rsid w:val="757A28B1"/>
    <w:rsid w:val="75849AFC"/>
    <w:rsid w:val="7587767C"/>
    <w:rsid w:val="7589B1A8"/>
    <w:rsid w:val="758E3457"/>
    <w:rsid w:val="758FAE38"/>
    <w:rsid w:val="7590E896"/>
    <w:rsid w:val="7595D266"/>
    <w:rsid w:val="75992F30"/>
    <w:rsid w:val="759C61F1"/>
    <w:rsid w:val="759D1113"/>
    <w:rsid w:val="75A14151"/>
    <w:rsid w:val="75A80EA1"/>
    <w:rsid w:val="75B0C85E"/>
    <w:rsid w:val="75B1923A"/>
    <w:rsid w:val="75B8EC20"/>
    <w:rsid w:val="75BF07D3"/>
    <w:rsid w:val="75D429C6"/>
    <w:rsid w:val="75D858D3"/>
    <w:rsid w:val="75DEB79C"/>
    <w:rsid w:val="75E1551A"/>
    <w:rsid w:val="75E27324"/>
    <w:rsid w:val="75F097B3"/>
    <w:rsid w:val="75F6E493"/>
    <w:rsid w:val="75F7C94E"/>
    <w:rsid w:val="75FC2929"/>
    <w:rsid w:val="7604A6ED"/>
    <w:rsid w:val="760FA794"/>
    <w:rsid w:val="761539E5"/>
    <w:rsid w:val="761F71C8"/>
    <w:rsid w:val="76285D3D"/>
    <w:rsid w:val="762AB02C"/>
    <w:rsid w:val="762ADEF3"/>
    <w:rsid w:val="762D5FAF"/>
    <w:rsid w:val="762E9F6C"/>
    <w:rsid w:val="762FBC94"/>
    <w:rsid w:val="7639F2C5"/>
    <w:rsid w:val="763FFB4C"/>
    <w:rsid w:val="7643A24B"/>
    <w:rsid w:val="7649BDD6"/>
    <w:rsid w:val="76581542"/>
    <w:rsid w:val="765D61C7"/>
    <w:rsid w:val="765DD4CC"/>
    <w:rsid w:val="76639A0E"/>
    <w:rsid w:val="766FEE26"/>
    <w:rsid w:val="7671736E"/>
    <w:rsid w:val="7671E97B"/>
    <w:rsid w:val="7678FCA5"/>
    <w:rsid w:val="767A3B5F"/>
    <w:rsid w:val="76853D7F"/>
    <w:rsid w:val="769253EE"/>
    <w:rsid w:val="76A69974"/>
    <w:rsid w:val="76BDA94F"/>
    <w:rsid w:val="76C3AA65"/>
    <w:rsid w:val="76C86C6E"/>
    <w:rsid w:val="76C96F4E"/>
    <w:rsid w:val="76D691DB"/>
    <w:rsid w:val="76D9AE5F"/>
    <w:rsid w:val="76DB3398"/>
    <w:rsid w:val="76EF557F"/>
    <w:rsid w:val="76EFDE99"/>
    <w:rsid w:val="76F368B2"/>
    <w:rsid w:val="76F7B4F9"/>
    <w:rsid w:val="76FCEA90"/>
    <w:rsid w:val="7706446F"/>
    <w:rsid w:val="7709F628"/>
    <w:rsid w:val="77110DF6"/>
    <w:rsid w:val="771778CB"/>
    <w:rsid w:val="771CF8C1"/>
    <w:rsid w:val="7720665B"/>
    <w:rsid w:val="77250521"/>
    <w:rsid w:val="7726A6B5"/>
    <w:rsid w:val="7731CC23"/>
    <w:rsid w:val="773CD9BA"/>
    <w:rsid w:val="773CEE96"/>
    <w:rsid w:val="7750CCD7"/>
    <w:rsid w:val="77517E27"/>
    <w:rsid w:val="775946C4"/>
    <w:rsid w:val="776078F4"/>
    <w:rsid w:val="77716964"/>
    <w:rsid w:val="7772C746"/>
    <w:rsid w:val="7779530B"/>
    <w:rsid w:val="777B753E"/>
    <w:rsid w:val="7788A320"/>
    <w:rsid w:val="778ED7BE"/>
    <w:rsid w:val="77932FC6"/>
    <w:rsid w:val="779A5F17"/>
    <w:rsid w:val="77A06C0F"/>
    <w:rsid w:val="77A2E85F"/>
    <w:rsid w:val="77A81090"/>
    <w:rsid w:val="77B17C78"/>
    <w:rsid w:val="77B4AA21"/>
    <w:rsid w:val="77BDB3FF"/>
    <w:rsid w:val="77C07721"/>
    <w:rsid w:val="77C988D0"/>
    <w:rsid w:val="77CE9E9A"/>
    <w:rsid w:val="77D1E010"/>
    <w:rsid w:val="77E1C5DB"/>
    <w:rsid w:val="77E4F7BA"/>
    <w:rsid w:val="77E601DE"/>
    <w:rsid w:val="77E7CC1D"/>
    <w:rsid w:val="77EA1B70"/>
    <w:rsid w:val="77EBDC53"/>
    <w:rsid w:val="77F19A0B"/>
    <w:rsid w:val="77F1A44F"/>
    <w:rsid w:val="7800DED5"/>
    <w:rsid w:val="7802CB99"/>
    <w:rsid w:val="7807B873"/>
    <w:rsid w:val="780B480E"/>
    <w:rsid w:val="780BD8B6"/>
    <w:rsid w:val="78157AC3"/>
    <w:rsid w:val="7819D230"/>
    <w:rsid w:val="781BB634"/>
    <w:rsid w:val="781E179A"/>
    <w:rsid w:val="7824E738"/>
    <w:rsid w:val="7826AAD5"/>
    <w:rsid w:val="783D9F5B"/>
    <w:rsid w:val="784478EF"/>
    <w:rsid w:val="78460B2D"/>
    <w:rsid w:val="784E8A67"/>
    <w:rsid w:val="78532698"/>
    <w:rsid w:val="785A3449"/>
    <w:rsid w:val="785B109B"/>
    <w:rsid w:val="7863AC18"/>
    <w:rsid w:val="78641DE4"/>
    <w:rsid w:val="787085F2"/>
    <w:rsid w:val="78740D3E"/>
    <w:rsid w:val="787E3EE4"/>
    <w:rsid w:val="788A408C"/>
    <w:rsid w:val="788B93D0"/>
    <w:rsid w:val="788C580B"/>
    <w:rsid w:val="788C6DB0"/>
    <w:rsid w:val="788FAB11"/>
    <w:rsid w:val="78A22233"/>
    <w:rsid w:val="78A42A47"/>
    <w:rsid w:val="78A71A61"/>
    <w:rsid w:val="78A71CDB"/>
    <w:rsid w:val="78A76612"/>
    <w:rsid w:val="78ABC807"/>
    <w:rsid w:val="78AF0549"/>
    <w:rsid w:val="78AF1C46"/>
    <w:rsid w:val="78BF7673"/>
    <w:rsid w:val="78C5EB3F"/>
    <w:rsid w:val="78D04473"/>
    <w:rsid w:val="78D0D82A"/>
    <w:rsid w:val="78D25EC4"/>
    <w:rsid w:val="78DB3402"/>
    <w:rsid w:val="78DC7722"/>
    <w:rsid w:val="78E77066"/>
    <w:rsid w:val="78EC28FE"/>
    <w:rsid w:val="78EC455A"/>
    <w:rsid w:val="78FC0441"/>
    <w:rsid w:val="7905D9B9"/>
    <w:rsid w:val="79089ADA"/>
    <w:rsid w:val="791B61C1"/>
    <w:rsid w:val="791E3D81"/>
    <w:rsid w:val="791F80A3"/>
    <w:rsid w:val="792B93DE"/>
    <w:rsid w:val="792EB05A"/>
    <w:rsid w:val="79325E6D"/>
    <w:rsid w:val="793AC880"/>
    <w:rsid w:val="793ED279"/>
    <w:rsid w:val="7940A48E"/>
    <w:rsid w:val="795BF758"/>
    <w:rsid w:val="796DDD07"/>
    <w:rsid w:val="79711DDE"/>
    <w:rsid w:val="7978B17A"/>
    <w:rsid w:val="797BD47B"/>
    <w:rsid w:val="798E7030"/>
    <w:rsid w:val="7992DFE1"/>
    <w:rsid w:val="799E459B"/>
    <w:rsid w:val="799EEE0E"/>
    <w:rsid w:val="79A12BB0"/>
    <w:rsid w:val="79B33AA2"/>
    <w:rsid w:val="79BB9DFB"/>
    <w:rsid w:val="79BEDBA6"/>
    <w:rsid w:val="79C7DE86"/>
    <w:rsid w:val="79C8B367"/>
    <w:rsid w:val="79CF62BA"/>
    <w:rsid w:val="79E9EF8D"/>
    <w:rsid w:val="79F3A914"/>
    <w:rsid w:val="7A0BC748"/>
    <w:rsid w:val="7A0D9970"/>
    <w:rsid w:val="7A0FB18A"/>
    <w:rsid w:val="7A101DCA"/>
    <w:rsid w:val="7A174F01"/>
    <w:rsid w:val="7A179EFC"/>
    <w:rsid w:val="7A1C7905"/>
    <w:rsid w:val="7A1EA26D"/>
    <w:rsid w:val="7A23A954"/>
    <w:rsid w:val="7A253B25"/>
    <w:rsid w:val="7A2DD082"/>
    <w:rsid w:val="7A2F750D"/>
    <w:rsid w:val="7A308E75"/>
    <w:rsid w:val="7A3151B1"/>
    <w:rsid w:val="7A33034E"/>
    <w:rsid w:val="7A3D1AE8"/>
    <w:rsid w:val="7A3D82FC"/>
    <w:rsid w:val="7A45AAD1"/>
    <w:rsid w:val="7A48EC21"/>
    <w:rsid w:val="7A4A6543"/>
    <w:rsid w:val="7A586A52"/>
    <w:rsid w:val="7A6588A9"/>
    <w:rsid w:val="7A6A63E7"/>
    <w:rsid w:val="7A7355B2"/>
    <w:rsid w:val="7A75EC81"/>
    <w:rsid w:val="7A8B8C07"/>
    <w:rsid w:val="7A921326"/>
    <w:rsid w:val="7A959463"/>
    <w:rsid w:val="7A97C8D4"/>
    <w:rsid w:val="7A9A98B6"/>
    <w:rsid w:val="7AA416B5"/>
    <w:rsid w:val="7AAD171B"/>
    <w:rsid w:val="7AB07DDC"/>
    <w:rsid w:val="7AB4A997"/>
    <w:rsid w:val="7AB5863A"/>
    <w:rsid w:val="7AC46C54"/>
    <w:rsid w:val="7AC4B944"/>
    <w:rsid w:val="7AC4BB6E"/>
    <w:rsid w:val="7ACEEF03"/>
    <w:rsid w:val="7AE2F9E7"/>
    <w:rsid w:val="7AE74497"/>
    <w:rsid w:val="7AE85E80"/>
    <w:rsid w:val="7AF07A73"/>
    <w:rsid w:val="7AF1AC2E"/>
    <w:rsid w:val="7B027400"/>
    <w:rsid w:val="7B03ABCC"/>
    <w:rsid w:val="7B0CF880"/>
    <w:rsid w:val="7B0FC8F3"/>
    <w:rsid w:val="7B13FE4E"/>
    <w:rsid w:val="7B23C93F"/>
    <w:rsid w:val="7B39EB2F"/>
    <w:rsid w:val="7B3B905A"/>
    <w:rsid w:val="7B43B565"/>
    <w:rsid w:val="7B4AD2F3"/>
    <w:rsid w:val="7B550D28"/>
    <w:rsid w:val="7B56CDAC"/>
    <w:rsid w:val="7B5B612B"/>
    <w:rsid w:val="7B629840"/>
    <w:rsid w:val="7B655629"/>
    <w:rsid w:val="7B723D62"/>
    <w:rsid w:val="7B776213"/>
    <w:rsid w:val="7B7AC765"/>
    <w:rsid w:val="7B8ACDEE"/>
    <w:rsid w:val="7B8CFF1A"/>
    <w:rsid w:val="7B9C9BA2"/>
    <w:rsid w:val="7B9FBF71"/>
    <w:rsid w:val="7BA0DA0E"/>
    <w:rsid w:val="7BA77098"/>
    <w:rsid w:val="7BADADC9"/>
    <w:rsid w:val="7BB387B9"/>
    <w:rsid w:val="7BB61E57"/>
    <w:rsid w:val="7BB631D0"/>
    <w:rsid w:val="7BCBF24B"/>
    <w:rsid w:val="7BD0FEBE"/>
    <w:rsid w:val="7BD24555"/>
    <w:rsid w:val="7BD459E0"/>
    <w:rsid w:val="7BDD8FA3"/>
    <w:rsid w:val="7BE69CD9"/>
    <w:rsid w:val="7BF0D3D0"/>
    <w:rsid w:val="7BF3B1D5"/>
    <w:rsid w:val="7BF5A996"/>
    <w:rsid w:val="7BF5F554"/>
    <w:rsid w:val="7BFCA1A2"/>
    <w:rsid w:val="7C012652"/>
    <w:rsid w:val="7C0ED4E2"/>
    <w:rsid w:val="7C12BC9E"/>
    <w:rsid w:val="7C170973"/>
    <w:rsid w:val="7C22C305"/>
    <w:rsid w:val="7C27482B"/>
    <w:rsid w:val="7C276620"/>
    <w:rsid w:val="7C2D5A14"/>
    <w:rsid w:val="7C39F1AA"/>
    <w:rsid w:val="7C434937"/>
    <w:rsid w:val="7C434B94"/>
    <w:rsid w:val="7C448991"/>
    <w:rsid w:val="7C45FA24"/>
    <w:rsid w:val="7C4622A8"/>
    <w:rsid w:val="7C50AEE7"/>
    <w:rsid w:val="7C5976CE"/>
    <w:rsid w:val="7C5DAC6C"/>
    <w:rsid w:val="7C630E6A"/>
    <w:rsid w:val="7C66D1A3"/>
    <w:rsid w:val="7C70D1A6"/>
    <w:rsid w:val="7C79336A"/>
    <w:rsid w:val="7C81939C"/>
    <w:rsid w:val="7C8653D0"/>
    <w:rsid w:val="7C8A7842"/>
    <w:rsid w:val="7C974137"/>
    <w:rsid w:val="7C98EBD6"/>
    <w:rsid w:val="7C9C3F5A"/>
    <w:rsid w:val="7C9C9969"/>
    <w:rsid w:val="7CA8BEA0"/>
    <w:rsid w:val="7CA969FC"/>
    <w:rsid w:val="7CAB2328"/>
    <w:rsid w:val="7CAC4E95"/>
    <w:rsid w:val="7CB10338"/>
    <w:rsid w:val="7CB4AD02"/>
    <w:rsid w:val="7CC4834D"/>
    <w:rsid w:val="7CC6202D"/>
    <w:rsid w:val="7CCA6BCC"/>
    <w:rsid w:val="7CCD6DCA"/>
    <w:rsid w:val="7CDB321F"/>
    <w:rsid w:val="7CE4D331"/>
    <w:rsid w:val="7CF815C9"/>
    <w:rsid w:val="7CFDC73E"/>
    <w:rsid w:val="7D06965F"/>
    <w:rsid w:val="7D11911E"/>
    <w:rsid w:val="7D151487"/>
    <w:rsid w:val="7D2E99ED"/>
    <w:rsid w:val="7D2F8624"/>
    <w:rsid w:val="7D33A567"/>
    <w:rsid w:val="7D34A2BA"/>
    <w:rsid w:val="7D34E7ED"/>
    <w:rsid w:val="7D3A08D8"/>
    <w:rsid w:val="7D477A71"/>
    <w:rsid w:val="7D497BE9"/>
    <w:rsid w:val="7D5778DC"/>
    <w:rsid w:val="7D6AC0B6"/>
    <w:rsid w:val="7D6C48BA"/>
    <w:rsid w:val="7D77A545"/>
    <w:rsid w:val="7D7BF271"/>
    <w:rsid w:val="7D7D67E6"/>
    <w:rsid w:val="7D858B8C"/>
    <w:rsid w:val="7D8D91C6"/>
    <w:rsid w:val="7D9A3148"/>
    <w:rsid w:val="7D9B3BC5"/>
    <w:rsid w:val="7DA22FE1"/>
    <w:rsid w:val="7DA4E3C7"/>
    <w:rsid w:val="7DA4F6B2"/>
    <w:rsid w:val="7DB34B3D"/>
    <w:rsid w:val="7DD8E6EA"/>
    <w:rsid w:val="7DD9B537"/>
    <w:rsid w:val="7DEF8F24"/>
    <w:rsid w:val="7DFBD0D6"/>
    <w:rsid w:val="7DFC5999"/>
    <w:rsid w:val="7DFF895D"/>
    <w:rsid w:val="7E02FA11"/>
    <w:rsid w:val="7E0372AB"/>
    <w:rsid w:val="7E08B459"/>
    <w:rsid w:val="7E0AB960"/>
    <w:rsid w:val="7E0C588A"/>
    <w:rsid w:val="7E126302"/>
    <w:rsid w:val="7E129A1D"/>
    <w:rsid w:val="7E166FCB"/>
    <w:rsid w:val="7E17F6F2"/>
    <w:rsid w:val="7E1E4476"/>
    <w:rsid w:val="7E207FB5"/>
    <w:rsid w:val="7E262F0B"/>
    <w:rsid w:val="7E2C72B7"/>
    <w:rsid w:val="7E2DA2B5"/>
    <w:rsid w:val="7E4269BA"/>
    <w:rsid w:val="7E43A2E9"/>
    <w:rsid w:val="7E448F01"/>
    <w:rsid w:val="7E4C27E7"/>
    <w:rsid w:val="7E5A13B0"/>
    <w:rsid w:val="7E66D3A5"/>
    <w:rsid w:val="7E67A9BC"/>
    <w:rsid w:val="7E7F60C1"/>
    <w:rsid w:val="7E9A1BD0"/>
    <w:rsid w:val="7EA665DD"/>
    <w:rsid w:val="7EA798E6"/>
    <w:rsid w:val="7EADC024"/>
    <w:rsid w:val="7EC09BD8"/>
    <w:rsid w:val="7EC664CA"/>
    <w:rsid w:val="7EC91543"/>
    <w:rsid w:val="7EC942CF"/>
    <w:rsid w:val="7ED31691"/>
    <w:rsid w:val="7EDD0AB0"/>
    <w:rsid w:val="7EDEB959"/>
    <w:rsid w:val="7EE736C4"/>
    <w:rsid w:val="7EE7AB8C"/>
    <w:rsid w:val="7EF057C4"/>
    <w:rsid w:val="7EF64051"/>
    <w:rsid w:val="7EFB998F"/>
    <w:rsid w:val="7EFC3890"/>
    <w:rsid w:val="7F01E5A9"/>
    <w:rsid w:val="7F0271CE"/>
    <w:rsid w:val="7F0BD581"/>
    <w:rsid w:val="7F0F1F40"/>
    <w:rsid w:val="7F0FF800"/>
    <w:rsid w:val="7F1C9666"/>
    <w:rsid w:val="7F1D209D"/>
    <w:rsid w:val="7F24A25F"/>
    <w:rsid w:val="7F2BD3E4"/>
    <w:rsid w:val="7F2DE518"/>
    <w:rsid w:val="7F403C7E"/>
    <w:rsid w:val="7F4C5BEC"/>
    <w:rsid w:val="7F4E632A"/>
    <w:rsid w:val="7F5A8A12"/>
    <w:rsid w:val="7F5E155B"/>
    <w:rsid w:val="7F5E7988"/>
    <w:rsid w:val="7F616F5A"/>
    <w:rsid w:val="7F625F94"/>
    <w:rsid w:val="7F642383"/>
    <w:rsid w:val="7F65ECB6"/>
    <w:rsid w:val="7F69E4FF"/>
    <w:rsid w:val="7F6ACF6C"/>
    <w:rsid w:val="7F6C3DA5"/>
    <w:rsid w:val="7F7F0F1C"/>
    <w:rsid w:val="7F8063CB"/>
    <w:rsid w:val="7F93A124"/>
    <w:rsid w:val="7F942731"/>
    <w:rsid w:val="7F947BB2"/>
    <w:rsid w:val="7F99F0CF"/>
    <w:rsid w:val="7F9A070F"/>
    <w:rsid w:val="7F9B80A0"/>
    <w:rsid w:val="7FAC8B0D"/>
    <w:rsid w:val="7FAD194C"/>
    <w:rsid w:val="7FAE05D7"/>
    <w:rsid w:val="7FBBC46D"/>
    <w:rsid w:val="7FBC4D87"/>
    <w:rsid w:val="7FC1D19A"/>
    <w:rsid w:val="7FC87ACE"/>
    <w:rsid w:val="7FCDEBCF"/>
    <w:rsid w:val="7FD76BAB"/>
    <w:rsid w:val="7FDACE50"/>
    <w:rsid w:val="7FE7D1BF"/>
    <w:rsid w:val="7FE8F467"/>
    <w:rsid w:val="7FEB9C20"/>
    <w:rsid w:val="7FF3C968"/>
    <w:rsid w:val="7FF7C648"/>
    <w:rsid w:val="7FF9AFC9"/>
    <w:rsid w:val="7FF9F9FB"/>
    <w:rsid w:val="7FFC4749"/>
    <w:rsid w:val="7FFE683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11EB1B"/>
  <w15:chartTrackingRefBased/>
  <w15:docId w15:val="{C25BC7FE-FCB3-46D3-899C-29D7D6B8A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3CD"/>
    <w:pPr>
      <w:ind w:firstLine="227"/>
      <w:jc w:val="both"/>
    </w:pPr>
    <w:rPr>
      <w:rFonts w:ascii="Times" w:hAnsi="Times"/>
      <w:lang w:eastAsia="de-DE"/>
    </w:rPr>
  </w:style>
  <w:style w:type="paragraph" w:styleId="Heading1">
    <w:name w:val="heading 1"/>
    <w:basedOn w:val="Normal"/>
    <w:next w:val="Normal"/>
    <w:qFormat/>
    <w:pPr>
      <w:keepNext/>
      <w:keepLines/>
      <w:pageBreakBefore/>
      <w:tabs>
        <w:tab w:val="left" w:pos="284"/>
      </w:tabs>
      <w:suppressAutoHyphens/>
      <w:spacing w:after="1600" w:line="320" w:lineRule="exact"/>
      <w:ind w:firstLine="0"/>
      <w:outlineLvl w:val="0"/>
    </w:pPr>
    <w:rPr>
      <w:b/>
      <w:sz w:val="28"/>
    </w:rPr>
  </w:style>
  <w:style w:type="paragraph" w:styleId="Heading2">
    <w:name w:val="heading 2"/>
    <w:basedOn w:val="Normal"/>
    <w:next w:val="Normal"/>
    <w:qFormat/>
    <w:pPr>
      <w:keepNext/>
      <w:keepLines/>
      <w:tabs>
        <w:tab w:val="left" w:pos="454"/>
      </w:tabs>
      <w:suppressAutoHyphens/>
      <w:spacing w:before="520" w:after="280" w:line="280" w:lineRule="exact"/>
      <w:ind w:firstLine="0"/>
      <w:outlineLvl w:val="1"/>
    </w:pPr>
    <w:rPr>
      <w:b/>
    </w:rPr>
  </w:style>
  <w:style w:type="paragraph" w:styleId="Heading3">
    <w:name w:val="heading 3"/>
    <w:basedOn w:val="Normal"/>
    <w:next w:val="Normal"/>
    <w:qFormat/>
    <w:pPr>
      <w:keepNext/>
      <w:keepLines/>
      <w:tabs>
        <w:tab w:val="left" w:pos="510"/>
      </w:tabs>
      <w:suppressAutoHyphens/>
      <w:spacing w:before="440" w:after="220" w:line="240" w:lineRule="exact"/>
      <w:ind w:firstLine="0"/>
      <w:outlineLvl w:val="2"/>
    </w:pPr>
    <w:rPr>
      <w:b/>
    </w:rPr>
  </w:style>
  <w:style w:type="paragraph" w:styleId="Heading4">
    <w:name w:val="heading 4"/>
    <w:basedOn w:val="Normal"/>
    <w:next w:val="Normal"/>
    <w:qFormat/>
    <w:pPr>
      <w:keepNext/>
      <w:numPr>
        <w:ilvl w:val="3"/>
        <w:numId w:val="1"/>
      </w:numPr>
      <w:spacing w:before="240" w:after="60"/>
      <w:ind w:firstLine="0"/>
      <w:outlineLvl w:val="3"/>
    </w:pPr>
    <w:rPr>
      <w:rFonts w:ascii="Arial" w:hAnsi="Arial"/>
      <w:b/>
      <w:sz w:val="24"/>
    </w:rPr>
  </w:style>
  <w:style w:type="paragraph" w:styleId="Heading5">
    <w:name w:val="heading 5"/>
    <w:basedOn w:val="Normal"/>
    <w:next w:val="Normal"/>
    <w:qFormat/>
    <w:pPr>
      <w:numPr>
        <w:ilvl w:val="4"/>
        <w:numId w:val="1"/>
      </w:numPr>
      <w:spacing w:before="240" w:after="60"/>
      <w:ind w:firstLine="0"/>
      <w:outlineLvl w:val="4"/>
    </w:pPr>
    <w:rPr>
      <w:rFonts w:ascii="Arial" w:hAnsi="Arial"/>
      <w:sz w:val="22"/>
    </w:rPr>
  </w:style>
  <w:style w:type="paragraph" w:styleId="Heading6">
    <w:name w:val="heading 6"/>
    <w:basedOn w:val="Normal"/>
    <w:next w:val="Normal"/>
    <w:qFormat/>
    <w:pPr>
      <w:numPr>
        <w:ilvl w:val="5"/>
        <w:numId w:val="1"/>
      </w:numPr>
      <w:spacing w:before="240" w:after="60"/>
      <w:ind w:firstLine="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ind w:firstLine="0"/>
      <w:outlineLvl w:val="6"/>
    </w:pPr>
    <w:rPr>
      <w:rFonts w:ascii="Arial" w:hAnsi="Arial"/>
    </w:rPr>
  </w:style>
  <w:style w:type="paragraph" w:styleId="Heading8">
    <w:name w:val="heading 8"/>
    <w:basedOn w:val="Normal"/>
    <w:next w:val="Normal"/>
    <w:qFormat/>
    <w:pPr>
      <w:numPr>
        <w:ilvl w:val="7"/>
        <w:numId w:val="1"/>
      </w:numPr>
      <w:spacing w:before="240" w:after="60"/>
      <w:ind w:firstLine="0"/>
      <w:outlineLvl w:val="7"/>
    </w:pPr>
    <w:rPr>
      <w:rFonts w:ascii="Arial" w:hAnsi="Arial"/>
      <w:i/>
    </w:rPr>
  </w:style>
  <w:style w:type="paragraph" w:styleId="Heading9">
    <w:name w:val="heading 9"/>
    <w:basedOn w:val="Normal"/>
    <w:next w:val="Normal"/>
    <w:qFormat/>
    <w:pPr>
      <w:numPr>
        <w:ilvl w:val="8"/>
        <w:numId w:val="1"/>
      </w:numPr>
      <w:spacing w:before="240" w:after="60"/>
      <w:ind w:firstLine="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Title1">
    <w:name w:val="Title1"/>
    <w:basedOn w:val="Normal"/>
    <w:next w:val="author"/>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pPr>
      <w:spacing w:after="220"/>
      <w:jc w:val="center"/>
    </w:pPr>
  </w:style>
  <w:style w:type="paragraph" w:customStyle="1" w:styleId="authorinfo">
    <w:name w:val="authorinfo"/>
    <w:basedOn w:val="Normal"/>
    <w:next w:val="email"/>
    <w:pPr>
      <w:jc w:val="center"/>
    </w:pPr>
    <w:rPr>
      <w:sz w:val="18"/>
    </w:rPr>
  </w:style>
  <w:style w:type="paragraph" w:customStyle="1" w:styleId="email">
    <w:name w:val="email"/>
    <w:basedOn w:val="Normal"/>
    <w:next w:val="abstract"/>
    <w:pPr>
      <w:jc w:val="center"/>
    </w:pPr>
    <w:rPr>
      <w:sz w:val="18"/>
    </w:rPr>
  </w:style>
  <w:style w:type="paragraph" w:customStyle="1" w:styleId="heading10">
    <w:name w:val="heading1"/>
    <w:basedOn w:val="Normal"/>
    <w:next w:val="p1a"/>
    <w:pPr>
      <w:keepNext/>
      <w:keepLines/>
      <w:tabs>
        <w:tab w:val="left" w:pos="454"/>
      </w:tabs>
      <w:suppressAutoHyphens/>
      <w:spacing w:before="520" w:after="280"/>
      <w:ind w:firstLine="0"/>
    </w:pPr>
    <w:rPr>
      <w:b/>
      <w:sz w:val="24"/>
    </w:rPr>
  </w:style>
  <w:style w:type="paragraph" w:customStyle="1" w:styleId="heading20">
    <w:name w:val="heading2"/>
    <w:basedOn w:val="Normal"/>
    <w:next w:val="p1a"/>
    <w:pPr>
      <w:keepNext/>
      <w:keepLines/>
      <w:tabs>
        <w:tab w:val="left" w:pos="510"/>
      </w:tabs>
      <w:suppressAutoHyphens/>
      <w:spacing w:before="440" w:after="220"/>
      <w:ind w:firstLine="0"/>
    </w:pPr>
    <w:rPr>
      <w:b/>
    </w:rPr>
  </w:style>
  <w:style w:type="paragraph" w:customStyle="1" w:styleId="heading30">
    <w:name w:val="heading3"/>
    <w:basedOn w:val="Normal"/>
    <w:next w:val="p1a"/>
    <w:link w:val="heading3Zchn"/>
    <w:pPr>
      <w:keepNext/>
      <w:keepLines/>
      <w:tabs>
        <w:tab w:val="left" w:pos="284"/>
      </w:tabs>
      <w:suppressAutoHyphens/>
      <w:spacing w:before="320"/>
      <w:ind w:firstLine="0"/>
    </w:pPr>
    <w:rPr>
      <w:b/>
    </w:rPr>
  </w:style>
  <w:style w:type="paragraph" w:customStyle="1" w:styleId="equation">
    <w:name w:val="equation"/>
    <w:basedOn w:val="Normal"/>
    <w:next w:val="Normal"/>
    <w:pPr>
      <w:tabs>
        <w:tab w:val="left" w:pos="6237"/>
      </w:tabs>
      <w:spacing w:before="120" w:after="120"/>
      <w:ind w:left="227"/>
      <w:jc w:val="center"/>
    </w:pPr>
  </w:style>
  <w:style w:type="paragraph" w:customStyle="1" w:styleId="figlegend">
    <w:name w:val="figlegend"/>
    <w:basedOn w:val="Normal"/>
    <w:next w:val="Normal"/>
    <w:pPr>
      <w:keepNext/>
      <w:keepLines/>
      <w:spacing w:before="120" w:after="240"/>
      <w:ind w:firstLine="0"/>
    </w:pPr>
    <w:rPr>
      <w:sz w:val="18"/>
    </w:rPr>
  </w:style>
  <w:style w:type="paragraph" w:customStyle="1" w:styleId="tablelegend">
    <w:name w:val="tablelegend"/>
    <w:basedOn w:val="Normal"/>
    <w:next w:val="Normal"/>
    <w:pPr>
      <w:keepNext/>
      <w:keepLines/>
      <w:spacing w:before="240" w:after="120"/>
      <w:ind w:firstLine="0"/>
    </w:pPr>
    <w:rPr>
      <w:sz w:val="18"/>
      <w:lang w:val="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link w:val="p1aZchn"/>
    <w:pPr>
      <w:ind w:firstLine="0"/>
    </w:pPr>
  </w:style>
  <w:style w:type="paragraph" w:customStyle="1" w:styleId="reference">
    <w:name w:val="reference"/>
    <w:basedOn w:val="Normal"/>
    <w:pPr>
      <w:ind w:left="227" w:hanging="227"/>
    </w:pPr>
    <w:rPr>
      <w:sz w:val="18"/>
    </w:rPr>
  </w:style>
  <w:style w:type="character" w:styleId="FootnoteReference">
    <w:name w:val="footnote reference"/>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pPr>
  </w:style>
  <w:style w:type="paragraph" w:customStyle="1" w:styleId="NumberedItem">
    <w:name w:val="Numbered Item"/>
    <w:basedOn w:val="Item"/>
  </w:style>
  <w:style w:type="paragraph" w:styleId="FootnoteText">
    <w:name w:val="footnote text"/>
    <w:basedOn w:val="Normal"/>
    <w:semiHidden/>
    <w:pPr>
      <w:tabs>
        <w:tab w:val="left" w:pos="170"/>
      </w:tabs>
      <w:ind w:left="170" w:hanging="170"/>
    </w:pPr>
    <w:rPr>
      <w:sz w:val="18"/>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pPr>
      <w:tabs>
        <w:tab w:val="left" w:pos="170"/>
      </w:tabs>
      <w:ind w:left="170" w:hanging="170"/>
    </w:pPr>
    <w:rPr>
      <w:sz w:val="18"/>
    </w:rPr>
  </w:style>
  <w:style w:type="paragraph" w:styleId="Caption">
    <w:name w:val="caption"/>
    <w:basedOn w:val="Normal"/>
    <w:next w:val="Normal"/>
    <w:qFormat/>
    <w:pPr>
      <w:spacing w:before="120" w:after="120"/>
    </w:pPr>
    <w:rPr>
      <w:b/>
    </w:rPr>
  </w:style>
  <w:style w:type="paragraph" w:customStyle="1" w:styleId="heading40">
    <w:name w:val="heading4"/>
    <w:basedOn w:val="Normal"/>
    <w:next w:val="p1a"/>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yperlink">
    <w:name w:val="Hyperlink"/>
    <w:rsid w:val="009B1D59"/>
    <w:rPr>
      <w:color w:val="0000FF"/>
      <w:u w:val="single"/>
    </w:rPr>
  </w:style>
  <w:style w:type="paragraph" w:customStyle="1" w:styleId="BodyText21">
    <w:name w:val="Body Text 21"/>
    <w:basedOn w:val="Normal"/>
    <w:rsid w:val="009B1D59"/>
  </w:style>
  <w:style w:type="character" w:customStyle="1" w:styleId="heading3Zchn">
    <w:name w:val="heading3 Zchn"/>
    <w:link w:val="heading30"/>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character" w:customStyle="1" w:styleId="UnresolvedMention1">
    <w:name w:val="Unresolved Mention1"/>
    <w:uiPriority w:val="47"/>
    <w:rsid w:val="009B5E2A"/>
    <w:rPr>
      <w:color w:val="808080"/>
      <w:shd w:val="clear" w:color="auto" w:fill="E6E6E6"/>
    </w:rPr>
  </w:style>
  <w:style w:type="paragraph" w:styleId="Revision">
    <w:name w:val="Revision"/>
    <w:hidden/>
    <w:uiPriority w:val="71"/>
    <w:rsid w:val="002F1200"/>
    <w:rPr>
      <w:rFonts w:ascii="Times" w:hAnsi="Times"/>
      <w:lang w:eastAsia="de-DE"/>
    </w:rPr>
  </w:style>
  <w:style w:type="character" w:styleId="FollowedHyperlink">
    <w:name w:val="FollowedHyperlink"/>
    <w:basedOn w:val="DefaultParagraphFont"/>
    <w:uiPriority w:val="99"/>
    <w:semiHidden/>
    <w:unhideWhenUsed/>
    <w:rsid w:val="0098054C"/>
    <w:rPr>
      <w:color w:val="954F72" w:themeColor="followedHyperlink"/>
      <w:u w:val="single"/>
    </w:r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rPr>
      <w:rFonts w:ascii="Times" w:hAnsi="Times"/>
      <w:lang w:eastAsia="de-DE"/>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72"/>
    <w:qFormat/>
    <w:rsid w:val="004F70F6"/>
    <w:pPr>
      <w:ind w:left="720"/>
      <w:contextualSpacing/>
    </w:pPr>
  </w:style>
  <w:style w:type="paragraph" w:styleId="HTMLPreformatted">
    <w:name w:val="HTML Preformatted"/>
    <w:basedOn w:val="Normal"/>
    <w:link w:val="HTMLPreformattedChar"/>
    <w:uiPriority w:val="99"/>
    <w:semiHidden/>
    <w:unhideWhenUsed/>
    <w:rsid w:val="00731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lang w:eastAsia="en-US"/>
    </w:rPr>
  </w:style>
  <w:style w:type="character" w:customStyle="1" w:styleId="HTMLPreformattedChar">
    <w:name w:val="HTML Preformatted Char"/>
    <w:basedOn w:val="DefaultParagraphFont"/>
    <w:link w:val="HTMLPreformatted"/>
    <w:uiPriority w:val="99"/>
    <w:semiHidden/>
    <w:rsid w:val="00731B78"/>
    <w:rPr>
      <w:rFonts w:ascii="Courier New" w:eastAsia="Times New Roman" w:hAnsi="Courier New" w:cs="Courier New"/>
    </w:rPr>
  </w:style>
  <w:style w:type="character" w:customStyle="1" w:styleId="pl-k">
    <w:name w:val="pl-k"/>
    <w:basedOn w:val="DefaultParagraphFont"/>
    <w:rsid w:val="00731B78"/>
  </w:style>
  <w:style w:type="character" w:customStyle="1" w:styleId="pl-s1">
    <w:name w:val="pl-s1"/>
    <w:basedOn w:val="DefaultParagraphFont"/>
    <w:rsid w:val="00731B78"/>
  </w:style>
  <w:style w:type="character" w:customStyle="1" w:styleId="pl-c1">
    <w:name w:val="pl-c1"/>
    <w:basedOn w:val="DefaultParagraphFont"/>
    <w:rsid w:val="00731B78"/>
  </w:style>
  <w:style w:type="character" w:customStyle="1" w:styleId="pl-en">
    <w:name w:val="pl-en"/>
    <w:basedOn w:val="DefaultParagraphFont"/>
    <w:rsid w:val="00731B78"/>
  </w:style>
  <w:style w:type="character" w:customStyle="1" w:styleId="pl-s">
    <w:name w:val="pl-s"/>
    <w:basedOn w:val="DefaultParagraphFont"/>
    <w:rsid w:val="00731B78"/>
  </w:style>
  <w:style w:type="table" w:styleId="TableGrid">
    <w:name w:val="Table Grid"/>
    <w:basedOn w:val="TableNormal"/>
    <w:uiPriority w:val="59"/>
    <w:rsid w:val="00C7338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Subject">
    <w:name w:val="annotation subject"/>
    <w:basedOn w:val="CommentText"/>
    <w:next w:val="CommentText"/>
    <w:link w:val="CommentSubjectChar"/>
    <w:uiPriority w:val="99"/>
    <w:semiHidden/>
    <w:unhideWhenUsed/>
    <w:rsid w:val="00AF6560"/>
    <w:rPr>
      <w:b/>
      <w:bCs/>
    </w:rPr>
  </w:style>
  <w:style w:type="character" w:customStyle="1" w:styleId="CommentSubjectChar">
    <w:name w:val="Comment Subject Char"/>
    <w:basedOn w:val="CommentTextChar"/>
    <w:link w:val="CommentSubject"/>
    <w:uiPriority w:val="99"/>
    <w:semiHidden/>
    <w:rsid w:val="00AF6560"/>
    <w:rPr>
      <w:rFonts w:ascii="Times" w:hAnsi="Times"/>
      <w:b/>
      <w:bCs/>
      <w:lang w:eastAsia="de-DE"/>
    </w:rPr>
  </w:style>
  <w:style w:type="character" w:customStyle="1" w:styleId="Mention1">
    <w:name w:val="Mention1"/>
    <w:basedOn w:val="DefaultParagraphFont"/>
    <w:uiPriority w:val="99"/>
    <w:unhideWhenUsed/>
    <w:rsid w:val="006806F4"/>
    <w:rPr>
      <w:color w:val="2B579A"/>
      <w:shd w:val="clear" w:color="auto" w:fill="E6E6E6"/>
    </w:rPr>
  </w:style>
  <w:style w:type="character" w:customStyle="1" w:styleId="normaltextrun">
    <w:name w:val="normaltextrun"/>
    <w:basedOn w:val="DefaultParagraphFont"/>
    <w:rsid w:val="00376BF4"/>
  </w:style>
  <w:style w:type="character" w:customStyle="1" w:styleId="eop">
    <w:name w:val="eop"/>
    <w:basedOn w:val="DefaultParagraphFont"/>
    <w:rsid w:val="00376BF4"/>
  </w:style>
  <w:style w:type="paragraph" w:customStyle="1" w:styleId="paragraph">
    <w:name w:val="paragraph"/>
    <w:basedOn w:val="Normal"/>
    <w:rsid w:val="00703D8E"/>
    <w:pPr>
      <w:spacing w:before="100" w:beforeAutospacing="1" w:after="100" w:afterAutospacing="1"/>
      <w:ind w:firstLine="0"/>
      <w:jc w:val="left"/>
    </w:pPr>
    <w:rPr>
      <w:rFonts w:ascii="Times New Roman" w:eastAsia="Times New Roman" w:hAnsi="Times New Roman"/>
      <w:sz w:val="24"/>
      <w:szCs w:val="24"/>
      <w:lang w:eastAsia="en-US"/>
    </w:rPr>
  </w:style>
  <w:style w:type="paragraph" w:customStyle="1" w:styleId="Title2">
    <w:name w:val="Title2"/>
    <w:basedOn w:val="Normal"/>
    <w:next w:val="author"/>
    <w:rsid w:val="00452F0A"/>
    <w:pPr>
      <w:keepNext/>
      <w:keepLines/>
      <w:pageBreakBefore/>
      <w:tabs>
        <w:tab w:val="left" w:pos="284"/>
      </w:tabs>
      <w:suppressAutoHyphens/>
      <w:spacing w:after="460" w:line="348" w:lineRule="exact"/>
      <w:jc w:val="center"/>
    </w:pPr>
    <w:rPr>
      <w:b/>
      <w:sz w:val="28"/>
    </w:rPr>
  </w:style>
  <w:style w:type="paragraph" w:styleId="BalloonText">
    <w:name w:val="Balloon Text"/>
    <w:basedOn w:val="Normal"/>
    <w:link w:val="BalloonTextChar"/>
    <w:uiPriority w:val="99"/>
    <w:semiHidden/>
    <w:unhideWhenUsed/>
    <w:rsid w:val="00D74FC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4FCD"/>
    <w:rPr>
      <w:rFonts w:ascii="Segoe UI" w:hAnsi="Segoe UI" w:cs="Segoe UI"/>
      <w:sz w:val="18"/>
      <w:szCs w:val="18"/>
      <w:lang w:eastAsia="de-DE"/>
    </w:rPr>
  </w:style>
  <w:style w:type="character" w:customStyle="1" w:styleId="Mention2">
    <w:name w:val="Mention2"/>
    <w:basedOn w:val="DefaultParagraphFont"/>
    <w:uiPriority w:val="99"/>
    <w:unhideWhenUsed/>
    <w:rPr>
      <w:color w:val="2B579A"/>
      <w:shd w:val="clear" w:color="auto" w:fill="E6E6E6"/>
    </w:rPr>
  </w:style>
  <w:style w:type="character" w:styleId="UnresolvedMention">
    <w:name w:val="Unresolved Mention"/>
    <w:basedOn w:val="DefaultParagraphFont"/>
    <w:uiPriority w:val="99"/>
    <w:semiHidden/>
    <w:unhideWhenUsed/>
    <w:rsid w:val="003C0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3547">
      <w:bodyDiv w:val="1"/>
      <w:marLeft w:val="0"/>
      <w:marRight w:val="0"/>
      <w:marTop w:val="0"/>
      <w:marBottom w:val="0"/>
      <w:divBdr>
        <w:top w:val="none" w:sz="0" w:space="0" w:color="auto"/>
        <w:left w:val="none" w:sz="0" w:space="0" w:color="auto"/>
        <w:bottom w:val="none" w:sz="0" w:space="0" w:color="auto"/>
        <w:right w:val="none" w:sz="0" w:space="0" w:color="auto"/>
      </w:divBdr>
      <w:divsChild>
        <w:div w:id="93524805">
          <w:marLeft w:val="0"/>
          <w:marRight w:val="0"/>
          <w:marTop w:val="0"/>
          <w:marBottom w:val="0"/>
          <w:divBdr>
            <w:top w:val="none" w:sz="0" w:space="0" w:color="auto"/>
            <w:left w:val="none" w:sz="0" w:space="0" w:color="auto"/>
            <w:bottom w:val="none" w:sz="0" w:space="0" w:color="auto"/>
            <w:right w:val="none" w:sz="0" w:space="0" w:color="auto"/>
          </w:divBdr>
          <w:divsChild>
            <w:div w:id="537595858">
              <w:marLeft w:val="0"/>
              <w:marRight w:val="0"/>
              <w:marTop w:val="0"/>
              <w:marBottom w:val="0"/>
              <w:divBdr>
                <w:top w:val="none" w:sz="0" w:space="0" w:color="auto"/>
                <w:left w:val="none" w:sz="0" w:space="0" w:color="auto"/>
                <w:bottom w:val="none" w:sz="0" w:space="0" w:color="auto"/>
                <w:right w:val="none" w:sz="0" w:space="0" w:color="auto"/>
              </w:divBdr>
            </w:div>
          </w:divsChild>
        </w:div>
        <w:div w:id="98261537">
          <w:marLeft w:val="0"/>
          <w:marRight w:val="0"/>
          <w:marTop w:val="0"/>
          <w:marBottom w:val="0"/>
          <w:divBdr>
            <w:top w:val="none" w:sz="0" w:space="0" w:color="auto"/>
            <w:left w:val="none" w:sz="0" w:space="0" w:color="auto"/>
            <w:bottom w:val="none" w:sz="0" w:space="0" w:color="auto"/>
            <w:right w:val="none" w:sz="0" w:space="0" w:color="auto"/>
          </w:divBdr>
          <w:divsChild>
            <w:div w:id="152648895">
              <w:marLeft w:val="0"/>
              <w:marRight w:val="0"/>
              <w:marTop w:val="0"/>
              <w:marBottom w:val="0"/>
              <w:divBdr>
                <w:top w:val="none" w:sz="0" w:space="0" w:color="auto"/>
                <w:left w:val="none" w:sz="0" w:space="0" w:color="auto"/>
                <w:bottom w:val="none" w:sz="0" w:space="0" w:color="auto"/>
                <w:right w:val="none" w:sz="0" w:space="0" w:color="auto"/>
              </w:divBdr>
            </w:div>
          </w:divsChild>
        </w:div>
        <w:div w:id="197472059">
          <w:marLeft w:val="0"/>
          <w:marRight w:val="0"/>
          <w:marTop w:val="0"/>
          <w:marBottom w:val="0"/>
          <w:divBdr>
            <w:top w:val="none" w:sz="0" w:space="0" w:color="auto"/>
            <w:left w:val="none" w:sz="0" w:space="0" w:color="auto"/>
            <w:bottom w:val="none" w:sz="0" w:space="0" w:color="auto"/>
            <w:right w:val="none" w:sz="0" w:space="0" w:color="auto"/>
          </w:divBdr>
          <w:divsChild>
            <w:div w:id="1355570983">
              <w:marLeft w:val="0"/>
              <w:marRight w:val="0"/>
              <w:marTop w:val="0"/>
              <w:marBottom w:val="0"/>
              <w:divBdr>
                <w:top w:val="none" w:sz="0" w:space="0" w:color="auto"/>
                <w:left w:val="none" w:sz="0" w:space="0" w:color="auto"/>
                <w:bottom w:val="none" w:sz="0" w:space="0" w:color="auto"/>
                <w:right w:val="none" w:sz="0" w:space="0" w:color="auto"/>
              </w:divBdr>
            </w:div>
          </w:divsChild>
        </w:div>
        <w:div w:id="220294763">
          <w:marLeft w:val="0"/>
          <w:marRight w:val="0"/>
          <w:marTop w:val="0"/>
          <w:marBottom w:val="0"/>
          <w:divBdr>
            <w:top w:val="none" w:sz="0" w:space="0" w:color="auto"/>
            <w:left w:val="none" w:sz="0" w:space="0" w:color="auto"/>
            <w:bottom w:val="none" w:sz="0" w:space="0" w:color="auto"/>
            <w:right w:val="none" w:sz="0" w:space="0" w:color="auto"/>
          </w:divBdr>
          <w:divsChild>
            <w:div w:id="1471824104">
              <w:marLeft w:val="0"/>
              <w:marRight w:val="0"/>
              <w:marTop w:val="0"/>
              <w:marBottom w:val="0"/>
              <w:divBdr>
                <w:top w:val="none" w:sz="0" w:space="0" w:color="auto"/>
                <w:left w:val="none" w:sz="0" w:space="0" w:color="auto"/>
                <w:bottom w:val="none" w:sz="0" w:space="0" w:color="auto"/>
                <w:right w:val="none" w:sz="0" w:space="0" w:color="auto"/>
              </w:divBdr>
            </w:div>
          </w:divsChild>
        </w:div>
        <w:div w:id="224146381">
          <w:marLeft w:val="0"/>
          <w:marRight w:val="0"/>
          <w:marTop w:val="0"/>
          <w:marBottom w:val="0"/>
          <w:divBdr>
            <w:top w:val="none" w:sz="0" w:space="0" w:color="auto"/>
            <w:left w:val="none" w:sz="0" w:space="0" w:color="auto"/>
            <w:bottom w:val="none" w:sz="0" w:space="0" w:color="auto"/>
            <w:right w:val="none" w:sz="0" w:space="0" w:color="auto"/>
          </w:divBdr>
          <w:divsChild>
            <w:div w:id="811598898">
              <w:marLeft w:val="0"/>
              <w:marRight w:val="0"/>
              <w:marTop w:val="0"/>
              <w:marBottom w:val="0"/>
              <w:divBdr>
                <w:top w:val="none" w:sz="0" w:space="0" w:color="auto"/>
                <w:left w:val="none" w:sz="0" w:space="0" w:color="auto"/>
                <w:bottom w:val="none" w:sz="0" w:space="0" w:color="auto"/>
                <w:right w:val="none" w:sz="0" w:space="0" w:color="auto"/>
              </w:divBdr>
            </w:div>
          </w:divsChild>
        </w:div>
        <w:div w:id="279383441">
          <w:marLeft w:val="0"/>
          <w:marRight w:val="0"/>
          <w:marTop w:val="0"/>
          <w:marBottom w:val="0"/>
          <w:divBdr>
            <w:top w:val="none" w:sz="0" w:space="0" w:color="auto"/>
            <w:left w:val="none" w:sz="0" w:space="0" w:color="auto"/>
            <w:bottom w:val="none" w:sz="0" w:space="0" w:color="auto"/>
            <w:right w:val="none" w:sz="0" w:space="0" w:color="auto"/>
          </w:divBdr>
          <w:divsChild>
            <w:div w:id="1785297362">
              <w:marLeft w:val="0"/>
              <w:marRight w:val="0"/>
              <w:marTop w:val="0"/>
              <w:marBottom w:val="0"/>
              <w:divBdr>
                <w:top w:val="none" w:sz="0" w:space="0" w:color="auto"/>
                <w:left w:val="none" w:sz="0" w:space="0" w:color="auto"/>
                <w:bottom w:val="none" w:sz="0" w:space="0" w:color="auto"/>
                <w:right w:val="none" w:sz="0" w:space="0" w:color="auto"/>
              </w:divBdr>
            </w:div>
          </w:divsChild>
        </w:div>
        <w:div w:id="297538365">
          <w:marLeft w:val="0"/>
          <w:marRight w:val="0"/>
          <w:marTop w:val="0"/>
          <w:marBottom w:val="0"/>
          <w:divBdr>
            <w:top w:val="none" w:sz="0" w:space="0" w:color="auto"/>
            <w:left w:val="none" w:sz="0" w:space="0" w:color="auto"/>
            <w:bottom w:val="none" w:sz="0" w:space="0" w:color="auto"/>
            <w:right w:val="none" w:sz="0" w:space="0" w:color="auto"/>
          </w:divBdr>
          <w:divsChild>
            <w:div w:id="1277323308">
              <w:marLeft w:val="0"/>
              <w:marRight w:val="0"/>
              <w:marTop w:val="0"/>
              <w:marBottom w:val="0"/>
              <w:divBdr>
                <w:top w:val="none" w:sz="0" w:space="0" w:color="auto"/>
                <w:left w:val="none" w:sz="0" w:space="0" w:color="auto"/>
                <w:bottom w:val="none" w:sz="0" w:space="0" w:color="auto"/>
                <w:right w:val="none" w:sz="0" w:space="0" w:color="auto"/>
              </w:divBdr>
            </w:div>
          </w:divsChild>
        </w:div>
        <w:div w:id="339164679">
          <w:marLeft w:val="0"/>
          <w:marRight w:val="0"/>
          <w:marTop w:val="0"/>
          <w:marBottom w:val="0"/>
          <w:divBdr>
            <w:top w:val="none" w:sz="0" w:space="0" w:color="auto"/>
            <w:left w:val="none" w:sz="0" w:space="0" w:color="auto"/>
            <w:bottom w:val="none" w:sz="0" w:space="0" w:color="auto"/>
            <w:right w:val="none" w:sz="0" w:space="0" w:color="auto"/>
          </w:divBdr>
          <w:divsChild>
            <w:div w:id="1033993932">
              <w:marLeft w:val="0"/>
              <w:marRight w:val="0"/>
              <w:marTop w:val="0"/>
              <w:marBottom w:val="0"/>
              <w:divBdr>
                <w:top w:val="none" w:sz="0" w:space="0" w:color="auto"/>
                <w:left w:val="none" w:sz="0" w:space="0" w:color="auto"/>
                <w:bottom w:val="none" w:sz="0" w:space="0" w:color="auto"/>
                <w:right w:val="none" w:sz="0" w:space="0" w:color="auto"/>
              </w:divBdr>
            </w:div>
          </w:divsChild>
        </w:div>
        <w:div w:id="342979967">
          <w:marLeft w:val="0"/>
          <w:marRight w:val="0"/>
          <w:marTop w:val="0"/>
          <w:marBottom w:val="0"/>
          <w:divBdr>
            <w:top w:val="none" w:sz="0" w:space="0" w:color="auto"/>
            <w:left w:val="none" w:sz="0" w:space="0" w:color="auto"/>
            <w:bottom w:val="none" w:sz="0" w:space="0" w:color="auto"/>
            <w:right w:val="none" w:sz="0" w:space="0" w:color="auto"/>
          </w:divBdr>
          <w:divsChild>
            <w:div w:id="838228852">
              <w:marLeft w:val="0"/>
              <w:marRight w:val="0"/>
              <w:marTop w:val="0"/>
              <w:marBottom w:val="0"/>
              <w:divBdr>
                <w:top w:val="none" w:sz="0" w:space="0" w:color="auto"/>
                <w:left w:val="none" w:sz="0" w:space="0" w:color="auto"/>
                <w:bottom w:val="none" w:sz="0" w:space="0" w:color="auto"/>
                <w:right w:val="none" w:sz="0" w:space="0" w:color="auto"/>
              </w:divBdr>
            </w:div>
          </w:divsChild>
        </w:div>
        <w:div w:id="384261780">
          <w:marLeft w:val="0"/>
          <w:marRight w:val="0"/>
          <w:marTop w:val="0"/>
          <w:marBottom w:val="0"/>
          <w:divBdr>
            <w:top w:val="none" w:sz="0" w:space="0" w:color="auto"/>
            <w:left w:val="none" w:sz="0" w:space="0" w:color="auto"/>
            <w:bottom w:val="none" w:sz="0" w:space="0" w:color="auto"/>
            <w:right w:val="none" w:sz="0" w:space="0" w:color="auto"/>
          </w:divBdr>
          <w:divsChild>
            <w:div w:id="1231847000">
              <w:marLeft w:val="0"/>
              <w:marRight w:val="0"/>
              <w:marTop w:val="0"/>
              <w:marBottom w:val="0"/>
              <w:divBdr>
                <w:top w:val="none" w:sz="0" w:space="0" w:color="auto"/>
                <w:left w:val="none" w:sz="0" w:space="0" w:color="auto"/>
                <w:bottom w:val="none" w:sz="0" w:space="0" w:color="auto"/>
                <w:right w:val="none" w:sz="0" w:space="0" w:color="auto"/>
              </w:divBdr>
            </w:div>
          </w:divsChild>
        </w:div>
        <w:div w:id="417138422">
          <w:marLeft w:val="0"/>
          <w:marRight w:val="0"/>
          <w:marTop w:val="0"/>
          <w:marBottom w:val="0"/>
          <w:divBdr>
            <w:top w:val="none" w:sz="0" w:space="0" w:color="auto"/>
            <w:left w:val="none" w:sz="0" w:space="0" w:color="auto"/>
            <w:bottom w:val="none" w:sz="0" w:space="0" w:color="auto"/>
            <w:right w:val="none" w:sz="0" w:space="0" w:color="auto"/>
          </w:divBdr>
          <w:divsChild>
            <w:div w:id="1245794627">
              <w:marLeft w:val="0"/>
              <w:marRight w:val="0"/>
              <w:marTop w:val="0"/>
              <w:marBottom w:val="0"/>
              <w:divBdr>
                <w:top w:val="none" w:sz="0" w:space="0" w:color="auto"/>
                <w:left w:val="none" w:sz="0" w:space="0" w:color="auto"/>
                <w:bottom w:val="none" w:sz="0" w:space="0" w:color="auto"/>
                <w:right w:val="none" w:sz="0" w:space="0" w:color="auto"/>
              </w:divBdr>
            </w:div>
          </w:divsChild>
        </w:div>
        <w:div w:id="422805334">
          <w:marLeft w:val="0"/>
          <w:marRight w:val="0"/>
          <w:marTop w:val="0"/>
          <w:marBottom w:val="0"/>
          <w:divBdr>
            <w:top w:val="none" w:sz="0" w:space="0" w:color="auto"/>
            <w:left w:val="none" w:sz="0" w:space="0" w:color="auto"/>
            <w:bottom w:val="none" w:sz="0" w:space="0" w:color="auto"/>
            <w:right w:val="none" w:sz="0" w:space="0" w:color="auto"/>
          </w:divBdr>
          <w:divsChild>
            <w:div w:id="1077754051">
              <w:marLeft w:val="0"/>
              <w:marRight w:val="0"/>
              <w:marTop w:val="0"/>
              <w:marBottom w:val="0"/>
              <w:divBdr>
                <w:top w:val="none" w:sz="0" w:space="0" w:color="auto"/>
                <w:left w:val="none" w:sz="0" w:space="0" w:color="auto"/>
                <w:bottom w:val="none" w:sz="0" w:space="0" w:color="auto"/>
                <w:right w:val="none" w:sz="0" w:space="0" w:color="auto"/>
              </w:divBdr>
            </w:div>
          </w:divsChild>
        </w:div>
        <w:div w:id="429350420">
          <w:marLeft w:val="0"/>
          <w:marRight w:val="0"/>
          <w:marTop w:val="0"/>
          <w:marBottom w:val="0"/>
          <w:divBdr>
            <w:top w:val="none" w:sz="0" w:space="0" w:color="auto"/>
            <w:left w:val="none" w:sz="0" w:space="0" w:color="auto"/>
            <w:bottom w:val="none" w:sz="0" w:space="0" w:color="auto"/>
            <w:right w:val="none" w:sz="0" w:space="0" w:color="auto"/>
          </w:divBdr>
          <w:divsChild>
            <w:div w:id="2038115308">
              <w:marLeft w:val="0"/>
              <w:marRight w:val="0"/>
              <w:marTop w:val="0"/>
              <w:marBottom w:val="0"/>
              <w:divBdr>
                <w:top w:val="none" w:sz="0" w:space="0" w:color="auto"/>
                <w:left w:val="none" w:sz="0" w:space="0" w:color="auto"/>
                <w:bottom w:val="none" w:sz="0" w:space="0" w:color="auto"/>
                <w:right w:val="none" w:sz="0" w:space="0" w:color="auto"/>
              </w:divBdr>
            </w:div>
          </w:divsChild>
        </w:div>
        <w:div w:id="430128617">
          <w:marLeft w:val="0"/>
          <w:marRight w:val="0"/>
          <w:marTop w:val="0"/>
          <w:marBottom w:val="0"/>
          <w:divBdr>
            <w:top w:val="none" w:sz="0" w:space="0" w:color="auto"/>
            <w:left w:val="none" w:sz="0" w:space="0" w:color="auto"/>
            <w:bottom w:val="none" w:sz="0" w:space="0" w:color="auto"/>
            <w:right w:val="none" w:sz="0" w:space="0" w:color="auto"/>
          </w:divBdr>
          <w:divsChild>
            <w:div w:id="1386830958">
              <w:marLeft w:val="0"/>
              <w:marRight w:val="0"/>
              <w:marTop w:val="0"/>
              <w:marBottom w:val="0"/>
              <w:divBdr>
                <w:top w:val="none" w:sz="0" w:space="0" w:color="auto"/>
                <w:left w:val="none" w:sz="0" w:space="0" w:color="auto"/>
                <w:bottom w:val="none" w:sz="0" w:space="0" w:color="auto"/>
                <w:right w:val="none" w:sz="0" w:space="0" w:color="auto"/>
              </w:divBdr>
            </w:div>
          </w:divsChild>
        </w:div>
        <w:div w:id="471097654">
          <w:marLeft w:val="0"/>
          <w:marRight w:val="0"/>
          <w:marTop w:val="0"/>
          <w:marBottom w:val="0"/>
          <w:divBdr>
            <w:top w:val="none" w:sz="0" w:space="0" w:color="auto"/>
            <w:left w:val="none" w:sz="0" w:space="0" w:color="auto"/>
            <w:bottom w:val="none" w:sz="0" w:space="0" w:color="auto"/>
            <w:right w:val="none" w:sz="0" w:space="0" w:color="auto"/>
          </w:divBdr>
          <w:divsChild>
            <w:div w:id="649287053">
              <w:marLeft w:val="0"/>
              <w:marRight w:val="0"/>
              <w:marTop w:val="0"/>
              <w:marBottom w:val="0"/>
              <w:divBdr>
                <w:top w:val="none" w:sz="0" w:space="0" w:color="auto"/>
                <w:left w:val="none" w:sz="0" w:space="0" w:color="auto"/>
                <w:bottom w:val="none" w:sz="0" w:space="0" w:color="auto"/>
                <w:right w:val="none" w:sz="0" w:space="0" w:color="auto"/>
              </w:divBdr>
            </w:div>
          </w:divsChild>
        </w:div>
        <w:div w:id="695811565">
          <w:marLeft w:val="0"/>
          <w:marRight w:val="0"/>
          <w:marTop w:val="0"/>
          <w:marBottom w:val="0"/>
          <w:divBdr>
            <w:top w:val="none" w:sz="0" w:space="0" w:color="auto"/>
            <w:left w:val="none" w:sz="0" w:space="0" w:color="auto"/>
            <w:bottom w:val="none" w:sz="0" w:space="0" w:color="auto"/>
            <w:right w:val="none" w:sz="0" w:space="0" w:color="auto"/>
          </w:divBdr>
          <w:divsChild>
            <w:div w:id="44380485">
              <w:marLeft w:val="0"/>
              <w:marRight w:val="0"/>
              <w:marTop w:val="0"/>
              <w:marBottom w:val="0"/>
              <w:divBdr>
                <w:top w:val="none" w:sz="0" w:space="0" w:color="auto"/>
                <w:left w:val="none" w:sz="0" w:space="0" w:color="auto"/>
                <w:bottom w:val="none" w:sz="0" w:space="0" w:color="auto"/>
                <w:right w:val="none" w:sz="0" w:space="0" w:color="auto"/>
              </w:divBdr>
            </w:div>
          </w:divsChild>
        </w:div>
        <w:div w:id="738358401">
          <w:marLeft w:val="0"/>
          <w:marRight w:val="0"/>
          <w:marTop w:val="0"/>
          <w:marBottom w:val="0"/>
          <w:divBdr>
            <w:top w:val="none" w:sz="0" w:space="0" w:color="auto"/>
            <w:left w:val="none" w:sz="0" w:space="0" w:color="auto"/>
            <w:bottom w:val="none" w:sz="0" w:space="0" w:color="auto"/>
            <w:right w:val="none" w:sz="0" w:space="0" w:color="auto"/>
          </w:divBdr>
          <w:divsChild>
            <w:div w:id="1502820077">
              <w:marLeft w:val="0"/>
              <w:marRight w:val="0"/>
              <w:marTop w:val="0"/>
              <w:marBottom w:val="0"/>
              <w:divBdr>
                <w:top w:val="none" w:sz="0" w:space="0" w:color="auto"/>
                <w:left w:val="none" w:sz="0" w:space="0" w:color="auto"/>
                <w:bottom w:val="none" w:sz="0" w:space="0" w:color="auto"/>
                <w:right w:val="none" w:sz="0" w:space="0" w:color="auto"/>
              </w:divBdr>
            </w:div>
          </w:divsChild>
        </w:div>
        <w:div w:id="756899342">
          <w:marLeft w:val="0"/>
          <w:marRight w:val="0"/>
          <w:marTop w:val="0"/>
          <w:marBottom w:val="0"/>
          <w:divBdr>
            <w:top w:val="none" w:sz="0" w:space="0" w:color="auto"/>
            <w:left w:val="none" w:sz="0" w:space="0" w:color="auto"/>
            <w:bottom w:val="none" w:sz="0" w:space="0" w:color="auto"/>
            <w:right w:val="none" w:sz="0" w:space="0" w:color="auto"/>
          </w:divBdr>
          <w:divsChild>
            <w:div w:id="1110933244">
              <w:marLeft w:val="0"/>
              <w:marRight w:val="0"/>
              <w:marTop w:val="0"/>
              <w:marBottom w:val="0"/>
              <w:divBdr>
                <w:top w:val="none" w:sz="0" w:space="0" w:color="auto"/>
                <w:left w:val="none" w:sz="0" w:space="0" w:color="auto"/>
                <w:bottom w:val="none" w:sz="0" w:space="0" w:color="auto"/>
                <w:right w:val="none" w:sz="0" w:space="0" w:color="auto"/>
              </w:divBdr>
            </w:div>
          </w:divsChild>
        </w:div>
        <w:div w:id="769660898">
          <w:marLeft w:val="0"/>
          <w:marRight w:val="0"/>
          <w:marTop w:val="0"/>
          <w:marBottom w:val="0"/>
          <w:divBdr>
            <w:top w:val="none" w:sz="0" w:space="0" w:color="auto"/>
            <w:left w:val="none" w:sz="0" w:space="0" w:color="auto"/>
            <w:bottom w:val="none" w:sz="0" w:space="0" w:color="auto"/>
            <w:right w:val="none" w:sz="0" w:space="0" w:color="auto"/>
          </w:divBdr>
          <w:divsChild>
            <w:div w:id="1767001508">
              <w:marLeft w:val="0"/>
              <w:marRight w:val="0"/>
              <w:marTop w:val="0"/>
              <w:marBottom w:val="0"/>
              <w:divBdr>
                <w:top w:val="none" w:sz="0" w:space="0" w:color="auto"/>
                <w:left w:val="none" w:sz="0" w:space="0" w:color="auto"/>
                <w:bottom w:val="none" w:sz="0" w:space="0" w:color="auto"/>
                <w:right w:val="none" w:sz="0" w:space="0" w:color="auto"/>
              </w:divBdr>
            </w:div>
          </w:divsChild>
        </w:div>
        <w:div w:id="779764270">
          <w:marLeft w:val="0"/>
          <w:marRight w:val="0"/>
          <w:marTop w:val="0"/>
          <w:marBottom w:val="0"/>
          <w:divBdr>
            <w:top w:val="none" w:sz="0" w:space="0" w:color="auto"/>
            <w:left w:val="none" w:sz="0" w:space="0" w:color="auto"/>
            <w:bottom w:val="none" w:sz="0" w:space="0" w:color="auto"/>
            <w:right w:val="none" w:sz="0" w:space="0" w:color="auto"/>
          </w:divBdr>
          <w:divsChild>
            <w:div w:id="310863303">
              <w:marLeft w:val="0"/>
              <w:marRight w:val="0"/>
              <w:marTop w:val="0"/>
              <w:marBottom w:val="0"/>
              <w:divBdr>
                <w:top w:val="none" w:sz="0" w:space="0" w:color="auto"/>
                <w:left w:val="none" w:sz="0" w:space="0" w:color="auto"/>
                <w:bottom w:val="none" w:sz="0" w:space="0" w:color="auto"/>
                <w:right w:val="none" w:sz="0" w:space="0" w:color="auto"/>
              </w:divBdr>
            </w:div>
          </w:divsChild>
        </w:div>
        <w:div w:id="791561068">
          <w:marLeft w:val="0"/>
          <w:marRight w:val="0"/>
          <w:marTop w:val="0"/>
          <w:marBottom w:val="0"/>
          <w:divBdr>
            <w:top w:val="none" w:sz="0" w:space="0" w:color="auto"/>
            <w:left w:val="none" w:sz="0" w:space="0" w:color="auto"/>
            <w:bottom w:val="none" w:sz="0" w:space="0" w:color="auto"/>
            <w:right w:val="none" w:sz="0" w:space="0" w:color="auto"/>
          </w:divBdr>
          <w:divsChild>
            <w:div w:id="1708750290">
              <w:marLeft w:val="0"/>
              <w:marRight w:val="0"/>
              <w:marTop w:val="0"/>
              <w:marBottom w:val="0"/>
              <w:divBdr>
                <w:top w:val="none" w:sz="0" w:space="0" w:color="auto"/>
                <w:left w:val="none" w:sz="0" w:space="0" w:color="auto"/>
                <w:bottom w:val="none" w:sz="0" w:space="0" w:color="auto"/>
                <w:right w:val="none" w:sz="0" w:space="0" w:color="auto"/>
              </w:divBdr>
            </w:div>
          </w:divsChild>
        </w:div>
        <w:div w:id="829760736">
          <w:marLeft w:val="0"/>
          <w:marRight w:val="0"/>
          <w:marTop w:val="0"/>
          <w:marBottom w:val="0"/>
          <w:divBdr>
            <w:top w:val="none" w:sz="0" w:space="0" w:color="auto"/>
            <w:left w:val="none" w:sz="0" w:space="0" w:color="auto"/>
            <w:bottom w:val="none" w:sz="0" w:space="0" w:color="auto"/>
            <w:right w:val="none" w:sz="0" w:space="0" w:color="auto"/>
          </w:divBdr>
          <w:divsChild>
            <w:div w:id="290552291">
              <w:marLeft w:val="0"/>
              <w:marRight w:val="0"/>
              <w:marTop w:val="0"/>
              <w:marBottom w:val="0"/>
              <w:divBdr>
                <w:top w:val="none" w:sz="0" w:space="0" w:color="auto"/>
                <w:left w:val="none" w:sz="0" w:space="0" w:color="auto"/>
                <w:bottom w:val="none" w:sz="0" w:space="0" w:color="auto"/>
                <w:right w:val="none" w:sz="0" w:space="0" w:color="auto"/>
              </w:divBdr>
            </w:div>
          </w:divsChild>
        </w:div>
        <w:div w:id="964966599">
          <w:marLeft w:val="0"/>
          <w:marRight w:val="0"/>
          <w:marTop w:val="0"/>
          <w:marBottom w:val="0"/>
          <w:divBdr>
            <w:top w:val="none" w:sz="0" w:space="0" w:color="auto"/>
            <w:left w:val="none" w:sz="0" w:space="0" w:color="auto"/>
            <w:bottom w:val="none" w:sz="0" w:space="0" w:color="auto"/>
            <w:right w:val="none" w:sz="0" w:space="0" w:color="auto"/>
          </w:divBdr>
          <w:divsChild>
            <w:div w:id="1903563609">
              <w:marLeft w:val="0"/>
              <w:marRight w:val="0"/>
              <w:marTop w:val="0"/>
              <w:marBottom w:val="0"/>
              <w:divBdr>
                <w:top w:val="none" w:sz="0" w:space="0" w:color="auto"/>
                <w:left w:val="none" w:sz="0" w:space="0" w:color="auto"/>
                <w:bottom w:val="none" w:sz="0" w:space="0" w:color="auto"/>
                <w:right w:val="none" w:sz="0" w:space="0" w:color="auto"/>
              </w:divBdr>
            </w:div>
          </w:divsChild>
        </w:div>
        <w:div w:id="1055739642">
          <w:marLeft w:val="0"/>
          <w:marRight w:val="0"/>
          <w:marTop w:val="0"/>
          <w:marBottom w:val="0"/>
          <w:divBdr>
            <w:top w:val="none" w:sz="0" w:space="0" w:color="auto"/>
            <w:left w:val="none" w:sz="0" w:space="0" w:color="auto"/>
            <w:bottom w:val="none" w:sz="0" w:space="0" w:color="auto"/>
            <w:right w:val="none" w:sz="0" w:space="0" w:color="auto"/>
          </w:divBdr>
          <w:divsChild>
            <w:div w:id="376703702">
              <w:marLeft w:val="0"/>
              <w:marRight w:val="0"/>
              <w:marTop w:val="0"/>
              <w:marBottom w:val="0"/>
              <w:divBdr>
                <w:top w:val="none" w:sz="0" w:space="0" w:color="auto"/>
                <w:left w:val="none" w:sz="0" w:space="0" w:color="auto"/>
                <w:bottom w:val="none" w:sz="0" w:space="0" w:color="auto"/>
                <w:right w:val="none" w:sz="0" w:space="0" w:color="auto"/>
              </w:divBdr>
            </w:div>
          </w:divsChild>
        </w:div>
        <w:div w:id="1069423642">
          <w:marLeft w:val="0"/>
          <w:marRight w:val="0"/>
          <w:marTop w:val="0"/>
          <w:marBottom w:val="0"/>
          <w:divBdr>
            <w:top w:val="none" w:sz="0" w:space="0" w:color="auto"/>
            <w:left w:val="none" w:sz="0" w:space="0" w:color="auto"/>
            <w:bottom w:val="none" w:sz="0" w:space="0" w:color="auto"/>
            <w:right w:val="none" w:sz="0" w:space="0" w:color="auto"/>
          </w:divBdr>
          <w:divsChild>
            <w:div w:id="714424206">
              <w:marLeft w:val="0"/>
              <w:marRight w:val="0"/>
              <w:marTop w:val="0"/>
              <w:marBottom w:val="0"/>
              <w:divBdr>
                <w:top w:val="none" w:sz="0" w:space="0" w:color="auto"/>
                <w:left w:val="none" w:sz="0" w:space="0" w:color="auto"/>
                <w:bottom w:val="none" w:sz="0" w:space="0" w:color="auto"/>
                <w:right w:val="none" w:sz="0" w:space="0" w:color="auto"/>
              </w:divBdr>
            </w:div>
          </w:divsChild>
        </w:div>
        <w:div w:id="1101222780">
          <w:marLeft w:val="0"/>
          <w:marRight w:val="0"/>
          <w:marTop w:val="0"/>
          <w:marBottom w:val="0"/>
          <w:divBdr>
            <w:top w:val="none" w:sz="0" w:space="0" w:color="auto"/>
            <w:left w:val="none" w:sz="0" w:space="0" w:color="auto"/>
            <w:bottom w:val="none" w:sz="0" w:space="0" w:color="auto"/>
            <w:right w:val="none" w:sz="0" w:space="0" w:color="auto"/>
          </w:divBdr>
          <w:divsChild>
            <w:div w:id="2054232548">
              <w:marLeft w:val="0"/>
              <w:marRight w:val="0"/>
              <w:marTop w:val="0"/>
              <w:marBottom w:val="0"/>
              <w:divBdr>
                <w:top w:val="none" w:sz="0" w:space="0" w:color="auto"/>
                <w:left w:val="none" w:sz="0" w:space="0" w:color="auto"/>
                <w:bottom w:val="none" w:sz="0" w:space="0" w:color="auto"/>
                <w:right w:val="none" w:sz="0" w:space="0" w:color="auto"/>
              </w:divBdr>
            </w:div>
          </w:divsChild>
        </w:div>
        <w:div w:id="1148589303">
          <w:marLeft w:val="0"/>
          <w:marRight w:val="0"/>
          <w:marTop w:val="0"/>
          <w:marBottom w:val="0"/>
          <w:divBdr>
            <w:top w:val="none" w:sz="0" w:space="0" w:color="auto"/>
            <w:left w:val="none" w:sz="0" w:space="0" w:color="auto"/>
            <w:bottom w:val="none" w:sz="0" w:space="0" w:color="auto"/>
            <w:right w:val="none" w:sz="0" w:space="0" w:color="auto"/>
          </w:divBdr>
          <w:divsChild>
            <w:div w:id="1114406008">
              <w:marLeft w:val="0"/>
              <w:marRight w:val="0"/>
              <w:marTop w:val="0"/>
              <w:marBottom w:val="0"/>
              <w:divBdr>
                <w:top w:val="none" w:sz="0" w:space="0" w:color="auto"/>
                <w:left w:val="none" w:sz="0" w:space="0" w:color="auto"/>
                <w:bottom w:val="none" w:sz="0" w:space="0" w:color="auto"/>
                <w:right w:val="none" w:sz="0" w:space="0" w:color="auto"/>
              </w:divBdr>
            </w:div>
          </w:divsChild>
        </w:div>
        <w:div w:id="1177840714">
          <w:marLeft w:val="0"/>
          <w:marRight w:val="0"/>
          <w:marTop w:val="0"/>
          <w:marBottom w:val="0"/>
          <w:divBdr>
            <w:top w:val="none" w:sz="0" w:space="0" w:color="auto"/>
            <w:left w:val="none" w:sz="0" w:space="0" w:color="auto"/>
            <w:bottom w:val="none" w:sz="0" w:space="0" w:color="auto"/>
            <w:right w:val="none" w:sz="0" w:space="0" w:color="auto"/>
          </w:divBdr>
          <w:divsChild>
            <w:div w:id="590311730">
              <w:marLeft w:val="0"/>
              <w:marRight w:val="0"/>
              <w:marTop w:val="0"/>
              <w:marBottom w:val="0"/>
              <w:divBdr>
                <w:top w:val="none" w:sz="0" w:space="0" w:color="auto"/>
                <w:left w:val="none" w:sz="0" w:space="0" w:color="auto"/>
                <w:bottom w:val="none" w:sz="0" w:space="0" w:color="auto"/>
                <w:right w:val="none" w:sz="0" w:space="0" w:color="auto"/>
              </w:divBdr>
            </w:div>
          </w:divsChild>
        </w:div>
        <w:div w:id="1331061951">
          <w:marLeft w:val="0"/>
          <w:marRight w:val="0"/>
          <w:marTop w:val="0"/>
          <w:marBottom w:val="0"/>
          <w:divBdr>
            <w:top w:val="none" w:sz="0" w:space="0" w:color="auto"/>
            <w:left w:val="none" w:sz="0" w:space="0" w:color="auto"/>
            <w:bottom w:val="none" w:sz="0" w:space="0" w:color="auto"/>
            <w:right w:val="none" w:sz="0" w:space="0" w:color="auto"/>
          </w:divBdr>
          <w:divsChild>
            <w:div w:id="1171020288">
              <w:marLeft w:val="0"/>
              <w:marRight w:val="0"/>
              <w:marTop w:val="0"/>
              <w:marBottom w:val="0"/>
              <w:divBdr>
                <w:top w:val="none" w:sz="0" w:space="0" w:color="auto"/>
                <w:left w:val="none" w:sz="0" w:space="0" w:color="auto"/>
                <w:bottom w:val="none" w:sz="0" w:space="0" w:color="auto"/>
                <w:right w:val="none" w:sz="0" w:space="0" w:color="auto"/>
              </w:divBdr>
            </w:div>
          </w:divsChild>
        </w:div>
        <w:div w:id="1361786019">
          <w:marLeft w:val="0"/>
          <w:marRight w:val="0"/>
          <w:marTop w:val="0"/>
          <w:marBottom w:val="0"/>
          <w:divBdr>
            <w:top w:val="none" w:sz="0" w:space="0" w:color="auto"/>
            <w:left w:val="none" w:sz="0" w:space="0" w:color="auto"/>
            <w:bottom w:val="none" w:sz="0" w:space="0" w:color="auto"/>
            <w:right w:val="none" w:sz="0" w:space="0" w:color="auto"/>
          </w:divBdr>
          <w:divsChild>
            <w:div w:id="1747531078">
              <w:marLeft w:val="0"/>
              <w:marRight w:val="0"/>
              <w:marTop w:val="0"/>
              <w:marBottom w:val="0"/>
              <w:divBdr>
                <w:top w:val="none" w:sz="0" w:space="0" w:color="auto"/>
                <w:left w:val="none" w:sz="0" w:space="0" w:color="auto"/>
                <w:bottom w:val="none" w:sz="0" w:space="0" w:color="auto"/>
                <w:right w:val="none" w:sz="0" w:space="0" w:color="auto"/>
              </w:divBdr>
            </w:div>
          </w:divsChild>
        </w:div>
        <w:div w:id="1488668281">
          <w:marLeft w:val="0"/>
          <w:marRight w:val="0"/>
          <w:marTop w:val="0"/>
          <w:marBottom w:val="0"/>
          <w:divBdr>
            <w:top w:val="none" w:sz="0" w:space="0" w:color="auto"/>
            <w:left w:val="none" w:sz="0" w:space="0" w:color="auto"/>
            <w:bottom w:val="none" w:sz="0" w:space="0" w:color="auto"/>
            <w:right w:val="none" w:sz="0" w:space="0" w:color="auto"/>
          </w:divBdr>
          <w:divsChild>
            <w:div w:id="1381319580">
              <w:marLeft w:val="0"/>
              <w:marRight w:val="0"/>
              <w:marTop w:val="0"/>
              <w:marBottom w:val="0"/>
              <w:divBdr>
                <w:top w:val="none" w:sz="0" w:space="0" w:color="auto"/>
                <w:left w:val="none" w:sz="0" w:space="0" w:color="auto"/>
                <w:bottom w:val="none" w:sz="0" w:space="0" w:color="auto"/>
                <w:right w:val="none" w:sz="0" w:space="0" w:color="auto"/>
              </w:divBdr>
            </w:div>
          </w:divsChild>
        </w:div>
        <w:div w:id="1506894024">
          <w:marLeft w:val="0"/>
          <w:marRight w:val="0"/>
          <w:marTop w:val="0"/>
          <w:marBottom w:val="0"/>
          <w:divBdr>
            <w:top w:val="none" w:sz="0" w:space="0" w:color="auto"/>
            <w:left w:val="none" w:sz="0" w:space="0" w:color="auto"/>
            <w:bottom w:val="none" w:sz="0" w:space="0" w:color="auto"/>
            <w:right w:val="none" w:sz="0" w:space="0" w:color="auto"/>
          </w:divBdr>
          <w:divsChild>
            <w:div w:id="4286357">
              <w:marLeft w:val="0"/>
              <w:marRight w:val="0"/>
              <w:marTop w:val="0"/>
              <w:marBottom w:val="0"/>
              <w:divBdr>
                <w:top w:val="none" w:sz="0" w:space="0" w:color="auto"/>
                <w:left w:val="none" w:sz="0" w:space="0" w:color="auto"/>
                <w:bottom w:val="none" w:sz="0" w:space="0" w:color="auto"/>
                <w:right w:val="none" w:sz="0" w:space="0" w:color="auto"/>
              </w:divBdr>
            </w:div>
          </w:divsChild>
        </w:div>
        <w:div w:id="1557887572">
          <w:marLeft w:val="0"/>
          <w:marRight w:val="0"/>
          <w:marTop w:val="0"/>
          <w:marBottom w:val="0"/>
          <w:divBdr>
            <w:top w:val="none" w:sz="0" w:space="0" w:color="auto"/>
            <w:left w:val="none" w:sz="0" w:space="0" w:color="auto"/>
            <w:bottom w:val="none" w:sz="0" w:space="0" w:color="auto"/>
            <w:right w:val="none" w:sz="0" w:space="0" w:color="auto"/>
          </w:divBdr>
          <w:divsChild>
            <w:div w:id="1394503753">
              <w:marLeft w:val="0"/>
              <w:marRight w:val="0"/>
              <w:marTop w:val="0"/>
              <w:marBottom w:val="0"/>
              <w:divBdr>
                <w:top w:val="none" w:sz="0" w:space="0" w:color="auto"/>
                <w:left w:val="none" w:sz="0" w:space="0" w:color="auto"/>
                <w:bottom w:val="none" w:sz="0" w:space="0" w:color="auto"/>
                <w:right w:val="none" w:sz="0" w:space="0" w:color="auto"/>
              </w:divBdr>
            </w:div>
          </w:divsChild>
        </w:div>
        <w:div w:id="1656446778">
          <w:marLeft w:val="0"/>
          <w:marRight w:val="0"/>
          <w:marTop w:val="0"/>
          <w:marBottom w:val="0"/>
          <w:divBdr>
            <w:top w:val="none" w:sz="0" w:space="0" w:color="auto"/>
            <w:left w:val="none" w:sz="0" w:space="0" w:color="auto"/>
            <w:bottom w:val="none" w:sz="0" w:space="0" w:color="auto"/>
            <w:right w:val="none" w:sz="0" w:space="0" w:color="auto"/>
          </w:divBdr>
          <w:divsChild>
            <w:div w:id="1774395287">
              <w:marLeft w:val="0"/>
              <w:marRight w:val="0"/>
              <w:marTop w:val="0"/>
              <w:marBottom w:val="0"/>
              <w:divBdr>
                <w:top w:val="none" w:sz="0" w:space="0" w:color="auto"/>
                <w:left w:val="none" w:sz="0" w:space="0" w:color="auto"/>
                <w:bottom w:val="none" w:sz="0" w:space="0" w:color="auto"/>
                <w:right w:val="none" w:sz="0" w:space="0" w:color="auto"/>
              </w:divBdr>
            </w:div>
          </w:divsChild>
        </w:div>
        <w:div w:id="1677608812">
          <w:marLeft w:val="0"/>
          <w:marRight w:val="0"/>
          <w:marTop w:val="0"/>
          <w:marBottom w:val="0"/>
          <w:divBdr>
            <w:top w:val="none" w:sz="0" w:space="0" w:color="auto"/>
            <w:left w:val="none" w:sz="0" w:space="0" w:color="auto"/>
            <w:bottom w:val="none" w:sz="0" w:space="0" w:color="auto"/>
            <w:right w:val="none" w:sz="0" w:space="0" w:color="auto"/>
          </w:divBdr>
          <w:divsChild>
            <w:div w:id="1367295724">
              <w:marLeft w:val="0"/>
              <w:marRight w:val="0"/>
              <w:marTop w:val="0"/>
              <w:marBottom w:val="0"/>
              <w:divBdr>
                <w:top w:val="none" w:sz="0" w:space="0" w:color="auto"/>
                <w:left w:val="none" w:sz="0" w:space="0" w:color="auto"/>
                <w:bottom w:val="none" w:sz="0" w:space="0" w:color="auto"/>
                <w:right w:val="none" w:sz="0" w:space="0" w:color="auto"/>
              </w:divBdr>
            </w:div>
          </w:divsChild>
        </w:div>
        <w:div w:id="1702627632">
          <w:marLeft w:val="0"/>
          <w:marRight w:val="0"/>
          <w:marTop w:val="0"/>
          <w:marBottom w:val="0"/>
          <w:divBdr>
            <w:top w:val="none" w:sz="0" w:space="0" w:color="auto"/>
            <w:left w:val="none" w:sz="0" w:space="0" w:color="auto"/>
            <w:bottom w:val="none" w:sz="0" w:space="0" w:color="auto"/>
            <w:right w:val="none" w:sz="0" w:space="0" w:color="auto"/>
          </w:divBdr>
          <w:divsChild>
            <w:div w:id="1059666464">
              <w:marLeft w:val="0"/>
              <w:marRight w:val="0"/>
              <w:marTop w:val="0"/>
              <w:marBottom w:val="0"/>
              <w:divBdr>
                <w:top w:val="none" w:sz="0" w:space="0" w:color="auto"/>
                <w:left w:val="none" w:sz="0" w:space="0" w:color="auto"/>
                <w:bottom w:val="none" w:sz="0" w:space="0" w:color="auto"/>
                <w:right w:val="none" w:sz="0" w:space="0" w:color="auto"/>
              </w:divBdr>
            </w:div>
          </w:divsChild>
        </w:div>
        <w:div w:id="1704549318">
          <w:marLeft w:val="0"/>
          <w:marRight w:val="0"/>
          <w:marTop w:val="0"/>
          <w:marBottom w:val="0"/>
          <w:divBdr>
            <w:top w:val="none" w:sz="0" w:space="0" w:color="auto"/>
            <w:left w:val="none" w:sz="0" w:space="0" w:color="auto"/>
            <w:bottom w:val="none" w:sz="0" w:space="0" w:color="auto"/>
            <w:right w:val="none" w:sz="0" w:space="0" w:color="auto"/>
          </w:divBdr>
          <w:divsChild>
            <w:div w:id="959922343">
              <w:marLeft w:val="0"/>
              <w:marRight w:val="0"/>
              <w:marTop w:val="0"/>
              <w:marBottom w:val="0"/>
              <w:divBdr>
                <w:top w:val="none" w:sz="0" w:space="0" w:color="auto"/>
                <w:left w:val="none" w:sz="0" w:space="0" w:color="auto"/>
                <w:bottom w:val="none" w:sz="0" w:space="0" w:color="auto"/>
                <w:right w:val="none" w:sz="0" w:space="0" w:color="auto"/>
              </w:divBdr>
            </w:div>
          </w:divsChild>
        </w:div>
        <w:div w:id="1737702407">
          <w:marLeft w:val="0"/>
          <w:marRight w:val="0"/>
          <w:marTop w:val="0"/>
          <w:marBottom w:val="0"/>
          <w:divBdr>
            <w:top w:val="none" w:sz="0" w:space="0" w:color="auto"/>
            <w:left w:val="none" w:sz="0" w:space="0" w:color="auto"/>
            <w:bottom w:val="none" w:sz="0" w:space="0" w:color="auto"/>
            <w:right w:val="none" w:sz="0" w:space="0" w:color="auto"/>
          </w:divBdr>
          <w:divsChild>
            <w:div w:id="608051685">
              <w:marLeft w:val="0"/>
              <w:marRight w:val="0"/>
              <w:marTop w:val="0"/>
              <w:marBottom w:val="0"/>
              <w:divBdr>
                <w:top w:val="none" w:sz="0" w:space="0" w:color="auto"/>
                <w:left w:val="none" w:sz="0" w:space="0" w:color="auto"/>
                <w:bottom w:val="none" w:sz="0" w:space="0" w:color="auto"/>
                <w:right w:val="none" w:sz="0" w:space="0" w:color="auto"/>
              </w:divBdr>
            </w:div>
          </w:divsChild>
        </w:div>
        <w:div w:id="1858226653">
          <w:marLeft w:val="0"/>
          <w:marRight w:val="0"/>
          <w:marTop w:val="0"/>
          <w:marBottom w:val="0"/>
          <w:divBdr>
            <w:top w:val="none" w:sz="0" w:space="0" w:color="auto"/>
            <w:left w:val="none" w:sz="0" w:space="0" w:color="auto"/>
            <w:bottom w:val="none" w:sz="0" w:space="0" w:color="auto"/>
            <w:right w:val="none" w:sz="0" w:space="0" w:color="auto"/>
          </w:divBdr>
          <w:divsChild>
            <w:div w:id="1886718212">
              <w:marLeft w:val="0"/>
              <w:marRight w:val="0"/>
              <w:marTop w:val="0"/>
              <w:marBottom w:val="0"/>
              <w:divBdr>
                <w:top w:val="none" w:sz="0" w:space="0" w:color="auto"/>
                <w:left w:val="none" w:sz="0" w:space="0" w:color="auto"/>
                <w:bottom w:val="none" w:sz="0" w:space="0" w:color="auto"/>
                <w:right w:val="none" w:sz="0" w:space="0" w:color="auto"/>
              </w:divBdr>
            </w:div>
          </w:divsChild>
        </w:div>
        <w:div w:id="1962957379">
          <w:marLeft w:val="0"/>
          <w:marRight w:val="0"/>
          <w:marTop w:val="0"/>
          <w:marBottom w:val="0"/>
          <w:divBdr>
            <w:top w:val="none" w:sz="0" w:space="0" w:color="auto"/>
            <w:left w:val="none" w:sz="0" w:space="0" w:color="auto"/>
            <w:bottom w:val="none" w:sz="0" w:space="0" w:color="auto"/>
            <w:right w:val="none" w:sz="0" w:space="0" w:color="auto"/>
          </w:divBdr>
          <w:divsChild>
            <w:div w:id="1584411137">
              <w:marLeft w:val="0"/>
              <w:marRight w:val="0"/>
              <w:marTop w:val="0"/>
              <w:marBottom w:val="0"/>
              <w:divBdr>
                <w:top w:val="none" w:sz="0" w:space="0" w:color="auto"/>
                <w:left w:val="none" w:sz="0" w:space="0" w:color="auto"/>
                <w:bottom w:val="none" w:sz="0" w:space="0" w:color="auto"/>
                <w:right w:val="none" w:sz="0" w:space="0" w:color="auto"/>
              </w:divBdr>
            </w:div>
          </w:divsChild>
        </w:div>
        <w:div w:id="1975522644">
          <w:marLeft w:val="0"/>
          <w:marRight w:val="0"/>
          <w:marTop w:val="0"/>
          <w:marBottom w:val="0"/>
          <w:divBdr>
            <w:top w:val="none" w:sz="0" w:space="0" w:color="auto"/>
            <w:left w:val="none" w:sz="0" w:space="0" w:color="auto"/>
            <w:bottom w:val="none" w:sz="0" w:space="0" w:color="auto"/>
            <w:right w:val="none" w:sz="0" w:space="0" w:color="auto"/>
          </w:divBdr>
          <w:divsChild>
            <w:div w:id="381052438">
              <w:marLeft w:val="0"/>
              <w:marRight w:val="0"/>
              <w:marTop w:val="0"/>
              <w:marBottom w:val="0"/>
              <w:divBdr>
                <w:top w:val="none" w:sz="0" w:space="0" w:color="auto"/>
                <w:left w:val="none" w:sz="0" w:space="0" w:color="auto"/>
                <w:bottom w:val="none" w:sz="0" w:space="0" w:color="auto"/>
                <w:right w:val="none" w:sz="0" w:space="0" w:color="auto"/>
              </w:divBdr>
            </w:div>
          </w:divsChild>
        </w:div>
        <w:div w:id="2072582072">
          <w:marLeft w:val="0"/>
          <w:marRight w:val="0"/>
          <w:marTop w:val="0"/>
          <w:marBottom w:val="0"/>
          <w:divBdr>
            <w:top w:val="none" w:sz="0" w:space="0" w:color="auto"/>
            <w:left w:val="none" w:sz="0" w:space="0" w:color="auto"/>
            <w:bottom w:val="none" w:sz="0" w:space="0" w:color="auto"/>
            <w:right w:val="none" w:sz="0" w:space="0" w:color="auto"/>
          </w:divBdr>
          <w:divsChild>
            <w:div w:id="1496532803">
              <w:marLeft w:val="0"/>
              <w:marRight w:val="0"/>
              <w:marTop w:val="0"/>
              <w:marBottom w:val="0"/>
              <w:divBdr>
                <w:top w:val="none" w:sz="0" w:space="0" w:color="auto"/>
                <w:left w:val="none" w:sz="0" w:space="0" w:color="auto"/>
                <w:bottom w:val="none" w:sz="0" w:space="0" w:color="auto"/>
                <w:right w:val="none" w:sz="0" w:space="0" w:color="auto"/>
              </w:divBdr>
            </w:div>
          </w:divsChild>
        </w:div>
        <w:div w:id="2106682006">
          <w:marLeft w:val="0"/>
          <w:marRight w:val="0"/>
          <w:marTop w:val="0"/>
          <w:marBottom w:val="0"/>
          <w:divBdr>
            <w:top w:val="none" w:sz="0" w:space="0" w:color="auto"/>
            <w:left w:val="none" w:sz="0" w:space="0" w:color="auto"/>
            <w:bottom w:val="none" w:sz="0" w:space="0" w:color="auto"/>
            <w:right w:val="none" w:sz="0" w:space="0" w:color="auto"/>
          </w:divBdr>
          <w:divsChild>
            <w:div w:id="928389171">
              <w:marLeft w:val="0"/>
              <w:marRight w:val="0"/>
              <w:marTop w:val="0"/>
              <w:marBottom w:val="0"/>
              <w:divBdr>
                <w:top w:val="none" w:sz="0" w:space="0" w:color="auto"/>
                <w:left w:val="none" w:sz="0" w:space="0" w:color="auto"/>
                <w:bottom w:val="none" w:sz="0" w:space="0" w:color="auto"/>
                <w:right w:val="none" w:sz="0" w:space="0" w:color="auto"/>
              </w:divBdr>
            </w:div>
          </w:divsChild>
        </w:div>
        <w:div w:id="2126730084">
          <w:marLeft w:val="0"/>
          <w:marRight w:val="0"/>
          <w:marTop w:val="0"/>
          <w:marBottom w:val="0"/>
          <w:divBdr>
            <w:top w:val="none" w:sz="0" w:space="0" w:color="auto"/>
            <w:left w:val="none" w:sz="0" w:space="0" w:color="auto"/>
            <w:bottom w:val="none" w:sz="0" w:space="0" w:color="auto"/>
            <w:right w:val="none" w:sz="0" w:space="0" w:color="auto"/>
          </w:divBdr>
          <w:divsChild>
            <w:div w:id="1864511268">
              <w:marLeft w:val="0"/>
              <w:marRight w:val="0"/>
              <w:marTop w:val="0"/>
              <w:marBottom w:val="0"/>
              <w:divBdr>
                <w:top w:val="none" w:sz="0" w:space="0" w:color="auto"/>
                <w:left w:val="none" w:sz="0" w:space="0" w:color="auto"/>
                <w:bottom w:val="none" w:sz="0" w:space="0" w:color="auto"/>
                <w:right w:val="none" w:sz="0" w:space="0" w:color="auto"/>
              </w:divBdr>
            </w:div>
          </w:divsChild>
        </w:div>
        <w:div w:id="2133554287">
          <w:marLeft w:val="0"/>
          <w:marRight w:val="0"/>
          <w:marTop w:val="0"/>
          <w:marBottom w:val="0"/>
          <w:divBdr>
            <w:top w:val="none" w:sz="0" w:space="0" w:color="auto"/>
            <w:left w:val="none" w:sz="0" w:space="0" w:color="auto"/>
            <w:bottom w:val="none" w:sz="0" w:space="0" w:color="auto"/>
            <w:right w:val="none" w:sz="0" w:space="0" w:color="auto"/>
          </w:divBdr>
          <w:divsChild>
            <w:div w:id="6292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1849">
      <w:bodyDiv w:val="1"/>
      <w:marLeft w:val="0"/>
      <w:marRight w:val="0"/>
      <w:marTop w:val="0"/>
      <w:marBottom w:val="0"/>
      <w:divBdr>
        <w:top w:val="none" w:sz="0" w:space="0" w:color="auto"/>
        <w:left w:val="none" w:sz="0" w:space="0" w:color="auto"/>
        <w:bottom w:val="none" w:sz="0" w:space="0" w:color="auto"/>
        <w:right w:val="none" w:sz="0" w:space="0" w:color="auto"/>
      </w:divBdr>
    </w:div>
    <w:div w:id="242835118">
      <w:bodyDiv w:val="1"/>
      <w:marLeft w:val="0"/>
      <w:marRight w:val="0"/>
      <w:marTop w:val="0"/>
      <w:marBottom w:val="0"/>
      <w:divBdr>
        <w:top w:val="none" w:sz="0" w:space="0" w:color="auto"/>
        <w:left w:val="none" w:sz="0" w:space="0" w:color="auto"/>
        <w:bottom w:val="none" w:sz="0" w:space="0" w:color="auto"/>
        <w:right w:val="none" w:sz="0" w:space="0" w:color="auto"/>
      </w:divBdr>
    </w:div>
    <w:div w:id="276303026">
      <w:bodyDiv w:val="1"/>
      <w:marLeft w:val="0"/>
      <w:marRight w:val="0"/>
      <w:marTop w:val="0"/>
      <w:marBottom w:val="0"/>
      <w:divBdr>
        <w:top w:val="none" w:sz="0" w:space="0" w:color="auto"/>
        <w:left w:val="none" w:sz="0" w:space="0" w:color="auto"/>
        <w:bottom w:val="none" w:sz="0" w:space="0" w:color="auto"/>
        <w:right w:val="none" w:sz="0" w:space="0" w:color="auto"/>
      </w:divBdr>
    </w:div>
    <w:div w:id="346710792">
      <w:bodyDiv w:val="1"/>
      <w:marLeft w:val="0"/>
      <w:marRight w:val="0"/>
      <w:marTop w:val="0"/>
      <w:marBottom w:val="0"/>
      <w:divBdr>
        <w:top w:val="none" w:sz="0" w:space="0" w:color="auto"/>
        <w:left w:val="none" w:sz="0" w:space="0" w:color="auto"/>
        <w:bottom w:val="none" w:sz="0" w:space="0" w:color="auto"/>
        <w:right w:val="none" w:sz="0" w:space="0" w:color="auto"/>
      </w:divBdr>
    </w:div>
    <w:div w:id="376316347">
      <w:bodyDiv w:val="1"/>
      <w:marLeft w:val="0"/>
      <w:marRight w:val="0"/>
      <w:marTop w:val="0"/>
      <w:marBottom w:val="0"/>
      <w:divBdr>
        <w:top w:val="none" w:sz="0" w:space="0" w:color="auto"/>
        <w:left w:val="none" w:sz="0" w:space="0" w:color="auto"/>
        <w:bottom w:val="none" w:sz="0" w:space="0" w:color="auto"/>
        <w:right w:val="none" w:sz="0" w:space="0" w:color="auto"/>
      </w:divBdr>
    </w:div>
    <w:div w:id="398674856">
      <w:bodyDiv w:val="1"/>
      <w:marLeft w:val="0"/>
      <w:marRight w:val="0"/>
      <w:marTop w:val="0"/>
      <w:marBottom w:val="0"/>
      <w:divBdr>
        <w:top w:val="none" w:sz="0" w:space="0" w:color="auto"/>
        <w:left w:val="none" w:sz="0" w:space="0" w:color="auto"/>
        <w:bottom w:val="none" w:sz="0" w:space="0" w:color="auto"/>
        <w:right w:val="none" w:sz="0" w:space="0" w:color="auto"/>
      </w:divBdr>
    </w:div>
    <w:div w:id="423454506">
      <w:bodyDiv w:val="1"/>
      <w:marLeft w:val="0"/>
      <w:marRight w:val="0"/>
      <w:marTop w:val="0"/>
      <w:marBottom w:val="0"/>
      <w:divBdr>
        <w:top w:val="none" w:sz="0" w:space="0" w:color="auto"/>
        <w:left w:val="none" w:sz="0" w:space="0" w:color="auto"/>
        <w:bottom w:val="none" w:sz="0" w:space="0" w:color="auto"/>
        <w:right w:val="none" w:sz="0" w:space="0" w:color="auto"/>
      </w:divBdr>
    </w:div>
    <w:div w:id="431708822">
      <w:bodyDiv w:val="1"/>
      <w:marLeft w:val="0"/>
      <w:marRight w:val="0"/>
      <w:marTop w:val="0"/>
      <w:marBottom w:val="0"/>
      <w:divBdr>
        <w:top w:val="none" w:sz="0" w:space="0" w:color="auto"/>
        <w:left w:val="none" w:sz="0" w:space="0" w:color="auto"/>
        <w:bottom w:val="none" w:sz="0" w:space="0" w:color="auto"/>
        <w:right w:val="none" w:sz="0" w:space="0" w:color="auto"/>
      </w:divBdr>
    </w:div>
    <w:div w:id="476187100">
      <w:bodyDiv w:val="1"/>
      <w:marLeft w:val="0"/>
      <w:marRight w:val="0"/>
      <w:marTop w:val="0"/>
      <w:marBottom w:val="0"/>
      <w:divBdr>
        <w:top w:val="none" w:sz="0" w:space="0" w:color="auto"/>
        <w:left w:val="none" w:sz="0" w:space="0" w:color="auto"/>
        <w:bottom w:val="none" w:sz="0" w:space="0" w:color="auto"/>
        <w:right w:val="none" w:sz="0" w:space="0" w:color="auto"/>
      </w:divBdr>
    </w:div>
    <w:div w:id="501895175">
      <w:bodyDiv w:val="1"/>
      <w:marLeft w:val="0"/>
      <w:marRight w:val="0"/>
      <w:marTop w:val="0"/>
      <w:marBottom w:val="0"/>
      <w:divBdr>
        <w:top w:val="none" w:sz="0" w:space="0" w:color="auto"/>
        <w:left w:val="none" w:sz="0" w:space="0" w:color="auto"/>
        <w:bottom w:val="none" w:sz="0" w:space="0" w:color="auto"/>
        <w:right w:val="none" w:sz="0" w:space="0" w:color="auto"/>
      </w:divBdr>
      <w:divsChild>
        <w:div w:id="205340914">
          <w:marLeft w:val="0"/>
          <w:marRight w:val="0"/>
          <w:marTop w:val="0"/>
          <w:marBottom w:val="0"/>
          <w:divBdr>
            <w:top w:val="none" w:sz="0" w:space="0" w:color="auto"/>
            <w:left w:val="none" w:sz="0" w:space="0" w:color="auto"/>
            <w:bottom w:val="none" w:sz="0" w:space="0" w:color="auto"/>
            <w:right w:val="none" w:sz="0" w:space="0" w:color="auto"/>
          </w:divBdr>
          <w:divsChild>
            <w:div w:id="619458410">
              <w:marLeft w:val="0"/>
              <w:marRight w:val="0"/>
              <w:marTop w:val="0"/>
              <w:marBottom w:val="0"/>
              <w:divBdr>
                <w:top w:val="none" w:sz="0" w:space="0" w:color="auto"/>
                <w:left w:val="none" w:sz="0" w:space="0" w:color="auto"/>
                <w:bottom w:val="none" w:sz="0" w:space="0" w:color="auto"/>
                <w:right w:val="none" w:sz="0" w:space="0" w:color="auto"/>
              </w:divBdr>
            </w:div>
          </w:divsChild>
        </w:div>
        <w:div w:id="215354894">
          <w:marLeft w:val="0"/>
          <w:marRight w:val="0"/>
          <w:marTop w:val="0"/>
          <w:marBottom w:val="0"/>
          <w:divBdr>
            <w:top w:val="none" w:sz="0" w:space="0" w:color="auto"/>
            <w:left w:val="none" w:sz="0" w:space="0" w:color="auto"/>
            <w:bottom w:val="none" w:sz="0" w:space="0" w:color="auto"/>
            <w:right w:val="none" w:sz="0" w:space="0" w:color="auto"/>
          </w:divBdr>
          <w:divsChild>
            <w:div w:id="283198242">
              <w:marLeft w:val="0"/>
              <w:marRight w:val="0"/>
              <w:marTop w:val="0"/>
              <w:marBottom w:val="0"/>
              <w:divBdr>
                <w:top w:val="none" w:sz="0" w:space="0" w:color="auto"/>
                <w:left w:val="none" w:sz="0" w:space="0" w:color="auto"/>
                <w:bottom w:val="none" w:sz="0" w:space="0" w:color="auto"/>
                <w:right w:val="none" w:sz="0" w:space="0" w:color="auto"/>
              </w:divBdr>
            </w:div>
          </w:divsChild>
        </w:div>
        <w:div w:id="219286484">
          <w:marLeft w:val="0"/>
          <w:marRight w:val="0"/>
          <w:marTop w:val="0"/>
          <w:marBottom w:val="0"/>
          <w:divBdr>
            <w:top w:val="none" w:sz="0" w:space="0" w:color="auto"/>
            <w:left w:val="none" w:sz="0" w:space="0" w:color="auto"/>
            <w:bottom w:val="none" w:sz="0" w:space="0" w:color="auto"/>
            <w:right w:val="none" w:sz="0" w:space="0" w:color="auto"/>
          </w:divBdr>
          <w:divsChild>
            <w:div w:id="751393335">
              <w:marLeft w:val="0"/>
              <w:marRight w:val="0"/>
              <w:marTop w:val="0"/>
              <w:marBottom w:val="0"/>
              <w:divBdr>
                <w:top w:val="none" w:sz="0" w:space="0" w:color="auto"/>
                <w:left w:val="none" w:sz="0" w:space="0" w:color="auto"/>
                <w:bottom w:val="none" w:sz="0" w:space="0" w:color="auto"/>
                <w:right w:val="none" w:sz="0" w:space="0" w:color="auto"/>
              </w:divBdr>
            </w:div>
          </w:divsChild>
        </w:div>
        <w:div w:id="232352085">
          <w:marLeft w:val="0"/>
          <w:marRight w:val="0"/>
          <w:marTop w:val="0"/>
          <w:marBottom w:val="0"/>
          <w:divBdr>
            <w:top w:val="none" w:sz="0" w:space="0" w:color="auto"/>
            <w:left w:val="none" w:sz="0" w:space="0" w:color="auto"/>
            <w:bottom w:val="none" w:sz="0" w:space="0" w:color="auto"/>
            <w:right w:val="none" w:sz="0" w:space="0" w:color="auto"/>
          </w:divBdr>
          <w:divsChild>
            <w:div w:id="802308508">
              <w:marLeft w:val="0"/>
              <w:marRight w:val="0"/>
              <w:marTop w:val="0"/>
              <w:marBottom w:val="0"/>
              <w:divBdr>
                <w:top w:val="none" w:sz="0" w:space="0" w:color="auto"/>
                <w:left w:val="none" w:sz="0" w:space="0" w:color="auto"/>
                <w:bottom w:val="none" w:sz="0" w:space="0" w:color="auto"/>
                <w:right w:val="none" w:sz="0" w:space="0" w:color="auto"/>
              </w:divBdr>
            </w:div>
          </w:divsChild>
        </w:div>
        <w:div w:id="238293238">
          <w:marLeft w:val="0"/>
          <w:marRight w:val="0"/>
          <w:marTop w:val="0"/>
          <w:marBottom w:val="0"/>
          <w:divBdr>
            <w:top w:val="none" w:sz="0" w:space="0" w:color="auto"/>
            <w:left w:val="none" w:sz="0" w:space="0" w:color="auto"/>
            <w:bottom w:val="none" w:sz="0" w:space="0" w:color="auto"/>
            <w:right w:val="none" w:sz="0" w:space="0" w:color="auto"/>
          </w:divBdr>
          <w:divsChild>
            <w:div w:id="790705359">
              <w:marLeft w:val="0"/>
              <w:marRight w:val="0"/>
              <w:marTop w:val="0"/>
              <w:marBottom w:val="0"/>
              <w:divBdr>
                <w:top w:val="none" w:sz="0" w:space="0" w:color="auto"/>
                <w:left w:val="none" w:sz="0" w:space="0" w:color="auto"/>
                <w:bottom w:val="none" w:sz="0" w:space="0" w:color="auto"/>
                <w:right w:val="none" w:sz="0" w:space="0" w:color="auto"/>
              </w:divBdr>
            </w:div>
          </w:divsChild>
        </w:div>
        <w:div w:id="252707683">
          <w:marLeft w:val="0"/>
          <w:marRight w:val="0"/>
          <w:marTop w:val="0"/>
          <w:marBottom w:val="0"/>
          <w:divBdr>
            <w:top w:val="none" w:sz="0" w:space="0" w:color="auto"/>
            <w:left w:val="none" w:sz="0" w:space="0" w:color="auto"/>
            <w:bottom w:val="none" w:sz="0" w:space="0" w:color="auto"/>
            <w:right w:val="none" w:sz="0" w:space="0" w:color="auto"/>
          </w:divBdr>
          <w:divsChild>
            <w:div w:id="1170951377">
              <w:marLeft w:val="0"/>
              <w:marRight w:val="0"/>
              <w:marTop w:val="0"/>
              <w:marBottom w:val="0"/>
              <w:divBdr>
                <w:top w:val="none" w:sz="0" w:space="0" w:color="auto"/>
                <w:left w:val="none" w:sz="0" w:space="0" w:color="auto"/>
                <w:bottom w:val="none" w:sz="0" w:space="0" w:color="auto"/>
                <w:right w:val="none" w:sz="0" w:space="0" w:color="auto"/>
              </w:divBdr>
            </w:div>
          </w:divsChild>
        </w:div>
        <w:div w:id="278727981">
          <w:marLeft w:val="0"/>
          <w:marRight w:val="0"/>
          <w:marTop w:val="0"/>
          <w:marBottom w:val="0"/>
          <w:divBdr>
            <w:top w:val="none" w:sz="0" w:space="0" w:color="auto"/>
            <w:left w:val="none" w:sz="0" w:space="0" w:color="auto"/>
            <w:bottom w:val="none" w:sz="0" w:space="0" w:color="auto"/>
            <w:right w:val="none" w:sz="0" w:space="0" w:color="auto"/>
          </w:divBdr>
          <w:divsChild>
            <w:div w:id="1818842695">
              <w:marLeft w:val="0"/>
              <w:marRight w:val="0"/>
              <w:marTop w:val="0"/>
              <w:marBottom w:val="0"/>
              <w:divBdr>
                <w:top w:val="none" w:sz="0" w:space="0" w:color="auto"/>
                <w:left w:val="none" w:sz="0" w:space="0" w:color="auto"/>
                <w:bottom w:val="none" w:sz="0" w:space="0" w:color="auto"/>
                <w:right w:val="none" w:sz="0" w:space="0" w:color="auto"/>
              </w:divBdr>
            </w:div>
          </w:divsChild>
        </w:div>
        <w:div w:id="546070063">
          <w:marLeft w:val="0"/>
          <w:marRight w:val="0"/>
          <w:marTop w:val="0"/>
          <w:marBottom w:val="0"/>
          <w:divBdr>
            <w:top w:val="none" w:sz="0" w:space="0" w:color="auto"/>
            <w:left w:val="none" w:sz="0" w:space="0" w:color="auto"/>
            <w:bottom w:val="none" w:sz="0" w:space="0" w:color="auto"/>
            <w:right w:val="none" w:sz="0" w:space="0" w:color="auto"/>
          </w:divBdr>
          <w:divsChild>
            <w:div w:id="1445492635">
              <w:marLeft w:val="0"/>
              <w:marRight w:val="0"/>
              <w:marTop w:val="0"/>
              <w:marBottom w:val="0"/>
              <w:divBdr>
                <w:top w:val="none" w:sz="0" w:space="0" w:color="auto"/>
                <w:left w:val="none" w:sz="0" w:space="0" w:color="auto"/>
                <w:bottom w:val="none" w:sz="0" w:space="0" w:color="auto"/>
                <w:right w:val="none" w:sz="0" w:space="0" w:color="auto"/>
              </w:divBdr>
            </w:div>
          </w:divsChild>
        </w:div>
        <w:div w:id="549150111">
          <w:marLeft w:val="0"/>
          <w:marRight w:val="0"/>
          <w:marTop w:val="0"/>
          <w:marBottom w:val="0"/>
          <w:divBdr>
            <w:top w:val="none" w:sz="0" w:space="0" w:color="auto"/>
            <w:left w:val="none" w:sz="0" w:space="0" w:color="auto"/>
            <w:bottom w:val="none" w:sz="0" w:space="0" w:color="auto"/>
            <w:right w:val="none" w:sz="0" w:space="0" w:color="auto"/>
          </w:divBdr>
          <w:divsChild>
            <w:div w:id="57094405">
              <w:marLeft w:val="0"/>
              <w:marRight w:val="0"/>
              <w:marTop w:val="0"/>
              <w:marBottom w:val="0"/>
              <w:divBdr>
                <w:top w:val="none" w:sz="0" w:space="0" w:color="auto"/>
                <w:left w:val="none" w:sz="0" w:space="0" w:color="auto"/>
                <w:bottom w:val="none" w:sz="0" w:space="0" w:color="auto"/>
                <w:right w:val="none" w:sz="0" w:space="0" w:color="auto"/>
              </w:divBdr>
            </w:div>
          </w:divsChild>
        </w:div>
        <w:div w:id="661742042">
          <w:marLeft w:val="0"/>
          <w:marRight w:val="0"/>
          <w:marTop w:val="0"/>
          <w:marBottom w:val="0"/>
          <w:divBdr>
            <w:top w:val="none" w:sz="0" w:space="0" w:color="auto"/>
            <w:left w:val="none" w:sz="0" w:space="0" w:color="auto"/>
            <w:bottom w:val="none" w:sz="0" w:space="0" w:color="auto"/>
            <w:right w:val="none" w:sz="0" w:space="0" w:color="auto"/>
          </w:divBdr>
          <w:divsChild>
            <w:div w:id="1920747809">
              <w:marLeft w:val="0"/>
              <w:marRight w:val="0"/>
              <w:marTop w:val="0"/>
              <w:marBottom w:val="0"/>
              <w:divBdr>
                <w:top w:val="none" w:sz="0" w:space="0" w:color="auto"/>
                <w:left w:val="none" w:sz="0" w:space="0" w:color="auto"/>
                <w:bottom w:val="none" w:sz="0" w:space="0" w:color="auto"/>
                <w:right w:val="none" w:sz="0" w:space="0" w:color="auto"/>
              </w:divBdr>
            </w:div>
          </w:divsChild>
        </w:div>
        <w:div w:id="668412612">
          <w:marLeft w:val="0"/>
          <w:marRight w:val="0"/>
          <w:marTop w:val="0"/>
          <w:marBottom w:val="0"/>
          <w:divBdr>
            <w:top w:val="none" w:sz="0" w:space="0" w:color="auto"/>
            <w:left w:val="none" w:sz="0" w:space="0" w:color="auto"/>
            <w:bottom w:val="none" w:sz="0" w:space="0" w:color="auto"/>
            <w:right w:val="none" w:sz="0" w:space="0" w:color="auto"/>
          </w:divBdr>
          <w:divsChild>
            <w:div w:id="576400168">
              <w:marLeft w:val="0"/>
              <w:marRight w:val="0"/>
              <w:marTop w:val="0"/>
              <w:marBottom w:val="0"/>
              <w:divBdr>
                <w:top w:val="none" w:sz="0" w:space="0" w:color="auto"/>
                <w:left w:val="none" w:sz="0" w:space="0" w:color="auto"/>
                <w:bottom w:val="none" w:sz="0" w:space="0" w:color="auto"/>
                <w:right w:val="none" w:sz="0" w:space="0" w:color="auto"/>
              </w:divBdr>
            </w:div>
          </w:divsChild>
        </w:div>
        <w:div w:id="694844643">
          <w:marLeft w:val="0"/>
          <w:marRight w:val="0"/>
          <w:marTop w:val="0"/>
          <w:marBottom w:val="0"/>
          <w:divBdr>
            <w:top w:val="none" w:sz="0" w:space="0" w:color="auto"/>
            <w:left w:val="none" w:sz="0" w:space="0" w:color="auto"/>
            <w:bottom w:val="none" w:sz="0" w:space="0" w:color="auto"/>
            <w:right w:val="none" w:sz="0" w:space="0" w:color="auto"/>
          </w:divBdr>
          <w:divsChild>
            <w:div w:id="291636412">
              <w:marLeft w:val="0"/>
              <w:marRight w:val="0"/>
              <w:marTop w:val="0"/>
              <w:marBottom w:val="0"/>
              <w:divBdr>
                <w:top w:val="none" w:sz="0" w:space="0" w:color="auto"/>
                <w:left w:val="none" w:sz="0" w:space="0" w:color="auto"/>
                <w:bottom w:val="none" w:sz="0" w:space="0" w:color="auto"/>
                <w:right w:val="none" w:sz="0" w:space="0" w:color="auto"/>
              </w:divBdr>
            </w:div>
          </w:divsChild>
        </w:div>
        <w:div w:id="776021559">
          <w:marLeft w:val="0"/>
          <w:marRight w:val="0"/>
          <w:marTop w:val="0"/>
          <w:marBottom w:val="0"/>
          <w:divBdr>
            <w:top w:val="none" w:sz="0" w:space="0" w:color="auto"/>
            <w:left w:val="none" w:sz="0" w:space="0" w:color="auto"/>
            <w:bottom w:val="none" w:sz="0" w:space="0" w:color="auto"/>
            <w:right w:val="none" w:sz="0" w:space="0" w:color="auto"/>
          </w:divBdr>
          <w:divsChild>
            <w:div w:id="1466701420">
              <w:marLeft w:val="0"/>
              <w:marRight w:val="0"/>
              <w:marTop w:val="0"/>
              <w:marBottom w:val="0"/>
              <w:divBdr>
                <w:top w:val="none" w:sz="0" w:space="0" w:color="auto"/>
                <w:left w:val="none" w:sz="0" w:space="0" w:color="auto"/>
                <w:bottom w:val="none" w:sz="0" w:space="0" w:color="auto"/>
                <w:right w:val="none" w:sz="0" w:space="0" w:color="auto"/>
              </w:divBdr>
            </w:div>
          </w:divsChild>
        </w:div>
        <w:div w:id="793140748">
          <w:marLeft w:val="0"/>
          <w:marRight w:val="0"/>
          <w:marTop w:val="0"/>
          <w:marBottom w:val="0"/>
          <w:divBdr>
            <w:top w:val="none" w:sz="0" w:space="0" w:color="auto"/>
            <w:left w:val="none" w:sz="0" w:space="0" w:color="auto"/>
            <w:bottom w:val="none" w:sz="0" w:space="0" w:color="auto"/>
            <w:right w:val="none" w:sz="0" w:space="0" w:color="auto"/>
          </w:divBdr>
          <w:divsChild>
            <w:div w:id="561525461">
              <w:marLeft w:val="0"/>
              <w:marRight w:val="0"/>
              <w:marTop w:val="0"/>
              <w:marBottom w:val="0"/>
              <w:divBdr>
                <w:top w:val="none" w:sz="0" w:space="0" w:color="auto"/>
                <w:left w:val="none" w:sz="0" w:space="0" w:color="auto"/>
                <w:bottom w:val="none" w:sz="0" w:space="0" w:color="auto"/>
                <w:right w:val="none" w:sz="0" w:space="0" w:color="auto"/>
              </w:divBdr>
            </w:div>
          </w:divsChild>
        </w:div>
        <w:div w:id="800617426">
          <w:marLeft w:val="0"/>
          <w:marRight w:val="0"/>
          <w:marTop w:val="0"/>
          <w:marBottom w:val="0"/>
          <w:divBdr>
            <w:top w:val="none" w:sz="0" w:space="0" w:color="auto"/>
            <w:left w:val="none" w:sz="0" w:space="0" w:color="auto"/>
            <w:bottom w:val="none" w:sz="0" w:space="0" w:color="auto"/>
            <w:right w:val="none" w:sz="0" w:space="0" w:color="auto"/>
          </w:divBdr>
          <w:divsChild>
            <w:div w:id="1500848769">
              <w:marLeft w:val="0"/>
              <w:marRight w:val="0"/>
              <w:marTop w:val="0"/>
              <w:marBottom w:val="0"/>
              <w:divBdr>
                <w:top w:val="none" w:sz="0" w:space="0" w:color="auto"/>
                <w:left w:val="none" w:sz="0" w:space="0" w:color="auto"/>
                <w:bottom w:val="none" w:sz="0" w:space="0" w:color="auto"/>
                <w:right w:val="none" w:sz="0" w:space="0" w:color="auto"/>
              </w:divBdr>
            </w:div>
          </w:divsChild>
        </w:div>
        <w:div w:id="811487847">
          <w:marLeft w:val="0"/>
          <w:marRight w:val="0"/>
          <w:marTop w:val="0"/>
          <w:marBottom w:val="0"/>
          <w:divBdr>
            <w:top w:val="none" w:sz="0" w:space="0" w:color="auto"/>
            <w:left w:val="none" w:sz="0" w:space="0" w:color="auto"/>
            <w:bottom w:val="none" w:sz="0" w:space="0" w:color="auto"/>
            <w:right w:val="none" w:sz="0" w:space="0" w:color="auto"/>
          </w:divBdr>
          <w:divsChild>
            <w:div w:id="873427971">
              <w:marLeft w:val="0"/>
              <w:marRight w:val="0"/>
              <w:marTop w:val="0"/>
              <w:marBottom w:val="0"/>
              <w:divBdr>
                <w:top w:val="none" w:sz="0" w:space="0" w:color="auto"/>
                <w:left w:val="none" w:sz="0" w:space="0" w:color="auto"/>
                <w:bottom w:val="none" w:sz="0" w:space="0" w:color="auto"/>
                <w:right w:val="none" w:sz="0" w:space="0" w:color="auto"/>
              </w:divBdr>
            </w:div>
          </w:divsChild>
        </w:div>
        <w:div w:id="894925924">
          <w:marLeft w:val="0"/>
          <w:marRight w:val="0"/>
          <w:marTop w:val="0"/>
          <w:marBottom w:val="0"/>
          <w:divBdr>
            <w:top w:val="none" w:sz="0" w:space="0" w:color="auto"/>
            <w:left w:val="none" w:sz="0" w:space="0" w:color="auto"/>
            <w:bottom w:val="none" w:sz="0" w:space="0" w:color="auto"/>
            <w:right w:val="none" w:sz="0" w:space="0" w:color="auto"/>
          </w:divBdr>
          <w:divsChild>
            <w:div w:id="1277516494">
              <w:marLeft w:val="0"/>
              <w:marRight w:val="0"/>
              <w:marTop w:val="0"/>
              <w:marBottom w:val="0"/>
              <w:divBdr>
                <w:top w:val="none" w:sz="0" w:space="0" w:color="auto"/>
                <w:left w:val="none" w:sz="0" w:space="0" w:color="auto"/>
                <w:bottom w:val="none" w:sz="0" w:space="0" w:color="auto"/>
                <w:right w:val="none" w:sz="0" w:space="0" w:color="auto"/>
              </w:divBdr>
            </w:div>
          </w:divsChild>
        </w:div>
        <w:div w:id="896429128">
          <w:marLeft w:val="0"/>
          <w:marRight w:val="0"/>
          <w:marTop w:val="0"/>
          <w:marBottom w:val="0"/>
          <w:divBdr>
            <w:top w:val="none" w:sz="0" w:space="0" w:color="auto"/>
            <w:left w:val="none" w:sz="0" w:space="0" w:color="auto"/>
            <w:bottom w:val="none" w:sz="0" w:space="0" w:color="auto"/>
            <w:right w:val="none" w:sz="0" w:space="0" w:color="auto"/>
          </w:divBdr>
          <w:divsChild>
            <w:div w:id="1897424267">
              <w:marLeft w:val="0"/>
              <w:marRight w:val="0"/>
              <w:marTop w:val="0"/>
              <w:marBottom w:val="0"/>
              <w:divBdr>
                <w:top w:val="none" w:sz="0" w:space="0" w:color="auto"/>
                <w:left w:val="none" w:sz="0" w:space="0" w:color="auto"/>
                <w:bottom w:val="none" w:sz="0" w:space="0" w:color="auto"/>
                <w:right w:val="none" w:sz="0" w:space="0" w:color="auto"/>
              </w:divBdr>
            </w:div>
          </w:divsChild>
        </w:div>
        <w:div w:id="911889329">
          <w:marLeft w:val="0"/>
          <w:marRight w:val="0"/>
          <w:marTop w:val="0"/>
          <w:marBottom w:val="0"/>
          <w:divBdr>
            <w:top w:val="none" w:sz="0" w:space="0" w:color="auto"/>
            <w:left w:val="none" w:sz="0" w:space="0" w:color="auto"/>
            <w:bottom w:val="none" w:sz="0" w:space="0" w:color="auto"/>
            <w:right w:val="none" w:sz="0" w:space="0" w:color="auto"/>
          </w:divBdr>
          <w:divsChild>
            <w:div w:id="213582633">
              <w:marLeft w:val="0"/>
              <w:marRight w:val="0"/>
              <w:marTop w:val="0"/>
              <w:marBottom w:val="0"/>
              <w:divBdr>
                <w:top w:val="none" w:sz="0" w:space="0" w:color="auto"/>
                <w:left w:val="none" w:sz="0" w:space="0" w:color="auto"/>
                <w:bottom w:val="none" w:sz="0" w:space="0" w:color="auto"/>
                <w:right w:val="none" w:sz="0" w:space="0" w:color="auto"/>
              </w:divBdr>
            </w:div>
          </w:divsChild>
        </w:div>
        <w:div w:id="949699152">
          <w:marLeft w:val="0"/>
          <w:marRight w:val="0"/>
          <w:marTop w:val="0"/>
          <w:marBottom w:val="0"/>
          <w:divBdr>
            <w:top w:val="none" w:sz="0" w:space="0" w:color="auto"/>
            <w:left w:val="none" w:sz="0" w:space="0" w:color="auto"/>
            <w:bottom w:val="none" w:sz="0" w:space="0" w:color="auto"/>
            <w:right w:val="none" w:sz="0" w:space="0" w:color="auto"/>
          </w:divBdr>
          <w:divsChild>
            <w:div w:id="549343399">
              <w:marLeft w:val="0"/>
              <w:marRight w:val="0"/>
              <w:marTop w:val="0"/>
              <w:marBottom w:val="0"/>
              <w:divBdr>
                <w:top w:val="none" w:sz="0" w:space="0" w:color="auto"/>
                <w:left w:val="none" w:sz="0" w:space="0" w:color="auto"/>
                <w:bottom w:val="none" w:sz="0" w:space="0" w:color="auto"/>
                <w:right w:val="none" w:sz="0" w:space="0" w:color="auto"/>
              </w:divBdr>
            </w:div>
          </w:divsChild>
        </w:div>
        <w:div w:id="1112240919">
          <w:marLeft w:val="0"/>
          <w:marRight w:val="0"/>
          <w:marTop w:val="0"/>
          <w:marBottom w:val="0"/>
          <w:divBdr>
            <w:top w:val="none" w:sz="0" w:space="0" w:color="auto"/>
            <w:left w:val="none" w:sz="0" w:space="0" w:color="auto"/>
            <w:bottom w:val="none" w:sz="0" w:space="0" w:color="auto"/>
            <w:right w:val="none" w:sz="0" w:space="0" w:color="auto"/>
          </w:divBdr>
          <w:divsChild>
            <w:div w:id="1186677523">
              <w:marLeft w:val="0"/>
              <w:marRight w:val="0"/>
              <w:marTop w:val="0"/>
              <w:marBottom w:val="0"/>
              <w:divBdr>
                <w:top w:val="none" w:sz="0" w:space="0" w:color="auto"/>
                <w:left w:val="none" w:sz="0" w:space="0" w:color="auto"/>
                <w:bottom w:val="none" w:sz="0" w:space="0" w:color="auto"/>
                <w:right w:val="none" w:sz="0" w:space="0" w:color="auto"/>
              </w:divBdr>
            </w:div>
          </w:divsChild>
        </w:div>
        <w:div w:id="1113936150">
          <w:marLeft w:val="0"/>
          <w:marRight w:val="0"/>
          <w:marTop w:val="0"/>
          <w:marBottom w:val="0"/>
          <w:divBdr>
            <w:top w:val="none" w:sz="0" w:space="0" w:color="auto"/>
            <w:left w:val="none" w:sz="0" w:space="0" w:color="auto"/>
            <w:bottom w:val="none" w:sz="0" w:space="0" w:color="auto"/>
            <w:right w:val="none" w:sz="0" w:space="0" w:color="auto"/>
          </w:divBdr>
          <w:divsChild>
            <w:div w:id="1455103303">
              <w:marLeft w:val="0"/>
              <w:marRight w:val="0"/>
              <w:marTop w:val="0"/>
              <w:marBottom w:val="0"/>
              <w:divBdr>
                <w:top w:val="none" w:sz="0" w:space="0" w:color="auto"/>
                <w:left w:val="none" w:sz="0" w:space="0" w:color="auto"/>
                <w:bottom w:val="none" w:sz="0" w:space="0" w:color="auto"/>
                <w:right w:val="none" w:sz="0" w:space="0" w:color="auto"/>
              </w:divBdr>
            </w:div>
          </w:divsChild>
        </w:div>
        <w:div w:id="1189903733">
          <w:marLeft w:val="0"/>
          <w:marRight w:val="0"/>
          <w:marTop w:val="0"/>
          <w:marBottom w:val="0"/>
          <w:divBdr>
            <w:top w:val="none" w:sz="0" w:space="0" w:color="auto"/>
            <w:left w:val="none" w:sz="0" w:space="0" w:color="auto"/>
            <w:bottom w:val="none" w:sz="0" w:space="0" w:color="auto"/>
            <w:right w:val="none" w:sz="0" w:space="0" w:color="auto"/>
          </w:divBdr>
          <w:divsChild>
            <w:div w:id="1879731713">
              <w:marLeft w:val="0"/>
              <w:marRight w:val="0"/>
              <w:marTop w:val="0"/>
              <w:marBottom w:val="0"/>
              <w:divBdr>
                <w:top w:val="none" w:sz="0" w:space="0" w:color="auto"/>
                <w:left w:val="none" w:sz="0" w:space="0" w:color="auto"/>
                <w:bottom w:val="none" w:sz="0" w:space="0" w:color="auto"/>
                <w:right w:val="none" w:sz="0" w:space="0" w:color="auto"/>
              </w:divBdr>
            </w:div>
          </w:divsChild>
        </w:div>
        <w:div w:id="1206789829">
          <w:marLeft w:val="0"/>
          <w:marRight w:val="0"/>
          <w:marTop w:val="0"/>
          <w:marBottom w:val="0"/>
          <w:divBdr>
            <w:top w:val="none" w:sz="0" w:space="0" w:color="auto"/>
            <w:left w:val="none" w:sz="0" w:space="0" w:color="auto"/>
            <w:bottom w:val="none" w:sz="0" w:space="0" w:color="auto"/>
            <w:right w:val="none" w:sz="0" w:space="0" w:color="auto"/>
          </w:divBdr>
          <w:divsChild>
            <w:div w:id="133257881">
              <w:marLeft w:val="0"/>
              <w:marRight w:val="0"/>
              <w:marTop w:val="0"/>
              <w:marBottom w:val="0"/>
              <w:divBdr>
                <w:top w:val="none" w:sz="0" w:space="0" w:color="auto"/>
                <w:left w:val="none" w:sz="0" w:space="0" w:color="auto"/>
                <w:bottom w:val="none" w:sz="0" w:space="0" w:color="auto"/>
                <w:right w:val="none" w:sz="0" w:space="0" w:color="auto"/>
              </w:divBdr>
            </w:div>
          </w:divsChild>
        </w:div>
        <w:div w:id="1242914116">
          <w:marLeft w:val="0"/>
          <w:marRight w:val="0"/>
          <w:marTop w:val="0"/>
          <w:marBottom w:val="0"/>
          <w:divBdr>
            <w:top w:val="none" w:sz="0" w:space="0" w:color="auto"/>
            <w:left w:val="none" w:sz="0" w:space="0" w:color="auto"/>
            <w:bottom w:val="none" w:sz="0" w:space="0" w:color="auto"/>
            <w:right w:val="none" w:sz="0" w:space="0" w:color="auto"/>
          </w:divBdr>
          <w:divsChild>
            <w:div w:id="756250607">
              <w:marLeft w:val="0"/>
              <w:marRight w:val="0"/>
              <w:marTop w:val="0"/>
              <w:marBottom w:val="0"/>
              <w:divBdr>
                <w:top w:val="none" w:sz="0" w:space="0" w:color="auto"/>
                <w:left w:val="none" w:sz="0" w:space="0" w:color="auto"/>
                <w:bottom w:val="none" w:sz="0" w:space="0" w:color="auto"/>
                <w:right w:val="none" w:sz="0" w:space="0" w:color="auto"/>
              </w:divBdr>
            </w:div>
          </w:divsChild>
        </w:div>
        <w:div w:id="1249774685">
          <w:marLeft w:val="0"/>
          <w:marRight w:val="0"/>
          <w:marTop w:val="0"/>
          <w:marBottom w:val="0"/>
          <w:divBdr>
            <w:top w:val="none" w:sz="0" w:space="0" w:color="auto"/>
            <w:left w:val="none" w:sz="0" w:space="0" w:color="auto"/>
            <w:bottom w:val="none" w:sz="0" w:space="0" w:color="auto"/>
            <w:right w:val="none" w:sz="0" w:space="0" w:color="auto"/>
          </w:divBdr>
          <w:divsChild>
            <w:div w:id="1295911919">
              <w:marLeft w:val="0"/>
              <w:marRight w:val="0"/>
              <w:marTop w:val="0"/>
              <w:marBottom w:val="0"/>
              <w:divBdr>
                <w:top w:val="none" w:sz="0" w:space="0" w:color="auto"/>
                <w:left w:val="none" w:sz="0" w:space="0" w:color="auto"/>
                <w:bottom w:val="none" w:sz="0" w:space="0" w:color="auto"/>
                <w:right w:val="none" w:sz="0" w:space="0" w:color="auto"/>
              </w:divBdr>
            </w:div>
          </w:divsChild>
        </w:div>
        <w:div w:id="1277715116">
          <w:marLeft w:val="0"/>
          <w:marRight w:val="0"/>
          <w:marTop w:val="0"/>
          <w:marBottom w:val="0"/>
          <w:divBdr>
            <w:top w:val="none" w:sz="0" w:space="0" w:color="auto"/>
            <w:left w:val="none" w:sz="0" w:space="0" w:color="auto"/>
            <w:bottom w:val="none" w:sz="0" w:space="0" w:color="auto"/>
            <w:right w:val="none" w:sz="0" w:space="0" w:color="auto"/>
          </w:divBdr>
          <w:divsChild>
            <w:div w:id="460534382">
              <w:marLeft w:val="0"/>
              <w:marRight w:val="0"/>
              <w:marTop w:val="0"/>
              <w:marBottom w:val="0"/>
              <w:divBdr>
                <w:top w:val="none" w:sz="0" w:space="0" w:color="auto"/>
                <w:left w:val="none" w:sz="0" w:space="0" w:color="auto"/>
                <w:bottom w:val="none" w:sz="0" w:space="0" w:color="auto"/>
                <w:right w:val="none" w:sz="0" w:space="0" w:color="auto"/>
              </w:divBdr>
            </w:div>
          </w:divsChild>
        </w:div>
        <w:div w:id="1278755996">
          <w:marLeft w:val="0"/>
          <w:marRight w:val="0"/>
          <w:marTop w:val="0"/>
          <w:marBottom w:val="0"/>
          <w:divBdr>
            <w:top w:val="none" w:sz="0" w:space="0" w:color="auto"/>
            <w:left w:val="none" w:sz="0" w:space="0" w:color="auto"/>
            <w:bottom w:val="none" w:sz="0" w:space="0" w:color="auto"/>
            <w:right w:val="none" w:sz="0" w:space="0" w:color="auto"/>
          </w:divBdr>
          <w:divsChild>
            <w:div w:id="1953971937">
              <w:marLeft w:val="0"/>
              <w:marRight w:val="0"/>
              <w:marTop w:val="0"/>
              <w:marBottom w:val="0"/>
              <w:divBdr>
                <w:top w:val="none" w:sz="0" w:space="0" w:color="auto"/>
                <w:left w:val="none" w:sz="0" w:space="0" w:color="auto"/>
                <w:bottom w:val="none" w:sz="0" w:space="0" w:color="auto"/>
                <w:right w:val="none" w:sz="0" w:space="0" w:color="auto"/>
              </w:divBdr>
            </w:div>
          </w:divsChild>
        </w:div>
        <w:div w:id="1388988807">
          <w:marLeft w:val="0"/>
          <w:marRight w:val="0"/>
          <w:marTop w:val="0"/>
          <w:marBottom w:val="0"/>
          <w:divBdr>
            <w:top w:val="none" w:sz="0" w:space="0" w:color="auto"/>
            <w:left w:val="none" w:sz="0" w:space="0" w:color="auto"/>
            <w:bottom w:val="none" w:sz="0" w:space="0" w:color="auto"/>
            <w:right w:val="none" w:sz="0" w:space="0" w:color="auto"/>
          </w:divBdr>
          <w:divsChild>
            <w:div w:id="716201989">
              <w:marLeft w:val="0"/>
              <w:marRight w:val="0"/>
              <w:marTop w:val="0"/>
              <w:marBottom w:val="0"/>
              <w:divBdr>
                <w:top w:val="none" w:sz="0" w:space="0" w:color="auto"/>
                <w:left w:val="none" w:sz="0" w:space="0" w:color="auto"/>
                <w:bottom w:val="none" w:sz="0" w:space="0" w:color="auto"/>
                <w:right w:val="none" w:sz="0" w:space="0" w:color="auto"/>
              </w:divBdr>
            </w:div>
          </w:divsChild>
        </w:div>
        <w:div w:id="1402632672">
          <w:marLeft w:val="0"/>
          <w:marRight w:val="0"/>
          <w:marTop w:val="0"/>
          <w:marBottom w:val="0"/>
          <w:divBdr>
            <w:top w:val="none" w:sz="0" w:space="0" w:color="auto"/>
            <w:left w:val="none" w:sz="0" w:space="0" w:color="auto"/>
            <w:bottom w:val="none" w:sz="0" w:space="0" w:color="auto"/>
            <w:right w:val="none" w:sz="0" w:space="0" w:color="auto"/>
          </w:divBdr>
          <w:divsChild>
            <w:div w:id="1427648514">
              <w:marLeft w:val="0"/>
              <w:marRight w:val="0"/>
              <w:marTop w:val="0"/>
              <w:marBottom w:val="0"/>
              <w:divBdr>
                <w:top w:val="none" w:sz="0" w:space="0" w:color="auto"/>
                <w:left w:val="none" w:sz="0" w:space="0" w:color="auto"/>
                <w:bottom w:val="none" w:sz="0" w:space="0" w:color="auto"/>
                <w:right w:val="none" w:sz="0" w:space="0" w:color="auto"/>
              </w:divBdr>
            </w:div>
          </w:divsChild>
        </w:div>
        <w:div w:id="1448549786">
          <w:marLeft w:val="0"/>
          <w:marRight w:val="0"/>
          <w:marTop w:val="0"/>
          <w:marBottom w:val="0"/>
          <w:divBdr>
            <w:top w:val="none" w:sz="0" w:space="0" w:color="auto"/>
            <w:left w:val="none" w:sz="0" w:space="0" w:color="auto"/>
            <w:bottom w:val="none" w:sz="0" w:space="0" w:color="auto"/>
            <w:right w:val="none" w:sz="0" w:space="0" w:color="auto"/>
          </w:divBdr>
          <w:divsChild>
            <w:div w:id="1871411331">
              <w:marLeft w:val="0"/>
              <w:marRight w:val="0"/>
              <w:marTop w:val="0"/>
              <w:marBottom w:val="0"/>
              <w:divBdr>
                <w:top w:val="none" w:sz="0" w:space="0" w:color="auto"/>
                <w:left w:val="none" w:sz="0" w:space="0" w:color="auto"/>
                <w:bottom w:val="none" w:sz="0" w:space="0" w:color="auto"/>
                <w:right w:val="none" w:sz="0" w:space="0" w:color="auto"/>
              </w:divBdr>
            </w:div>
          </w:divsChild>
        </w:div>
        <w:div w:id="1493912068">
          <w:marLeft w:val="0"/>
          <w:marRight w:val="0"/>
          <w:marTop w:val="0"/>
          <w:marBottom w:val="0"/>
          <w:divBdr>
            <w:top w:val="none" w:sz="0" w:space="0" w:color="auto"/>
            <w:left w:val="none" w:sz="0" w:space="0" w:color="auto"/>
            <w:bottom w:val="none" w:sz="0" w:space="0" w:color="auto"/>
            <w:right w:val="none" w:sz="0" w:space="0" w:color="auto"/>
          </w:divBdr>
          <w:divsChild>
            <w:div w:id="462697721">
              <w:marLeft w:val="0"/>
              <w:marRight w:val="0"/>
              <w:marTop w:val="0"/>
              <w:marBottom w:val="0"/>
              <w:divBdr>
                <w:top w:val="none" w:sz="0" w:space="0" w:color="auto"/>
                <w:left w:val="none" w:sz="0" w:space="0" w:color="auto"/>
                <w:bottom w:val="none" w:sz="0" w:space="0" w:color="auto"/>
                <w:right w:val="none" w:sz="0" w:space="0" w:color="auto"/>
              </w:divBdr>
            </w:div>
          </w:divsChild>
        </w:div>
        <w:div w:id="1571498510">
          <w:marLeft w:val="0"/>
          <w:marRight w:val="0"/>
          <w:marTop w:val="0"/>
          <w:marBottom w:val="0"/>
          <w:divBdr>
            <w:top w:val="none" w:sz="0" w:space="0" w:color="auto"/>
            <w:left w:val="none" w:sz="0" w:space="0" w:color="auto"/>
            <w:bottom w:val="none" w:sz="0" w:space="0" w:color="auto"/>
            <w:right w:val="none" w:sz="0" w:space="0" w:color="auto"/>
          </w:divBdr>
          <w:divsChild>
            <w:div w:id="2118984435">
              <w:marLeft w:val="0"/>
              <w:marRight w:val="0"/>
              <w:marTop w:val="0"/>
              <w:marBottom w:val="0"/>
              <w:divBdr>
                <w:top w:val="none" w:sz="0" w:space="0" w:color="auto"/>
                <w:left w:val="none" w:sz="0" w:space="0" w:color="auto"/>
                <w:bottom w:val="none" w:sz="0" w:space="0" w:color="auto"/>
                <w:right w:val="none" w:sz="0" w:space="0" w:color="auto"/>
              </w:divBdr>
            </w:div>
          </w:divsChild>
        </w:div>
        <w:div w:id="1578326083">
          <w:marLeft w:val="0"/>
          <w:marRight w:val="0"/>
          <w:marTop w:val="0"/>
          <w:marBottom w:val="0"/>
          <w:divBdr>
            <w:top w:val="none" w:sz="0" w:space="0" w:color="auto"/>
            <w:left w:val="none" w:sz="0" w:space="0" w:color="auto"/>
            <w:bottom w:val="none" w:sz="0" w:space="0" w:color="auto"/>
            <w:right w:val="none" w:sz="0" w:space="0" w:color="auto"/>
          </w:divBdr>
          <w:divsChild>
            <w:div w:id="1156998640">
              <w:marLeft w:val="0"/>
              <w:marRight w:val="0"/>
              <w:marTop w:val="0"/>
              <w:marBottom w:val="0"/>
              <w:divBdr>
                <w:top w:val="none" w:sz="0" w:space="0" w:color="auto"/>
                <w:left w:val="none" w:sz="0" w:space="0" w:color="auto"/>
                <w:bottom w:val="none" w:sz="0" w:space="0" w:color="auto"/>
                <w:right w:val="none" w:sz="0" w:space="0" w:color="auto"/>
              </w:divBdr>
            </w:div>
          </w:divsChild>
        </w:div>
        <w:div w:id="1583489916">
          <w:marLeft w:val="0"/>
          <w:marRight w:val="0"/>
          <w:marTop w:val="0"/>
          <w:marBottom w:val="0"/>
          <w:divBdr>
            <w:top w:val="none" w:sz="0" w:space="0" w:color="auto"/>
            <w:left w:val="none" w:sz="0" w:space="0" w:color="auto"/>
            <w:bottom w:val="none" w:sz="0" w:space="0" w:color="auto"/>
            <w:right w:val="none" w:sz="0" w:space="0" w:color="auto"/>
          </w:divBdr>
          <w:divsChild>
            <w:div w:id="1605305030">
              <w:marLeft w:val="0"/>
              <w:marRight w:val="0"/>
              <w:marTop w:val="0"/>
              <w:marBottom w:val="0"/>
              <w:divBdr>
                <w:top w:val="none" w:sz="0" w:space="0" w:color="auto"/>
                <w:left w:val="none" w:sz="0" w:space="0" w:color="auto"/>
                <w:bottom w:val="none" w:sz="0" w:space="0" w:color="auto"/>
                <w:right w:val="none" w:sz="0" w:space="0" w:color="auto"/>
              </w:divBdr>
            </w:div>
          </w:divsChild>
        </w:div>
        <w:div w:id="1653174452">
          <w:marLeft w:val="0"/>
          <w:marRight w:val="0"/>
          <w:marTop w:val="0"/>
          <w:marBottom w:val="0"/>
          <w:divBdr>
            <w:top w:val="none" w:sz="0" w:space="0" w:color="auto"/>
            <w:left w:val="none" w:sz="0" w:space="0" w:color="auto"/>
            <w:bottom w:val="none" w:sz="0" w:space="0" w:color="auto"/>
            <w:right w:val="none" w:sz="0" w:space="0" w:color="auto"/>
          </w:divBdr>
          <w:divsChild>
            <w:div w:id="1133256305">
              <w:marLeft w:val="0"/>
              <w:marRight w:val="0"/>
              <w:marTop w:val="0"/>
              <w:marBottom w:val="0"/>
              <w:divBdr>
                <w:top w:val="none" w:sz="0" w:space="0" w:color="auto"/>
                <w:left w:val="none" w:sz="0" w:space="0" w:color="auto"/>
                <w:bottom w:val="none" w:sz="0" w:space="0" w:color="auto"/>
                <w:right w:val="none" w:sz="0" w:space="0" w:color="auto"/>
              </w:divBdr>
            </w:div>
          </w:divsChild>
        </w:div>
        <w:div w:id="1701932158">
          <w:marLeft w:val="0"/>
          <w:marRight w:val="0"/>
          <w:marTop w:val="0"/>
          <w:marBottom w:val="0"/>
          <w:divBdr>
            <w:top w:val="none" w:sz="0" w:space="0" w:color="auto"/>
            <w:left w:val="none" w:sz="0" w:space="0" w:color="auto"/>
            <w:bottom w:val="none" w:sz="0" w:space="0" w:color="auto"/>
            <w:right w:val="none" w:sz="0" w:space="0" w:color="auto"/>
          </w:divBdr>
          <w:divsChild>
            <w:div w:id="1379083973">
              <w:marLeft w:val="0"/>
              <w:marRight w:val="0"/>
              <w:marTop w:val="0"/>
              <w:marBottom w:val="0"/>
              <w:divBdr>
                <w:top w:val="none" w:sz="0" w:space="0" w:color="auto"/>
                <w:left w:val="none" w:sz="0" w:space="0" w:color="auto"/>
                <w:bottom w:val="none" w:sz="0" w:space="0" w:color="auto"/>
                <w:right w:val="none" w:sz="0" w:space="0" w:color="auto"/>
              </w:divBdr>
            </w:div>
          </w:divsChild>
        </w:div>
        <w:div w:id="1792019694">
          <w:marLeft w:val="0"/>
          <w:marRight w:val="0"/>
          <w:marTop w:val="0"/>
          <w:marBottom w:val="0"/>
          <w:divBdr>
            <w:top w:val="none" w:sz="0" w:space="0" w:color="auto"/>
            <w:left w:val="none" w:sz="0" w:space="0" w:color="auto"/>
            <w:bottom w:val="none" w:sz="0" w:space="0" w:color="auto"/>
            <w:right w:val="none" w:sz="0" w:space="0" w:color="auto"/>
          </w:divBdr>
          <w:divsChild>
            <w:div w:id="90706594">
              <w:marLeft w:val="0"/>
              <w:marRight w:val="0"/>
              <w:marTop w:val="0"/>
              <w:marBottom w:val="0"/>
              <w:divBdr>
                <w:top w:val="none" w:sz="0" w:space="0" w:color="auto"/>
                <w:left w:val="none" w:sz="0" w:space="0" w:color="auto"/>
                <w:bottom w:val="none" w:sz="0" w:space="0" w:color="auto"/>
                <w:right w:val="none" w:sz="0" w:space="0" w:color="auto"/>
              </w:divBdr>
            </w:div>
          </w:divsChild>
        </w:div>
        <w:div w:id="1822768953">
          <w:marLeft w:val="0"/>
          <w:marRight w:val="0"/>
          <w:marTop w:val="0"/>
          <w:marBottom w:val="0"/>
          <w:divBdr>
            <w:top w:val="none" w:sz="0" w:space="0" w:color="auto"/>
            <w:left w:val="none" w:sz="0" w:space="0" w:color="auto"/>
            <w:bottom w:val="none" w:sz="0" w:space="0" w:color="auto"/>
            <w:right w:val="none" w:sz="0" w:space="0" w:color="auto"/>
          </w:divBdr>
          <w:divsChild>
            <w:div w:id="697588982">
              <w:marLeft w:val="0"/>
              <w:marRight w:val="0"/>
              <w:marTop w:val="0"/>
              <w:marBottom w:val="0"/>
              <w:divBdr>
                <w:top w:val="none" w:sz="0" w:space="0" w:color="auto"/>
                <w:left w:val="none" w:sz="0" w:space="0" w:color="auto"/>
                <w:bottom w:val="none" w:sz="0" w:space="0" w:color="auto"/>
                <w:right w:val="none" w:sz="0" w:space="0" w:color="auto"/>
              </w:divBdr>
            </w:div>
          </w:divsChild>
        </w:div>
        <w:div w:id="1861626559">
          <w:marLeft w:val="0"/>
          <w:marRight w:val="0"/>
          <w:marTop w:val="0"/>
          <w:marBottom w:val="0"/>
          <w:divBdr>
            <w:top w:val="none" w:sz="0" w:space="0" w:color="auto"/>
            <w:left w:val="none" w:sz="0" w:space="0" w:color="auto"/>
            <w:bottom w:val="none" w:sz="0" w:space="0" w:color="auto"/>
            <w:right w:val="none" w:sz="0" w:space="0" w:color="auto"/>
          </w:divBdr>
          <w:divsChild>
            <w:div w:id="716244862">
              <w:marLeft w:val="0"/>
              <w:marRight w:val="0"/>
              <w:marTop w:val="0"/>
              <w:marBottom w:val="0"/>
              <w:divBdr>
                <w:top w:val="none" w:sz="0" w:space="0" w:color="auto"/>
                <w:left w:val="none" w:sz="0" w:space="0" w:color="auto"/>
                <w:bottom w:val="none" w:sz="0" w:space="0" w:color="auto"/>
                <w:right w:val="none" w:sz="0" w:space="0" w:color="auto"/>
              </w:divBdr>
            </w:div>
          </w:divsChild>
        </w:div>
        <w:div w:id="1869028019">
          <w:marLeft w:val="0"/>
          <w:marRight w:val="0"/>
          <w:marTop w:val="0"/>
          <w:marBottom w:val="0"/>
          <w:divBdr>
            <w:top w:val="none" w:sz="0" w:space="0" w:color="auto"/>
            <w:left w:val="none" w:sz="0" w:space="0" w:color="auto"/>
            <w:bottom w:val="none" w:sz="0" w:space="0" w:color="auto"/>
            <w:right w:val="none" w:sz="0" w:space="0" w:color="auto"/>
          </w:divBdr>
          <w:divsChild>
            <w:div w:id="1481460137">
              <w:marLeft w:val="0"/>
              <w:marRight w:val="0"/>
              <w:marTop w:val="0"/>
              <w:marBottom w:val="0"/>
              <w:divBdr>
                <w:top w:val="none" w:sz="0" w:space="0" w:color="auto"/>
                <w:left w:val="none" w:sz="0" w:space="0" w:color="auto"/>
                <w:bottom w:val="none" w:sz="0" w:space="0" w:color="auto"/>
                <w:right w:val="none" w:sz="0" w:space="0" w:color="auto"/>
              </w:divBdr>
            </w:div>
          </w:divsChild>
        </w:div>
        <w:div w:id="1902717224">
          <w:marLeft w:val="0"/>
          <w:marRight w:val="0"/>
          <w:marTop w:val="0"/>
          <w:marBottom w:val="0"/>
          <w:divBdr>
            <w:top w:val="none" w:sz="0" w:space="0" w:color="auto"/>
            <w:left w:val="none" w:sz="0" w:space="0" w:color="auto"/>
            <w:bottom w:val="none" w:sz="0" w:space="0" w:color="auto"/>
            <w:right w:val="none" w:sz="0" w:space="0" w:color="auto"/>
          </w:divBdr>
          <w:divsChild>
            <w:div w:id="594098993">
              <w:marLeft w:val="0"/>
              <w:marRight w:val="0"/>
              <w:marTop w:val="0"/>
              <w:marBottom w:val="0"/>
              <w:divBdr>
                <w:top w:val="none" w:sz="0" w:space="0" w:color="auto"/>
                <w:left w:val="none" w:sz="0" w:space="0" w:color="auto"/>
                <w:bottom w:val="none" w:sz="0" w:space="0" w:color="auto"/>
                <w:right w:val="none" w:sz="0" w:space="0" w:color="auto"/>
              </w:divBdr>
            </w:div>
          </w:divsChild>
        </w:div>
        <w:div w:id="1936547960">
          <w:marLeft w:val="0"/>
          <w:marRight w:val="0"/>
          <w:marTop w:val="0"/>
          <w:marBottom w:val="0"/>
          <w:divBdr>
            <w:top w:val="none" w:sz="0" w:space="0" w:color="auto"/>
            <w:left w:val="none" w:sz="0" w:space="0" w:color="auto"/>
            <w:bottom w:val="none" w:sz="0" w:space="0" w:color="auto"/>
            <w:right w:val="none" w:sz="0" w:space="0" w:color="auto"/>
          </w:divBdr>
          <w:divsChild>
            <w:div w:id="2091123919">
              <w:marLeft w:val="0"/>
              <w:marRight w:val="0"/>
              <w:marTop w:val="0"/>
              <w:marBottom w:val="0"/>
              <w:divBdr>
                <w:top w:val="none" w:sz="0" w:space="0" w:color="auto"/>
                <w:left w:val="none" w:sz="0" w:space="0" w:color="auto"/>
                <w:bottom w:val="none" w:sz="0" w:space="0" w:color="auto"/>
                <w:right w:val="none" w:sz="0" w:space="0" w:color="auto"/>
              </w:divBdr>
            </w:div>
          </w:divsChild>
        </w:div>
        <w:div w:id="1957716490">
          <w:marLeft w:val="0"/>
          <w:marRight w:val="0"/>
          <w:marTop w:val="0"/>
          <w:marBottom w:val="0"/>
          <w:divBdr>
            <w:top w:val="none" w:sz="0" w:space="0" w:color="auto"/>
            <w:left w:val="none" w:sz="0" w:space="0" w:color="auto"/>
            <w:bottom w:val="none" w:sz="0" w:space="0" w:color="auto"/>
            <w:right w:val="none" w:sz="0" w:space="0" w:color="auto"/>
          </w:divBdr>
          <w:divsChild>
            <w:div w:id="1275288655">
              <w:marLeft w:val="0"/>
              <w:marRight w:val="0"/>
              <w:marTop w:val="0"/>
              <w:marBottom w:val="0"/>
              <w:divBdr>
                <w:top w:val="none" w:sz="0" w:space="0" w:color="auto"/>
                <w:left w:val="none" w:sz="0" w:space="0" w:color="auto"/>
                <w:bottom w:val="none" w:sz="0" w:space="0" w:color="auto"/>
                <w:right w:val="none" w:sz="0" w:space="0" w:color="auto"/>
              </w:divBdr>
            </w:div>
          </w:divsChild>
        </w:div>
        <w:div w:id="2073387939">
          <w:marLeft w:val="0"/>
          <w:marRight w:val="0"/>
          <w:marTop w:val="0"/>
          <w:marBottom w:val="0"/>
          <w:divBdr>
            <w:top w:val="none" w:sz="0" w:space="0" w:color="auto"/>
            <w:left w:val="none" w:sz="0" w:space="0" w:color="auto"/>
            <w:bottom w:val="none" w:sz="0" w:space="0" w:color="auto"/>
            <w:right w:val="none" w:sz="0" w:space="0" w:color="auto"/>
          </w:divBdr>
          <w:divsChild>
            <w:div w:id="8080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6852">
      <w:bodyDiv w:val="1"/>
      <w:marLeft w:val="0"/>
      <w:marRight w:val="0"/>
      <w:marTop w:val="0"/>
      <w:marBottom w:val="0"/>
      <w:divBdr>
        <w:top w:val="none" w:sz="0" w:space="0" w:color="auto"/>
        <w:left w:val="none" w:sz="0" w:space="0" w:color="auto"/>
        <w:bottom w:val="none" w:sz="0" w:space="0" w:color="auto"/>
        <w:right w:val="none" w:sz="0" w:space="0" w:color="auto"/>
      </w:divBdr>
    </w:div>
    <w:div w:id="561254566">
      <w:bodyDiv w:val="1"/>
      <w:marLeft w:val="0"/>
      <w:marRight w:val="0"/>
      <w:marTop w:val="0"/>
      <w:marBottom w:val="0"/>
      <w:divBdr>
        <w:top w:val="none" w:sz="0" w:space="0" w:color="auto"/>
        <w:left w:val="none" w:sz="0" w:space="0" w:color="auto"/>
        <w:bottom w:val="none" w:sz="0" w:space="0" w:color="auto"/>
        <w:right w:val="none" w:sz="0" w:space="0" w:color="auto"/>
      </w:divBdr>
    </w:div>
    <w:div w:id="595094985">
      <w:bodyDiv w:val="1"/>
      <w:marLeft w:val="0"/>
      <w:marRight w:val="0"/>
      <w:marTop w:val="0"/>
      <w:marBottom w:val="0"/>
      <w:divBdr>
        <w:top w:val="none" w:sz="0" w:space="0" w:color="auto"/>
        <w:left w:val="none" w:sz="0" w:space="0" w:color="auto"/>
        <w:bottom w:val="none" w:sz="0" w:space="0" w:color="auto"/>
        <w:right w:val="none" w:sz="0" w:space="0" w:color="auto"/>
      </w:divBdr>
    </w:div>
    <w:div w:id="617563585">
      <w:bodyDiv w:val="1"/>
      <w:marLeft w:val="0"/>
      <w:marRight w:val="0"/>
      <w:marTop w:val="0"/>
      <w:marBottom w:val="0"/>
      <w:divBdr>
        <w:top w:val="none" w:sz="0" w:space="0" w:color="auto"/>
        <w:left w:val="none" w:sz="0" w:space="0" w:color="auto"/>
        <w:bottom w:val="none" w:sz="0" w:space="0" w:color="auto"/>
        <w:right w:val="none" w:sz="0" w:space="0" w:color="auto"/>
      </w:divBdr>
    </w:div>
    <w:div w:id="675110072">
      <w:bodyDiv w:val="1"/>
      <w:marLeft w:val="0"/>
      <w:marRight w:val="0"/>
      <w:marTop w:val="0"/>
      <w:marBottom w:val="0"/>
      <w:divBdr>
        <w:top w:val="none" w:sz="0" w:space="0" w:color="auto"/>
        <w:left w:val="none" w:sz="0" w:space="0" w:color="auto"/>
        <w:bottom w:val="none" w:sz="0" w:space="0" w:color="auto"/>
        <w:right w:val="none" w:sz="0" w:space="0" w:color="auto"/>
      </w:divBdr>
    </w:div>
    <w:div w:id="708260674">
      <w:bodyDiv w:val="1"/>
      <w:marLeft w:val="0"/>
      <w:marRight w:val="0"/>
      <w:marTop w:val="0"/>
      <w:marBottom w:val="0"/>
      <w:divBdr>
        <w:top w:val="none" w:sz="0" w:space="0" w:color="auto"/>
        <w:left w:val="none" w:sz="0" w:space="0" w:color="auto"/>
        <w:bottom w:val="none" w:sz="0" w:space="0" w:color="auto"/>
        <w:right w:val="none" w:sz="0" w:space="0" w:color="auto"/>
      </w:divBdr>
    </w:div>
    <w:div w:id="737023837">
      <w:bodyDiv w:val="1"/>
      <w:marLeft w:val="0"/>
      <w:marRight w:val="0"/>
      <w:marTop w:val="0"/>
      <w:marBottom w:val="0"/>
      <w:divBdr>
        <w:top w:val="none" w:sz="0" w:space="0" w:color="auto"/>
        <w:left w:val="none" w:sz="0" w:space="0" w:color="auto"/>
        <w:bottom w:val="none" w:sz="0" w:space="0" w:color="auto"/>
        <w:right w:val="none" w:sz="0" w:space="0" w:color="auto"/>
      </w:divBdr>
    </w:div>
    <w:div w:id="810093241">
      <w:bodyDiv w:val="1"/>
      <w:marLeft w:val="0"/>
      <w:marRight w:val="0"/>
      <w:marTop w:val="0"/>
      <w:marBottom w:val="0"/>
      <w:divBdr>
        <w:top w:val="none" w:sz="0" w:space="0" w:color="auto"/>
        <w:left w:val="none" w:sz="0" w:space="0" w:color="auto"/>
        <w:bottom w:val="none" w:sz="0" w:space="0" w:color="auto"/>
        <w:right w:val="none" w:sz="0" w:space="0" w:color="auto"/>
      </w:divBdr>
    </w:div>
    <w:div w:id="834538106">
      <w:bodyDiv w:val="1"/>
      <w:marLeft w:val="0"/>
      <w:marRight w:val="0"/>
      <w:marTop w:val="0"/>
      <w:marBottom w:val="0"/>
      <w:divBdr>
        <w:top w:val="none" w:sz="0" w:space="0" w:color="auto"/>
        <w:left w:val="none" w:sz="0" w:space="0" w:color="auto"/>
        <w:bottom w:val="none" w:sz="0" w:space="0" w:color="auto"/>
        <w:right w:val="none" w:sz="0" w:space="0" w:color="auto"/>
      </w:divBdr>
    </w:div>
    <w:div w:id="888997198">
      <w:bodyDiv w:val="1"/>
      <w:marLeft w:val="0"/>
      <w:marRight w:val="0"/>
      <w:marTop w:val="0"/>
      <w:marBottom w:val="0"/>
      <w:divBdr>
        <w:top w:val="none" w:sz="0" w:space="0" w:color="auto"/>
        <w:left w:val="none" w:sz="0" w:space="0" w:color="auto"/>
        <w:bottom w:val="none" w:sz="0" w:space="0" w:color="auto"/>
        <w:right w:val="none" w:sz="0" w:space="0" w:color="auto"/>
      </w:divBdr>
    </w:div>
    <w:div w:id="939947782">
      <w:bodyDiv w:val="1"/>
      <w:marLeft w:val="0"/>
      <w:marRight w:val="0"/>
      <w:marTop w:val="0"/>
      <w:marBottom w:val="0"/>
      <w:divBdr>
        <w:top w:val="none" w:sz="0" w:space="0" w:color="auto"/>
        <w:left w:val="none" w:sz="0" w:space="0" w:color="auto"/>
        <w:bottom w:val="none" w:sz="0" w:space="0" w:color="auto"/>
        <w:right w:val="none" w:sz="0" w:space="0" w:color="auto"/>
      </w:divBdr>
    </w:div>
    <w:div w:id="945113148">
      <w:bodyDiv w:val="1"/>
      <w:marLeft w:val="0"/>
      <w:marRight w:val="0"/>
      <w:marTop w:val="0"/>
      <w:marBottom w:val="0"/>
      <w:divBdr>
        <w:top w:val="none" w:sz="0" w:space="0" w:color="auto"/>
        <w:left w:val="none" w:sz="0" w:space="0" w:color="auto"/>
        <w:bottom w:val="none" w:sz="0" w:space="0" w:color="auto"/>
        <w:right w:val="none" w:sz="0" w:space="0" w:color="auto"/>
      </w:divBdr>
    </w:div>
    <w:div w:id="953680256">
      <w:bodyDiv w:val="1"/>
      <w:marLeft w:val="0"/>
      <w:marRight w:val="0"/>
      <w:marTop w:val="0"/>
      <w:marBottom w:val="0"/>
      <w:divBdr>
        <w:top w:val="none" w:sz="0" w:space="0" w:color="auto"/>
        <w:left w:val="none" w:sz="0" w:space="0" w:color="auto"/>
        <w:bottom w:val="none" w:sz="0" w:space="0" w:color="auto"/>
        <w:right w:val="none" w:sz="0" w:space="0" w:color="auto"/>
      </w:divBdr>
    </w:div>
    <w:div w:id="991450149">
      <w:bodyDiv w:val="1"/>
      <w:marLeft w:val="0"/>
      <w:marRight w:val="0"/>
      <w:marTop w:val="0"/>
      <w:marBottom w:val="0"/>
      <w:divBdr>
        <w:top w:val="none" w:sz="0" w:space="0" w:color="auto"/>
        <w:left w:val="none" w:sz="0" w:space="0" w:color="auto"/>
        <w:bottom w:val="none" w:sz="0" w:space="0" w:color="auto"/>
        <w:right w:val="none" w:sz="0" w:space="0" w:color="auto"/>
      </w:divBdr>
    </w:div>
    <w:div w:id="1002317105">
      <w:bodyDiv w:val="1"/>
      <w:marLeft w:val="0"/>
      <w:marRight w:val="0"/>
      <w:marTop w:val="0"/>
      <w:marBottom w:val="0"/>
      <w:divBdr>
        <w:top w:val="none" w:sz="0" w:space="0" w:color="auto"/>
        <w:left w:val="none" w:sz="0" w:space="0" w:color="auto"/>
        <w:bottom w:val="none" w:sz="0" w:space="0" w:color="auto"/>
        <w:right w:val="none" w:sz="0" w:space="0" w:color="auto"/>
      </w:divBdr>
    </w:div>
    <w:div w:id="1008141900">
      <w:bodyDiv w:val="1"/>
      <w:marLeft w:val="0"/>
      <w:marRight w:val="0"/>
      <w:marTop w:val="0"/>
      <w:marBottom w:val="0"/>
      <w:divBdr>
        <w:top w:val="none" w:sz="0" w:space="0" w:color="auto"/>
        <w:left w:val="none" w:sz="0" w:space="0" w:color="auto"/>
        <w:bottom w:val="none" w:sz="0" w:space="0" w:color="auto"/>
        <w:right w:val="none" w:sz="0" w:space="0" w:color="auto"/>
      </w:divBdr>
    </w:div>
    <w:div w:id="1033574576">
      <w:bodyDiv w:val="1"/>
      <w:marLeft w:val="0"/>
      <w:marRight w:val="0"/>
      <w:marTop w:val="0"/>
      <w:marBottom w:val="0"/>
      <w:divBdr>
        <w:top w:val="none" w:sz="0" w:space="0" w:color="auto"/>
        <w:left w:val="none" w:sz="0" w:space="0" w:color="auto"/>
        <w:bottom w:val="none" w:sz="0" w:space="0" w:color="auto"/>
        <w:right w:val="none" w:sz="0" w:space="0" w:color="auto"/>
      </w:divBdr>
    </w:div>
    <w:div w:id="1063219310">
      <w:bodyDiv w:val="1"/>
      <w:marLeft w:val="0"/>
      <w:marRight w:val="0"/>
      <w:marTop w:val="0"/>
      <w:marBottom w:val="0"/>
      <w:divBdr>
        <w:top w:val="none" w:sz="0" w:space="0" w:color="auto"/>
        <w:left w:val="none" w:sz="0" w:space="0" w:color="auto"/>
        <w:bottom w:val="none" w:sz="0" w:space="0" w:color="auto"/>
        <w:right w:val="none" w:sz="0" w:space="0" w:color="auto"/>
      </w:divBdr>
    </w:div>
    <w:div w:id="1078357735">
      <w:bodyDiv w:val="1"/>
      <w:marLeft w:val="0"/>
      <w:marRight w:val="0"/>
      <w:marTop w:val="0"/>
      <w:marBottom w:val="0"/>
      <w:divBdr>
        <w:top w:val="none" w:sz="0" w:space="0" w:color="auto"/>
        <w:left w:val="none" w:sz="0" w:space="0" w:color="auto"/>
        <w:bottom w:val="none" w:sz="0" w:space="0" w:color="auto"/>
        <w:right w:val="none" w:sz="0" w:space="0" w:color="auto"/>
      </w:divBdr>
    </w:div>
    <w:div w:id="1113986379">
      <w:bodyDiv w:val="1"/>
      <w:marLeft w:val="0"/>
      <w:marRight w:val="0"/>
      <w:marTop w:val="0"/>
      <w:marBottom w:val="0"/>
      <w:divBdr>
        <w:top w:val="none" w:sz="0" w:space="0" w:color="auto"/>
        <w:left w:val="none" w:sz="0" w:space="0" w:color="auto"/>
        <w:bottom w:val="none" w:sz="0" w:space="0" w:color="auto"/>
        <w:right w:val="none" w:sz="0" w:space="0" w:color="auto"/>
      </w:divBdr>
    </w:div>
    <w:div w:id="1115951626">
      <w:bodyDiv w:val="1"/>
      <w:marLeft w:val="0"/>
      <w:marRight w:val="0"/>
      <w:marTop w:val="0"/>
      <w:marBottom w:val="0"/>
      <w:divBdr>
        <w:top w:val="none" w:sz="0" w:space="0" w:color="auto"/>
        <w:left w:val="none" w:sz="0" w:space="0" w:color="auto"/>
        <w:bottom w:val="none" w:sz="0" w:space="0" w:color="auto"/>
        <w:right w:val="none" w:sz="0" w:space="0" w:color="auto"/>
      </w:divBdr>
      <w:divsChild>
        <w:div w:id="123889169">
          <w:marLeft w:val="0"/>
          <w:marRight w:val="0"/>
          <w:marTop w:val="0"/>
          <w:marBottom w:val="0"/>
          <w:divBdr>
            <w:top w:val="none" w:sz="0" w:space="0" w:color="auto"/>
            <w:left w:val="none" w:sz="0" w:space="0" w:color="auto"/>
            <w:bottom w:val="none" w:sz="0" w:space="0" w:color="auto"/>
            <w:right w:val="none" w:sz="0" w:space="0" w:color="auto"/>
          </w:divBdr>
        </w:div>
        <w:div w:id="1000697680">
          <w:marLeft w:val="0"/>
          <w:marRight w:val="0"/>
          <w:marTop w:val="0"/>
          <w:marBottom w:val="0"/>
          <w:divBdr>
            <w:top w:val="none" w:sz="0" w:space="0" w:color="auto"/>
            <w:left w:val="none" w:sz="0" w:space="0" w:color="auto"/>
            <w:bottom w:val="none" w:sz="0" w:space="0" w:color="auto"/>
            <w:right w:val="none" w:sz="0" w:space="0" w:color="auto"/>
          </w:divBdr>
        </w:div>
      </w:divsChild>
    </w:div>
    <w:div w:id="1171524216">
      <w:bodyDiv w:val="1"/>
      <w:marLeft w:val="0"/>
      <w:marRight w:val="0"/>
      <w:marTop w:val="0"/>
      <w:marBottom w:val="0"/>
      <w:divBdr>
        <w:top w:val="none" w:sz="0" w:space="0" w:color="auto"/>
        <w:left w:val="none" w:sz="0" w:space="0" w:color="auto"/>
        <w:bottom w:val="none" w:sz="0" w:space="0" w:color="auto"/>
        <w:right w:val="none" w:sz="0" w:space="0" w:color="auto"/>
      </w:divBdr>
    </w:div>
    <w:div w:id="1198660899">
      <w:bodyDiv w:val="1"/>
      <w:marLeft w:val="0"/>
      <w:marRight w:val="0"/>
      <w:marTop w:val="0"/>
      <w:marBottom w:val="0"/>
      <w:divBdr>
        <w:top w:val="none" w:sz="0" w:space="0" w:color="auto"/>
        <w:left w:val="none" w:sz="0" w:space="0" w:color="auto"/>
        <w:bottom w:val="none" w:sz="0" w:space="0" w:color="auto"/>
        <w:right w:val="none" w:sz="0" w:space="0" w:color="auto"/>
      </w:divBdr>
    </w:div>
    <w:div w:id="1230652762">
      <w:bodyDiv w:val="1"/>
      <w:marLeft w:val="0"/>
      <w:marRight w:val="0"/>
      <w:marTop w:val="0"/>
      <w:marBottom w:val="0"/>
      <w:divBdr>
        <w:top w:val="none" w:sz="0" w:space="0" w:color="auto"/>
        <w:left w:val="none" w:sz="0" w:space="0" w:color="auto"/>
        <w:bottom w:val="none" w:sz="0" w:space="0" w:color="auto"/>
        <w:right w:val="none" w:sz="0" w:space="0" w:color="auto"/>
      </w:divBdr>
    </w:div>
    <w:div w:id="1251354928">
      <w:bodyDiv w:val="1"/>
      <w:marLeft w:val="0"/>
      <w:marRight w:val="0"/>
      <w:marTop w:val="0"/>
      <w:marBottom w:val="0"/>
      <w:divBdr>
        <w:top w:val="none" w:sz="0" w:space="0" w:color="auto"/>
        <w:left w:val="none" w:sz="0" w:space="0" w:color="auto"/>
        <w:bottom w:val="none" w:sz="0" w:space="0" w:color="auto"/>
        <w:right w:val="none" w:sz="0" w:space="0" w:color="auto"/>
      </w:divBdr>
    </w:div>
    <w:div w:id="1254126368">
      <w:bodyDiv w:val="1"/>
      <w:marLeft w:val="0"/>
      <w:marRight w:val="0"/>
      <w:marTop w:val="0"/>
      <w:marBottom w:val="0"/>
      <w:divBdr>
        <w:top w:val="none" w:sz="0" w:space="0" w:color="auto"/>
        <w:left w:val="none" w:sz="0" w:space="0" w:color="auto"/>
        <w:bottom w:val="none" w:sz="0" w:space="0" w:color="auto"/>
        <w:right w:val="none" w:sz="0" w:space="0" w:color="auto"/>
      </w:divBdr>
    </w:div>
    <w:div w:id="1320377437">
      <w:bodyDiv w:val="1"/>
      <w:marLeft w:val="0"/>
      <w:marRight w:val="0"/>
      <w:marTop w:val="0"/>
      <w:marBottom w:val="0"/>
      <w:divBdr>
        <w:top w:val="none" w:sz="0" w:space="0" w:color="auto"/>
        <w:left w:val="none" w:sz="0" w:space="0" w:color="auto"/>
        <w:bottom w:val="none" w:sz="0" w:space="0" w:color="auto"/>
        <w:right w:val="none" w:sz="0" w:space="0" w:color="auto"/>
      </w:divBdr>
    </w:div>
    <w:div w:id="1326472080">
      <w:bodyDiv w:val="1"/>
      <w:marLeft w:val="0"/>
      <w:marRight w:val="0"/>
      <w:marTop w:val="0"/>
      <w:marBottom w:val="0"/>
      <w:divBdr>
        <w:top w:val="none" w:sz="0" w:space="0" w:color="auto"/>
        <w:left w:val="none" w:sz="0" w:space="0" w:color="auto"/>
        <w:bottom w:val="none" w:sz="0" w:space="0" w:color="auto"/>
        <w:right w:val="none" w:sz="0" w:space="0" w:color="auto"/>
      </w:divBdr>
    </w:div>
    <w:div w:id="1389496263">
      <w:bodyDiv w:val="1"/>
      <w:marLeft w:val="0"/>
      <w:marRight w:val="0"/>
      <w:marTop w:val="0"/>
      <w:marBottom w:val="0"/>
      <w:divBdr>
        <w:top w:val="none" w:sz="0" w:space="0" w:color="auto"/>
        <w:left w:val="none" w:sz="0" w:space="0" w:color="auto"/>
        <w:bottom w:val="none" w:sz="0" w:space="0" w:color="auto"/>
        <w:right w:val="none" w:sz="0" w:space="0" w:color="auto"/>
      </w:divBdr>
    </w:div>
    <w:div w:id="1449856332">
      <w:bodyDiv w:val="1"/>
      <w:marLeft w:val="0"/>
      <w:marRight w:val="0"/>
      <w:marTop w:val="0"/>
      <w:marBottom w:val="0"/>
      <w:divBdr>
        <w:top w:val="none" w:sz="0" w:space="0" w:color="auto"/>
        <w:left w:val="none" w:sz="0" w:space="0" w:color="auto"/>
        <w:bottom w:val="none" w:sz="0" w:space="0" w:color="auto"/>
        <w:right w:val="none" w:sz="0" w:space="0" w:color="auto"/>
      </w:divBdr>
    </w:div>
    <w:div w:id="1452481487">
      <w:bodyDiv w:val="1"/>
      <w:marLeft w:val="0"/>
      <w:marRight w:val="0"/>
      <w:marTop w:val="0"/>
      <w:marBottom w:val="0"/>
      <w:divBdr>
        <w:top w:val="none" w:sz="0" w:space="0" w:color="auto"/>
        <w:left w:val="none" w:sz="0" w:space="0" w:color="auto"/>
        <w:bottom w:val="none" w:sz="0" w:space="0" w:color="auto"/>
        <w:right w:val="none" w:sz="0" w:space="0" w:color="auto"/>
      </w:divBdr>
    </w:div>
    <w:div w:id="1491483204">
      <w:bodyDiv w:val="1"/>
      <w:marLeft w:val="0"/>
      <w:marRight w:val="0"/>
      <w:marTop w:val="0"/>
      <w:marBottom w:val="0"/>
      <w:divBdr>
        <w:top w:val="none" w:sz="0" w:space="0" w:color="auto"/>
        <w:left w:val="none" w:sz="0" w:space="0" w:color="auto"/>
        <w:bottom w:val="none" w:sz="0" w:space="0" w:color="auto"/>
        <w:right w:val="none" w:sz="0" w:space="0" w:color="auto"/>
      </w:divBdr>
    </w:div>
    <w:div w:id="1500002213">
      <w:bodyDiv w:val="1"/>
      <w:marLeft w:val="0"/>
      <w:marRight w:val="0"/>
      <w:marTop w:val="0"/>
      <w:marBottom w:val="0"/>
      <w:divBdr>
        <w:top w:val="none" w:sz="0" w:space="0" w:color="auto"/>
        <w:left w:val="none" w:sz="0" w:space="0" w:color="auto"/>
        <w:bottom w:val="none" w:sz="0" w:space="0" w:color="auto"/>
        <w:right w:val="none" w:sz="0" w:space="0" w:color="auto"/>
      </w:divBdr>
    </w:div>
    <w:div w:id="1583560429">
      <w:bodyDiv w:val="1"/>
      <w:marLeft w:val="0"/>
      <w:marRight w:val="0"/>
      <w:marTop w:val="0"/>
      <w:marBottom w:val="0"/>
      <w:divBdr>
        <w:top w:val="none" w:sz="0" w:space="0" w:color="auto"/>
        <w:left w:val="none" w:sz="0" w:space="0" w:color="auto"/>
        <w:bottom w:val="none" w:sz="0" w:space="0" w:color="auto"/>
        <w:right w:val="none" w:sz="0" w:space="0" w:color="auto"/>
      </w:divBdr>
    </w:div>
    <w:div w:id="1644776955">
      <w:bodyDiv w:val="1"/>
      <w:marLeft w:val="0"/>
      <w:marRight w:val="0"/>
      <w:marTop w:val="0"/>
      <w:marBottom w:val="0"/>
      <w:divBdr>
        <w:top w:val="none" w:sz="0" w:space="0" w:color="auto"/>
        <w:left w:val="none" w:sz="0" w:space="0" w:color="auto"/>
        <w:bottom w:val="none" w:sz="0" w:space="0" w:color="auto"/>
        <w:right w:val="none" w:sz="0" w:space="0" w:color="auto"/>
      </w:divBdr>
    </w:div>
    <w:div w:id="1658610886">
      <w:bodyDiv w:val="1"/>
      <w:marLeft w:val="0"/>
      <w:marRight w:val="0"/>
      <w:marTop w:val="0"/>
      <w:marBottom w:val="0"/>
      <w:divBdr>
        <w:top w:val="none" w:sz="0" w:space="0" w:color="auto"/>
        <w:left w:val="none" w:sz="0" w:space="0" w:color="auto"/>
        <w:bottom w:val="none" w:sz="0" w:space="0" w:color="auto"/>
        <w:right w:val="none" w:sz="0" w:space="0" w:color="auto"/>
      </w:divBdr>
    </w:div>
    <w:div w:id="1691448376">
      <w:bodyDiv w:val="1"/>
      <w:marLeft w:val="0"/>
      <w:marRight w:val="0"/>
      <w:marTop w:val="0"/>
      <w:marBottom w:val="0"/>
      <w:divBdr>
        <w:top w:val="none" w:sz="0" w:space="0" w:color="auto"/>
        <w:left w:val="none" w:sz="0" w:space="0" w:color="auto"/>
        <w:bottom w:val="none" w:sz="0" w:space="0" w:color="auto"/>
        <w:right w:val="none" w:sz="0" w:space="0" w:color="auto"/>
      </w:divBdr>
    </w:div>
    <w:div w:id="1774859493">
      <w:bodyDiv w:val="1"/>
      <w:marLeft w:val="0"/>
      <w:marRight w:val="0"/>
      <w:marTop w:val="0"/>
      <w:marBottom w:val="0"/>
      <w:divBdr>
        <w:top w:val="none" w:sz="0" w:space="0" w:color="auto"/>
        <w:left w:val="none" w:sz="0" w:space="0" w:color="auto"/>
        <w:bottom w:val="none" w:sz="0" w:space="0" w:color="auto"/>
        <w:right w:val="none" w:sz="0" w:space="0" w:color="auto"/>
      </w:divBdr>
    </w:div>
    <w:div w:id="1846481976">
      <w:bodyDiv w:val="1"/>
      <w:marLeft w:val="0"/>
      <w:marRight w:val="0"/>
      <w:marTop w:val="0"/>
      <w:marBottom w:val="0"/>
      <w:divBdr>
        <w:top w:val="none" w:sz="0" w:space="0" w:color="auto"/>
        <w:left w:val="none" w:sz="0" w:space="0" w:color="auto"/>
        <w:bottom w:val="none" w:sz="0" w:space="0" w:color="auto"/>
        <w:right w:val="none" w:sz="0" w:space="0" w:color="auto"/>
      </w:divBdr>
    </w:div>
    <w:div w:id="1849829473">
      <w:bodyDiv w:val="1"/>
      <w:marLeft w:val="0"/>
      <w:marRight w:val="0"/>
      <w:marTop w:val="0"/>
      <w:marBottom w:val="0"/>
      <w:divBdr>
        <w:top w:val="none" w:sz="0" w:space="0" w:color="auto"/>
        <w:left w:val="none" w:sz="0" w:space="0" w:color="auto"/>
        <w:bottom w:val="none" w:sz="0" w:space="0" w:color="auto"/>
        <w:right w:val="none" w:sz="0" w:space="0" w:color="auto"/>
      </w:divBdr>
    </w:div>
    <w:div w:id="1906257130">
      <w:bodyDiv w:val="1"/>
      <w:marLeft w:val="0"/>
      <w:marRight w:val="0"/>
      <w:marTop w:val="0"/>
      <w:marBottom w:val="0"/>
      <w:divBdr>
        <w:top w:val="none" w:sz="0" w:space="0" w:color="auto"/>
        <w:left w:val="none" w:sz="0" w:space="0" w:color="auto"/>
        <w:bottom w:val="none" w:sz="0" w:space="0" w:color="auto"/>
        <w:right w:val="none" w:sz="0" w:space="0" w:color="auto"/>
      </w:divBdr>
      <w:divsChild>
        <w:div w:id="15280056">
          <w:marLeft w:val="0"/>
          <w:marRight w:val="0"/>
          <w:marTop w:val="0"/>
          <w:marBottom w:val="0"/>
          <w:divBdr>
            <w:top w:val="none" w:sz="0" w:space="0" w:color="auto"/>
            <w:left w:val="none" w:sz="0" w:space="0" w:color="auto"/>
            <w:bottom w:val="none" w:sz="0" w:space="0" w:color="auto"/>
            <w:right w:val="none" w:sz="0" w:space="0" w:color="auto"/>
          </w:divBdr>
          <w:divsChild>
            <w:div w:id="1867987562">
              <w:marLeft w:val="0"/>
              <w:marRight w:val="0"/>
              <w:marTop w:val="0"/>
              <w:marBottom w:val="0"/>
              <w:divBdr>
                <w:top w:val="none" w:sz="0" w:space="0" w:color="auto"/>
                <w:left w:val="none" w:sz="0" w:space="0" w:color="auto"/>
                <w:bottom w:val="none" w:sz="0" w:space="0" w:color="auto"/>
                <w:right w:val="none" w:sz="0" w:space="0" w:color="auto"/>
              </w:divBdr>
            </w:div>
          </w:divsChild>
        </w:div>
        <w:div w:id="16465873">
          <w:marLeft w:val="0"/>
          <w:marRight w:val="0"/>
          <w:marTop w:val="0"/>
          <w:marBottom w:val="0"/>
          <w:divBdr>
            <w:top w:val="none" w:sz="0" w:space="0" w:color="auto"/>
            <w:left w:val="none" w:sz="0" w:space="0" w:color="auto"/>
            <w:bottom w:val="none" w:sz="0" w:space="0" w:color="auto"/>
            <w:right w:val="none" w:sz="0" w:space="0" w:color="auto"/>
          </w:divBdr>
          <w:divsChild>
            <w:div w:id="1535119758">
              <w:marLeft w:val="0"/>
              <w:marRight w:val="0"/>
              <w:marTop w:val="0"/>
              <w:marBottom w:val="0"/>
              <w:divBdr>
                <w:top w:val="none" w:sz="0" w:space="0" w:color="auto"/>
                <w:left w:val="none" w:sz="0" w:space="0" w:color="auto"/>
                <w:bottom w:val="none" w:sz="0" w:space="0" w:color="auto"/>
                <w:right w:val="none" w:sz="0" w:space="0" w:color="auto"/>
              </w:divBdr>
            </w:div>
          </w:divsChild>
        </w:div>
        <w:div w:id="23754846">
          <w:marLeft w:val="0"/>
          <w:marRight w:val="0"/>
          <w:marTop w:val="0"/>
          <w:marBottom w:val="0"/>
          <w:divBdr>
            <w:top w:val="none" w:sz="0" w:space="0" w:color="auto"/>
            <w:left w:val="none" w:sz="0" w:space="0" w:color="auto"/>
            <w:bottom w:val="none" w:sz="0" w:space="0" w:color="auto"/>
            <w:right w:val="none" w:sz="0" w:space="0" w:color="auto"/>
          </w:divBdr>
          <w:divsChild>
            <w:div w:id="1087535506">
              <w:marLeft w:val="0"/>
              <w:marRight w:val="0"/>
              <w:marTop w:val="0"/>
              <w:marBottom w:val="0"/>
              <w:divBdr>
                <w:top w:val="none" w:sz="0" w:space="0" w:color="auto"/>
                <w:left w:val="none" w:sz="0" w:space="0" w:color="auto"/>
                <w:bottom w:val="none" w:sz="0" w:space="0" w:color="auto"/>
                <w:right w:val="none" w:sz="0" w:space="0" w:color="auto"/>
              </w:divBdr>
            </w:div>
          </w:divsChild>
        </w:div>
        <w:div w:id="31347544">
          <w:marLeft w:val="0"/>
          <w:marRight w:val="0"/>
          <w:marTop w:val="0"/>
          <w:marBottom w:val="0"/>
          <w:divBdr>
            <w:top w:val="none" w:sz="0" w:space="0" w:color="auto"/>
            <w:left w:val="none" w:sz="0" w:space="0" w:color="auto"/>
            <w:bottom w:val="none" w:sz="0" w:space="0" w:color="auto"/>
            <w:right w:val="none" w:sz="0" w:space="0" w:color="auto"/>
          </w:divBdr>
          <w:divsChild>
            <w:div w:id="1954898247">
              <w:marLeft w:val="0"/>
              <w:marRight w:val="0"/>
              <w:marTop w:val="0"/>
              <w:marBottom w:val="0"/>
              <w:divBdr>
                <w:top w:val="none" w:sz="0" w:space="0" w:color="auto"/>
                <w:left w:val="none" w:sz="0" w:space="0" w:color="auto"/>
                <w:bottom w:val="none" w:sz="0" w:space="0" w:color="auto"/>
                <w:right w:val="none" w:sz="0" w:space="0" w:color="auto"/>
              </w:divBdr>
            </w:div>
          </w:divsChild>
        </w:div>
        <w:div w:id="42951917">
          <w:marLeft w:val="0"/>
          <w:marRight w:val="0"/>
          <w:marTop w:val="0"/>
          <w:marBottom w:val="0"/>
          <w:divBdr>
            <w:top w:val="none" w:sz="0" w:space="0" w:color="auto"/>
            <w:left w:val="none" w:sz="0" w:space="0" w:color="auto"/>
            <w:bottom w:val="none" w:sz="0" w:space="0" w:color="auto"/>
            <w:right w:val="none" w:sz="0" w:space="0" w:color="auto"/>
          </w:divBdr>
          <w:divsChild>
            <w:div w:id="582492122">
              <w:marLeft w:val="0"/>
              <w:marRight w:val="0"/>
              <w:marTop w:val="0"/>
              <w:marBottom w:val="0"/>
              <w:divBdr>
                <w:top w:val="none" w:sz="0" w:space="0" w:color="auto"/>
                <w:left w:val="none" w:sz="0" w:space="0" w:color="auto"/>
                <w:bottom w:val="none" w:sz="0" w:space="0" w:color="auto"/>
                <w:right w:val="none" w:sz="0" w:space="0" w:color="auto"/>
              </w:divBdr>
            </w:div>
          </w:divsChild>
        </w:div>
        <w:div w:id="47262689">
          <w:marLeft w:val="0"/>
          <w:marRight w:val="0"/>
          <w:marTop w:val="0"/>
          <w:marBottom w:val="0"/>
          <w:divBdr>
            <w:top w:val="none" w:sz="0" w:space="0" w:color="auto"/>
            <w:left w:val="none" w:sz="0" w:space="0" w:color="auto"/>
            <w:bottom w:val="none" w:sz="0" w:space="0" w:color="auto"/>
            <w:right w:val="none" w:sz="0" w:space="0" w:color="auto"/>
          </w:divBdr>
          <w:divsChild>
            <w:div w:id="745616808">
              <w:marLeft w:val="0"/>
              <w:marRight w:val="0"/>
              <w:marTop w:val="0"/>
              <w:marBottom w:val="0"/>
              <w:divBdr>
                <w:top w:val="none" w:sz="0" w:space="0" w:color="auto"/>
                <w:left w:val="none" w:sz="0" w:space="0" w:color="auto"/>
                <w:bottom w:val="none" w:sz="0" w:space="0" w:color="auto"/>
                <w:right w:val="none" w:sz="0" w:space="0" w:color="auto"/>
              </w:divBdr>
            </w:div>
          </w:divsChild>
        </w:div>
        <w:div w:id="113252226">
          <w:marLeft w:val="0"/>
          <w:marRight w:val="0"/>
          <w:marTop w:val="0"/>
          <w:marBottom w:val="0"/>
          <w:divBdr>
            <w:top w:val="none" w:sz="0" w:space="0" w:color="auto"/>
            <w:left w:val="none" w:sz="0" w:space="0" w:color="auto"/>
            <w:bottom w:val="none" w:sz="0" w:space="0" w:color="auto"/>
            <w:right w:val="none" w:sz="0" w:space="0" w:color="auto"/>
          </w:divBdr>
          <w:divsChild>
            <w:div w:id="1388996275">
              <w:marLeft w:val="0"/>
              <w:marRight w:val="0"/>
              <w:marTop w:val="0"/>
              <w:marBottom w:val="0"/>
              <w:divBdr>
                <w:top w:val="none" w:sz="0" w:space="0" w:color="auto"/>
                <w:left w:val="none" w:sz="0" w:space="0" w:color="auto"/>
                <w:bottom w:val="none" w:sz="0" w:space="0" w:color="auto"/>
                <w:right w:val="none" w:sz="0" w:space="0" w:color="auto"/>
              </w:divBdr>
            </w:div>
          </w:divsChild>
        </w:div>
        <w:div w:id="117843628">
          <w:marLeft w:val="0"/>
          <w:marRight w:val="0"/>
          <w:marTop w:val="0"/>
          <w:marBottom w:val="0"/>
          <w:divBdr>
            <w:top w:val="none" w:sz="0" w:space="0" w:color="auto"/>
            <w:left w:val="none" w:sz="0" w:space="0" w:color="auto"/>
            <w:bottom w:val="none" w:sz="0" w:space="0" w:color="auto"/>
            <w:right w:val="none" w:sz="0" w:space="0" w:color="auto"/>
          </w:divBdr>
          <w:divsChild>
            <w:div w:id="791902677">
              <w:marLeft w:val="0"/>
              <w:marRight w:val="0"/>
              <w:marTop w:val="0"/>
              <w:marBottom w:val="0"/>
              <w:divBdr>
                <w:top w:val="none" w:sz="0" w:space="0" w:color="auto"/>
                <w:left w:val="none" w:sz="0" w:space="0" w:color="auto"/>
                <w:bottom w:val="none" w:sz="0" w:space="0" w:color="auto"/>
                <w:right w:val="none" w:sz="0" w:space="0" w:color="auto"/>
              </w:divBdr>
            </w:div>
          </w:divsChild>
        </w:div>
        <w:div w:id="121459196">
          <w:marLeft w:val="0"/>
          <w:marRight w:val="0"/>
          <w:marTop w:val="0"/>
          <w:marBottom w:val="0"/>
          <w:divBdr>
            <w:top w:val="none" w:sz="0" w:space="0" w:color="auto"/>
            <w:left w:val="none" w:sz="0" w:space="0" w:color="auto"/>
            <w:bottom w:val="none" w:sz="0" w:space="0" w:color="auto"/>
            <w:right w:val="none" w:sz="0" w:space="0" w:color="auto"/>
          </w:divBdr>
          <w:divsChild>
            <w:div w:id="1271400625">
              <w:marLeft w:val="0"/>
              <w:marRight w:val="0"/>
              <w:marTop w:val="0"/>
              <w:marBottom w:val="0"/>
              <w:divBdr>
                <w:top w:val="none" w:sz="0" w:space="0" w:color="auto"/>
                <w:left w:val="none" w:sz="0" w:space="0" w:color="auto"/>
                <w:bottom w:val="none" w:sz="0" w:space="0" w:color="auto"/>
                <w:right w:val="none" w:sz="0" w:space="0" w:color="auto"/>
              </w:divBdr>
            </w:div>
          </w:divsChild>
        </w:div>
        <w:div w:id="142623094">
          <w:marLeft w:val="0"/>
          <w:marRight w:val="0"/>
          <w:marTop w:val="0"/>
          <w:marBottom w:val="0"/>
          <w:divBdr>
            <w:top w:val="none" w:sz="0" w:space="0" w:color="auto"/>
            <w:left w:val="none" w:sz="0" w:space="0" w:color="auto"/>
            <w:bottom w:val="none" w:sz="0" w:space="0" w:color="auto"/>
            <w:right w:val="none" w:sz="0" w:space="0" w:color="auto"/>
          </w:divBdr>
          <w:divsChild>
            <w:div w:id="1526678653">
              <w:marLeft w:val="0"/>
              <w:marRight w:val="0"/>
              <w:marTop w:val="0"/>
              <w:marBottom w:val="0"/>
              <w:divBdr>
                <w:top w:val="none" w:sz="0" w:space="0" w:color="auto"/>
                <w:left w:val="none" w:sz="0" w:space="0" w:color="auto"/>
                <w:bottom w:val="none" w:sz="0" w:space="0" w:color="auto"/>
                <w:right w:val="none" w:sz="0" w:space="0" w:color="auto"/>
              </w:divBdr>
            </w:div>
          </w:divsChild>
        </w:div>
        <w:div w:id="221018299">
          <w:marLeft w:val="0"/>
          <w:marRight w:val="0"/>
          <w:marTop w:val="0"/>
          <w:marBottom w:val="0"/>
          <w:divBdr>
            <w:top w:val="none" w:sz="0" w:space="0" w:color="auto"/>
            <w:left w:val="none" w:sz="0" w:space="0" w:color="auto"/>
            <w:bottom w:val="none" w:sz="0" w:space="0" w:color="auto"/>
            <w:right w:val="none" w:sz="0" w:space="0" w:color="auto"/>
          </w:divBdr>
          <w:divsChild>
            <w:div w:id="1819765161">
              <w:marLeft w:val="0"/>
              <w:marRight w:val="0"/>
              <w:marTop w:val="0"/>
              <w:marBottom w:val="0"/>
              <w:divBdr>
                <w:top w:val="none" w:sz="0" w:space="0" w:color="auto"/>
                <w:left w:val="none" w:sz="0" w:space="0" w:color="auto"/>
                <w:bottom w:val="none" w:sz="0" w:space="0" w:color="auto"/>
                <w:right w:val="none" w:sz="0" w:space="0" w:color="auto"/>
              </w:divBdr>
            </w:div>
          </w:divsChild>
        </w:div>
        <w:div w:id="292516818">
          <w:marLeft w:val="0"/>
          <w:marRight w:val="0"/>
          <w:marTop w:val="0"/>
          <w:marBottom w:val="0"/>
          <w:divBdr>
            <w:top w:val="none" w:sz="0" w:space="0" w:color="auto"/>
            <w:left w:val="none" w:sz="0" w:space="0" w:color="auto"/>
            <w:bottom w:val="none" w:sz="0" w:space="0" w:color="auto"/>
            <w:right w:val="none" w:sz="0" w:space="0" w:color="auto"/>
          </w:divBdr>
          <w:divsChild>
            <w:div w:id="334572047">
              <w:marLeft w:val="0"/>
              <w:marRight w:val="0"/>
              <w:marTop w:val="0"/>
              <w:marBottom w:val="0"/>
              <w:divBdr>
                <w:top w:val="none" w:sz="0" w:space="0" w:color="auto"/>
                <w:left w:val="none" w:sz="0" w:space="0" w:color="auto"/>
                <w:bottom w:val="none" w:sz="0" w:space="0" w:color="auto"/>
                <w:right w:val="none" w:sz="0" w:space="0" w:color="auto"/>
              </w:divBdr>
            </w:div>
          </w:divsChild>
        </w:div>
        <w:div w:id="327637355">
          <w:marLeft w:val="0"/>
          <w:marRight w:val="0"/>
          <w:marTop w:val="0"/>
          <w:marBottom w:val="0"/>
          <w:divBdr>
            <w:top w:val="none" w:sz="0" w:space="0" w:color="auto"/>
            <w:left w:val="none" w:sz="0" w:space="0" w:color="auto"/>
            <w:bottom w:val="none" w:sz="0" w:space="0" w:color="auto"/>
            <w:right w:val="none" w:sz="0" w:space="0" w:color="auto"/>
          </w:divBdr>
          <w:divsChild>
            <w:div w:id="1269393796">
              <w:marLeft w:val="0"/>
              <w:marRight w:val="0"/>
              <w:marTop w:val="0"/>
              <w:marBottom w:val="0"/>
              <w:divBdr>
                <w:top w:val="none" w:sz="0" w:space="0" w:color="auto"/>
                <w:left w:val="none" w:sz="0" w:space="0" w:color="auto"/>
                <w:bottom w:val="none" w:sz="0" w:space="0" w:color="auto"/>
                <w:right w:val="none" w:sz="0" w:space="0" w:color="auto"/>
              </w:divBdr>
            </w:div>
          </w:divsChild>
        </w:div>
        <w:div w:id="426386143">
          <w:marLeft w:val="0"/>
          <w:marRight w:val="0"/>
          <w:marTop w:val="0"/>
          <w:marBottom w:val="0"/>
          <w:divBdr>
            <w:top w:val="none" w:sz="0" w:space="0" w:color="auto"/>
            <w:left w:val="none" w:sz="0" w:space="0" w:color="auto"/>
            <w:bottom w:val="none" w:sz="0" w:space="0" w:color="auto"/>
            <w:right w:val="none" w:sz="0" w:space="0" w:color="auto"/>
          </w:divBdr>
          <w:divsChild>
            <w:div w:id="1136530551">
              <w:marLeft w:val="0"/>
              <w:marRight w:val="0"/>
              <w:marTop w:val="0"/>
              <w:marBottom w:val="0"/>
              <w:divBdr>
                <w:top w:val="none" w:sz="0" w:space="0" w:color="auto"/>
                <w:left w:val="none" w:sz="0" w:space="0" w:color="auto"/>
                <w:bottom w:val="none" w:sz="0" w:space="0" w:color="auto"/>
                <w:right w:val="none" w:sz="0" w:space="0" w:color="auto"/>
              </w:divBdr>
            </w:div>
          </w:divsChild>
        </w:div>
        <w:div w:id="441534094">
          <w:marLeft w:val="0"/>
          <w:marRight w:val="0"/>
          <w:marTop w:val="0"/>
          <w:marBottom w:val="0"/>
          <w:divBdr>
            <w:top w:val="none" w:sz="0" w:space="0" w:color="auto"/>
            <w:left w:val="none" w:sz="0" w:space="0" w:color="auto"/>
            <w:bottom w:val="none" w:sz="0" w:space="0" w:color="auto"/>
            <w:right w:val="none" w:sz="0" w:space="0" w:color="auto"/>
          </w:divBdr>
          <w:divsChild>
            <w:div w:id="13503730">
              <w:marLeft w:val="0"/>
              <w:marRight w:val="0"/>
              <w:marTop w:val="0"/>
              <w:marBottom w:val="0"/>
              <w:divBdr>
                <w:top w:val="none" w:sz="0" w:space="0" w:color="auto"/>
                <w:left w:val="none" w:sz="0" w:space="0" w:color="auto"/>
                <w:bottom w:val="none" w:sz="0" w:space="0" w:color="auto"/>
                <w:right w:val="none" w:sz="0" w:space="0" w:color="auto"/>
              </w:divBdr>
            </w:div>
          </w:divsChild>
        </w:div>
        <w:div w:id="483158618">
          <w:marLeft w:val="0"/>
          <w:marRight w:val="0"/>
          <w:marTop w:val="0"/>
          <w:marBottom w:val="0"/>
          <w:divBdr>
            <w:top w:val="none" w:sz="0" w:space="0" w:color="auto"/>
            <w:left w:val="none" w:sz="0" w:space="0" w:color="auto"/>
            <w:bottom w:val="none" w:sz="0" w:space="0" w:color="auto"/>
            <w:right w:val="none" w:sz="0" w:space="0" w:color="auto"/>
          </w:divBdr>
          <w:divsChild>
            <w:div w:id="1917862887">
              <w:marLeft w:val="0"/>
              <w:marRight w:val="0"/>
              <w:marTop w:val="0"/>
              <w:marBottom w:val="0"/>
              <w:divBdr>
                <w:top w:val="none" w:sz="0" w:space="0" w:color="auto"/>
                <w:left w:val="none" w:sz="0" w:space="0" w:color="auto"/>
                <w:bottom w:val="none" w:sz="0" w:space="0" w:color="auto"/>
                <w:right w:val="none" w:sz="0" w:space="0" w:color="auto"/>
              </w:divBdr>
            </w:div>
          </w:divsChild>
        </w:div>
        <w:div w:id="499466099">
          <w:marLeft w:val="0"/>
          <w:marRight w:val="0"/>
          <w:marTop w:val="0"/>
          <w:marBottom w:val="0"/>
          <w:divBdr>
            <w:top w:val="none" w:sz="0" w:space="0" w:color="auto"/>
            <w:left w:val="none" w:sz="0" w:space="0" w:color="auto"/>
            <w:bottom w:val="none" w:sz="0" w:space="0" w:color="auto"/>
            <w:right w:val="none" w:sz="0" w:space="0" w:color="auto"/>
          </w:divBdr>
          <w:divsChild>
            <w:div w:id="2121755593">
              <w:marLeft w:val="0"/>
              <w:marRight w:val="0"/>
              <w:marTop w:val="0"/>
              <w:marBottom w:val="0"/>
              <w:divBdr>
                <w:top w:val="none" w:sz="0" w:space="0" w:color="auto"/>
                <w:left w:val="none" w:sz="0" w:space="0" w:color="auto"/>
                <w:bottom w:val="none" w:sz="0" w:space="0" w:color="auto"/>
                <w:right w:val="none" w:sz="0" w:space="0" w:color="auto"/>
              </w:divBdr>
            </w:div>
          </w:divsChild>
        </w:div>
        <w:div w:id="666829472">
          <w:marLeft w:val="0"/>
          <w:marRight w:val="0"/>
          <w:marTop w:val="0"/>
          <w:marBottom w:val="0"/>
          <w:divBdr>
            <w:top w:val="none" w:sz="0" w:space="0" w:color="auto"/>
            <w:left w:val="none" w:sz="0" w:space="0" w:color="auto"/>
            <w:bottom w:val="none" w:sz="0" w:space="0" w:color="auto"/>
            <w:right w:val="none" w:sz="0" w:space="0" w:color="auto"/>
          </w:divBdr>
          <w:divsChild>
            <w:div w:id="2055350359">
              <w:marLeft w:val="0"/>
              <w:marRight w:val="0"/>
              <w:marTop w:val="0"/>
              <w:marBottom w:val="0"/>
              <w:divBdr>
                <w:top w:val="none" w:sz="0" w:space="0" w:color="auto"/>
                <w:left w:val="none" w:sz="0" w:space="0" w:color="auto"/>
                <w:bottom w:val="none" w:sz="0" w:space="0" w:color="auto"/>
                <w:right w:val="none" w:sz="0" w:space="0" w:color="auto"/>
              </w:divBdr>
            </w:div>
          </w:divsChild>
        </w:div>
        <w:div w:id="871918714">
          <w:marLeft w:val="0"/>
          <w:marRight w:val="0"/>
          <w:marTop w:val="0"/>
          <w:marBottom w:val="0"/>
          <w:divBdr>
            <w:top w:val="none" w:sz="0" w:space="0" w:color="auto"/>
            <w:left w:val="none" w:sz="0" w:space="0" w:color="auto"/>
            <w:bottom w:val="none" w:sz="0" w:space="0" w:color="auto"/>
            <w:right w:val="none" w:sz="0" w:space="0" w:color="auto"/>
          </w:divBdr>
          <w:divsChild>
            <w:div w:id="2006127345">
              <w:marLeft w:val="0"/>
              <w:marRight w:val="0"/>
              <w:marTop w:val="0"/>
              <w:marBottom w:val="0"/>
              <w:divBdr>
                <w:top w:val="none" w:sz="0" w:space="0" w:color="auto"/>
                <w:left w:val="none" w:sz="0" w:space="0" w:color="auto"/>
                <w:bottom w:val="none" w:sz="0" w:space="0" w:color="auto"/>
                <w:right w:val="none" w:sz="0" w:space="0" w:color="auto"/>
              </w:divBdr>
            </w:div>
          </w:divsChild>
        </w:div>
        <w:div w:id="947003015">
          <w:marLeft w:val="0"/>
          <w:marRight w:val="0"/>
          <w:marTop w:val="0"/>
          <w:marBottom w:val="0"/>
          <w:divBdr>
            <w:top w:val="none" w:sz="0" w:space="0" w:color="auto"/>
            <w:left w:val="none" w:sz="0" w:space="0" w:color="auto"/>
            <w:bottom w:val="none" w:sz="0" w:space="0" w:color="auto"/>
            <w:right w:val="none" w:sz="0" w:space="0" w:color="auto"/>
          </w:divBdr>
          <w:divsChild>
            <w:div w:id="1268854605">
              <w:marLeft w:val="0"/>
              <w:marRight w:val="0"/>
              <w:marTop w:val="0"/>
              <w:marBottom w:val="0"/>
              <w:divBdr>
                <w:top w:val="none" w:sz="0" w:space="0" w:color="auto"/>
                <w:left w:val="none" w:sz="0" w:space="0" w:color="auto"/>
                <w:bottom w:val="none" w:sz="0" w:space="0" w:color="auto"/>
                <w:right w:val="none" w:sz="0" w:space="0" w:color="auto"/>
              </w:divBdr>
            </w:div>
          </w:divsChild>
        </w:div>
        <w:div w:id="1003433776">
          <w:marLeft w:val="0"/>
          <w:marRight w:val="0"/>
          <w:marTop w:val="0"/>
          <w:marBottom w:val="0"/>
          <w:divBdr>
            <w:top w:val="none" w:sz="0" w:space="0" w:color="auto"/>
            <w:left w:val="none" w:sz="0" w:space="0" w:color="auto"/>
            <w:bottom w:val="none" w:sz="0" w:space="0" w:color="auto"/>
            <w:right w:val="none" w:sz="0" w:space="0" w:color="auto"/>
          </w:divBdr>
          <w:divsChild>
            <w:div w:id="1211183289">
              <w:marLeft w:val="0"/>
              <w:marRight w:val="0"/>
              <w:marTop w:val="0"/>
              <w:marBottom w:val="0"/>
              <w:divBdr>
                <w:top w:val="none" w:sz="0" w:space="0" w:color="auto"/>
                <w:left w:val="none" w:sz="0" w:space="0" w:color="auto"/>
                <w:bottom w:val="none" w:sz="0" w:space="0" w:color="auto"/>
                <w:right w:val="none" w:sz="0" w:space="0" w:color="auto"/>
              </w:divBdr>
            </w:div>
          </w:divsChild>
        </w:div>
        <w:div w:id="1021933882">
          <w:marLeft w:val="0"/>
          <w:marRight w:val="0"/>
          <w:marTop w:val="0"/>
          <w:marBottom w:val="0"/>
          <w:divBdr>
            <w:top w:val="none" w:sz="0" w:space="0" w:color="auto"/>
            <w:left w:val="none" w:sz="0" w:space="0" w:color="auto"/>
            <w:bottom w:val="none" w:sz="0" w:space="0" w:color="auto"/>
            <w:right w:val="none" w:sz="0" w:space="0" w:color="auto"/>
          </w:divBdr>
          <w:divsChild>
            <w:div w:id="921452340">
              <w:marLeft w:val="0"/>
              <w:marRight w:val="0"/>
              <w:marTop w:val="0"/>
              <w:marBottom w:val="0"/>
              <w:divBdr>
                <w:top w:val="none" w:sz="0" w:space="0" w:color="auto"/>
                <w:left w:val="none" w:sz="0" w:space="0" w:color="auto"/>
                <w:bottom w:val="none" w:sz="0" w:space="0" w:color="auto"/>
                <w:right w:val="none" w:sz="0" w:space="0" w:color="auto"/>
              </w:divBdr>
            </w:div>
          </w:divsChild>
        </w:div>
        <w:div w:id="1042561873">
          <w:marLeft w:val="0"/>
          <w:marRight w:val="0"/>
          <w:marTop w:val="0"/>
          <w:marBottom w:val="0"/>
          <w:divBdr>
            <w:top w:val="none" w:sz="0" w:space="0" w:color="auto"/>
            <w:left w:val="none" w:sz="0" w:space="0" w:color="auto"/>
            <w:bottom w:val="none" w:sz="0" w:space="0" w:color="auto"/>
            <w:right w:val="none" w:sz="0" w:space="0" w:color="auto"/>
          </w:divBdr>
          <w:divsChild>
            <w:div w:id="751396849">
              <w:marLeft w:val="0"/>
              <w:marRight w:val="0"/>
              <w:marTop w:val="0"/>
              <w:marBottom w:val="0"/>
              <w:divBdr>
                <w:top w:val="none" w:sz="0" w:space="0" w:color="auto"/>
                <w:left w:val="none" w:sz="0" w:space="0" w:color="auto"/>
                <w:bottom w:val="none" w:sz="0" w:space="0" w:color="auto"/>
                <w:right w:val="none" w:sz="0" w:space="0" w:color="auto"/>
              </w:divBdr>
            </w:div>
          </w:divsChild>
        </w:div>
        <w:div w:id="1112944653">
          <w:marLeft w:val="0"/>
          <w:marRight w:val="0"/>
          <w:marTop w:val="0"/>
          <w:marBottom w:val="0"/>
          <w:divBdr>
            <w:top w:val="none" w:sz="0" w:space="0" w:color="auto"/>
            <w:left w:val="none" w:sz="0" w:space="0" w:color="auto"/>
            <w:bottom w:val="none" w:sz="0" w:space="0" w:color="auto"/>
            <w:right w:val="none" w:sz="0" w:space="0" w:color="auto"/>
          </w:divBdr>
          <w:divsChild>
            <w:div w:id="344329138">
              <w:marLeft w:val="0"/>
              <w:marRight w:val="0"/>
              <w:marTop w:val="0"/>
              <w:marBottom w:val="0"/>
              <w:divBdr>
                <w:top w:val="none" w:sz="0" w:space="0" w:color="auto"/>
                <w:left w:val="none" w:sz="0" w:space="0" w:color="auto"/>
                <w:bottom w:val="none" w:sz="0" w:space="0" w:color="auto"/>
                <w:right w:val="none" w:sz="0" w:space="0" w:color="auto"/>
              </w:divBdr>
            </w:div>
          </w:divsChild>
        </w:div>
        <w:div w:id="1115712755">
          <w:marLeft w:val="0"/>
          <w:marRight w:val="0"/>
          <w:marTop w:val="0"/>
          <w:marBottom w:val="0"/>
          <w:divBdr>
            <w:top w:val="none" w:sz="0" w:space="0" w:color="auto"/>
            <w:left w:val="none" w:sz="0" w:space="0" w:color="auto"/>
            <w:bottom w:val="none" w:sz="0" w:space="0" w:color="auto"/>
            <w:right w:val="none" w:sz="0" w:space="0" w:color="auto"/>
          </w:divBdr>
          <w:divsChild>
            <w:div w:id="2007515983">
              <w:marLeft w:val="0"/>
              <w:marRight w:val="0"/>
              <w:marTop w:val="0"/>
              <w:marBottom w:val="0"/>
              <w:divBdr>
                <w:top w:val="none" w:sz="0" w:space="0" w:color="auto"/>
                <w:left w:val="none" w:sz="0" w:space="0" w:color="auto"/>
                <w:bottom w:val="none" w:sz="0" w:space="0" w:color="auto"/>
                <w:right w:val="none" w:sz="0" w:space="0" w:color="auto"/>
              </w:divBdr>
            </w:div>
          </w:divsChild>
        </w:div>
        <w:div w:id="1162038560">
          <w:marLeft w:val="0"/>
          <w:marRight w:val="0"/>
          <w:marTop w:val="0"/>
          <w:marBottom w:val="0"/>
          <w:divBdr>
            <w:top w:val="none" w:sz="0" w:space="0" w:color="auto"/>
            <w:left w:val="none" w:sz="0" w:space="0" w:color="auto"/>
            <w:bottom w:val="none" w:sz="0" w:space="0" w:color="auto"/>
            <w:right w:val="none" w:sz="0" w:space="0" w:color="auto"/>
          </w:divBdr>
          <w:divsChild>
            <w:div w:id="577323992">
              <w:marLeft w:val="0"/>
              <w:marRight w:val="0"/>
              <w:marTop w:val="0"/>
              <w:marBottom w:val="0"/>
              <w:divBdr>
                <w:top w:val="none" w:sz="0" w:space="0" w:color="auto"/>
                <w:left w:val="none" w:sz="0" w:space="0" w:color="auto"/>
                <w:bottom w:val="none" w:sz="0" w:space="0" w:color="auto"/>
                <w:right w:val="none" w:sz="0" w:space="0" w:color="auto"/>
              </w:divBdr>
            </w:div>
          </w:divsChild>
        </w:div>
        <w:div w:id="1191070338">
          <w:marLeft w:val="0"/>
          <w:marRight w:val="0"/>
          <w:marTop w:val="0"/>
          <w:marBottom w:val="0"/>
          <w:divBdr>
            <w:top w:val="none" w:sz="0" w:space="0" w:color="auto"/>
            <w:left w:val="none" w:sz="0" w:space="0" w:color="auto"/>
            <w:bottom w:val="none" w:sz="0" w:space="0" w:color="auto"/>
            <w:right w:val="none" w:sz="0" w:space="0" w:color="auto"/>
          </w:divBdr>
          <w:divsChild>
            <w:div w:id="678586634">
              <w:marLeft w:val="0"/>
              <w:marRight w:val="0"/>
              <w:marTop w:val="0"/>
              <w:marBottom w:val="0"/>
              <w:divBdr>
                <w:top w:val="none" w:sz="0" w:space="0" w:color="auto"/>
                <w:left w:val="none" w:sz="0" w:space="0" w:color="auto"/>
                <w:bottom w:val="none" w:sz="0" w:space="0" w:color="auto"/>
                <w:right w:val="none" w:sz="0" w:space="0" w:color="auto"/>
              </w:divBdr>
            </w:div>
          </w:divsChild>
        </w:div>
        <w:div w:id="1232735001">
          <w:marLeft w:val="0"/>
          <w:marRight w:val="0"/>
          <w:marTop w:val="0"/>
          <w:marBottom w:val="0"/>
          <w:divBdr>
            <w:top w:val="none" w:sz="0" w:space="0" w:color="auto"/>
            <w:left w:val="none" w:sz="0" w:space="0" w:color="auto"/>
            <w:bottom w:val="none" w:sz="0" w:space="0" w:color="auto"/>
            <w:right w:val="none" w:sz="0" w:space="0" w:color="auto"/>
          </w:divBdr>
          <w:divsChild>
            <w:div w:id="880553178">
              <w:marLeft w:val="0"/>
              <w:marRight w:val="0"/>
              <w:marTop w:val="0"/>
              <w:marBottom w:val="0"/>
              <w:divBdr>
                <w:top w:val="none" w:sz="0" w:space="0" w:color="auto"/>
                <w:left w:val="none" w:sz="0" w:space="0" w:color="auto"/>
                <w:bottom w:val="none" w:sz="0" w:space="0" w:color="auto"/>
                <w:right w:val="none" w:sz="0" w:space="0" w:color="auto"/>
              </w:divBdr>
            </w:div>
          </w:divsChild>
        </w:div>
        <w:div w:id="1252203574">
          <w:marLeft w:val="0"/>
          <w:marRight w:val="0"/>
          <w:marTop w:val="0"/>
          <w:marBottom w:val="0"/>
          <w:divBdr>
            <w:top w:val="none" w:sz="0" w:space="0" w:color="auto"/>
            <w:left w:val="none" w:sz="0" w:space="0" w:color="auto"/>
            <w:bottom w:val="none" w:sz="0" w:space="0" w:color="auto"/>
            <w:right w:val="none" w:sz="0" w:space="0" w:color="auto"/>
          </w:divBdr>
          <w:divsChild>
            <w:div w:id="152182791">
              <w:marLeft w:val="0"/>
              <w:marRight w:val="0"/>
              <w:marTop w:val="0"/>
              <w:marBottom w:val="0"/>
              <w:divBdr>
                <w:top w:val="none" w:sz="0" w:space="0" w:color="auto"/>
                <w:left w:val="none" w:sz="0" w:space="0" w:color="auto"/>
                <w:bottom w:val="none" w:sz="0" w:space="0" w:color="auto"/>
                <w:right w:val="none" w:sz="0" w:space="0" w:color="auto"/>
              </w:divBdr>
            </w:div>
          </w:divsChild>
        </w:div>
        <w:div w:id="1328707754">
          <w:marLeft w:val="0"/>
          <w:marRight w:val="0"/>
          <w:marTop w:val="0"/>
          <w:marBottom w:val="0"/>
          <w:divBdr>
            <w:top w:val="none" w:sz="0" w:space="0" w:color="auto"/>
            <w:left w:val="none" w:sz="0" w:space="0" w:color="auto"/>
            <w:bottom w:val="none" w:sz="0" w:space="0" w:color="auto"/>
            <w:right w:val="none" w:sz="0" w:space="0" w:color="auto"/>
          </w:divBdr>
          <w:divsChild>
            <w:div w:id="157573092">
              <w:marLeft w:val="0"/>
              <w:marRight w:val="0"/>
              <w:marTop w:val="0"/>
              <w:marBottom w:val="0"/>
              <w:divBdr>
                <w:top w:val="none" w:sz="0" w:space="0" w:color="auto"/>
                <w:left w:val="none" w:sz="0" w:space="0" w:color="auto"/>
                <w:bottom w:val="none" w:sz="0" w:space="0" w:color="auto"/>
                <w:right w:val="none" w:sz="0" w:space="0" w:color="auto"/>
              </w:divBdr>
            </w:div>
          </w:divsChild>
        </w:div>
        <w:div w:id="1597641096">
          <w:marLeft w:val="0"/>
          <w:marRight w:val="0"/>
          <w:marTop w:val="0"/>
          <w:marBottom w:val="0"/>
          <w:divBdr>
            <w:top w:val="none" w:sz="0" w:space="0" w:color="auto"/>
            <w:left w:val="none" w:sz="0" w:space="0" w:color="auto"/>
            <w:bottom w:val="none" w:sz="0" w:space="0" w:color="auto"/>
            <w:right w:val="none" w:sz="0" w:space="0" w:color="auto"/>
          </w:divBdr>
          <w:divsChild>
            <w:div w:id="541862814">
              <w:marLeft w:val="0"/>
              <w:marRight w:val="0"/>
              <w:marTop w:val="0"/>
              <w:marBottom w:val="0"/>
              <w:divBdr>
                <w:top w:val="none" w:sz="0" w:space="0" w:color="auto"/>
                <w:left w:val="none" w:sz="0" w:space="0" w:color="auto"/>
                <w:bottom w:val="none" w:sz="0" w:space="0" w:color="auto"/>
                <w:right w:val="none" w:sz="0" w:space="0" w:color="auto"/>
              </w:divBdr>
            </w:div>
          </w:divsChild>
        </w:div>
        <w:div w:id="1634555263">
          <w:marLeft w:val="0"/>
          <w:marRight w:val="0"/>
          <w:marTop w:val="0"/>
          <w:marBottom w:val="0"/>
          <w:divBdr>
            <w:top w:val="none" w:sz="0" w:space="0" w:color="auto"/>
            <w:left w:val="none" w:sz="0" w:space="0" w:color="auto"/>
            <w:bottom w:val="none" w:sz="0" w:space="0" w:color="auto"/>
            <w:right w:val="none" w:sz="0" w:space="0" w:color="auto"/>
          </w:divBdr>
          <w:divsChild>
            <w:div w:id="1913812776">
              <w:marLeft w:val="0"/>
              <w:marRight w:val="0"/>
              <w:marTop w:val="0"/>
              <w:marBottom w:val="0"/>
              <w:divBdr>
                <w:top w:val="none" w:sz="0" w:space="0" w:color="auto"/>
                <w:left w:val="none" w:sz="0" w:space="0" w:color="auto"/>
                <w:bottom w:val="none" w:sz="0" w:space="0" w:color="auto"/>
                <w:right w:val="none" w:sz="0" w:space="0" w:color="auto"/>
              </w:divBdr>
            </w:div>
          </w:divsChild>
        </w:div>
        <w:div w:id="1661303938">
          <w:marLeft w:val="0"/>
          <w:marRight w:val="0"/>
          <w:marTop w:val="0"/>
          <w:marBottom w:val="0"/>
          <w:divBdr>
            <w:top w:val="none" w:sz="0" w:space="0" w:color="auto"/>
            <w:left w:val="none" w:sz="0" w:space="0" w:color="auto"/>
            <w:bottom w:val="none" w:sz="0" w:space="0" w:color="auto"/>
            <w:right w:val="none" w:sz="0" w:space="0" w:color="auto"/>
          </w:divBdr>
          <w:divsChild>
            <w:div w:id="1293561331">
              <w:marLeft w:val="0"/>
              <w:marRight w:val="0"/>
              <w:marTop w:val="0"/>
              <w:marBottom w:val="0"/>
              <w:divBdr>
                <w:top w:val="none" w:sz="0" w:space="0" w:color="auto"/>
                <w:left w:val="none" w:sz="0" w:space="0" w:color="auto"/>
                <w:bottom w:val="none" w:sz="0" w:space="0" w:color="auto"/>
                <w:right w:val="none" w:sz="0" w:space="0" w:color="auto"/>
              </w:divBdr>
            </w:div>
          </w:divsChild>
        </w:div>
        <w:div w:id="1672441116">
          <w:marLeft w:val="0"/>
          <w:marRight w:val="0"/>
          <w:marTop w:val="0"/>
          <w:marBottom w:val="0"/>
          <w:divBdr>
            <w:top w:val="none" w:sz="0" w:space="0" w:color="auto"/>
            <w:left w:val="none" w:sz="0" w:space="0" w:color="auto"/>
            <w:bottom w:val="none" w:sz="0" w:space="0" w:color="auto"/>
            <w:right w:val="none" w:sz="0" w:space="0" w:color="auto"/>
          </w:divBdr>
          <w:divsChild>
            <w:div w:id="1638337583">
              <w:marLeft w:val="0"/>
              <w:marRight w:val="0"/>
              <w:marTop w:val="0"/>
              <w:marBottom w:val="0"/>
              <w:divBdr>
                <w:top w:val="none" w:sz="0" w:space="0" w:color="auto"/>
                <w:left w:val="none" w:sz="0" w:space="0" w:color="auto"/>
                <w:bottom w:val="none" w:sz="0" w:space="0" w:color="auto"/>
                <w:right w:val="none" w:sz="0" w:space="0" w:color="auto"/>
              </w:divBdr>
            </w:div>
          </w:divsChild>
        </w:div>
        <w:div w:id="1835805052">
          <w:marLeft w:val="0"/>
          <w:marRight w:val="0"/>
          <w:marTop w:val="0"/>
          <w:marBottom w:val="0"/>
          <w:divBdr>
            <w:top w:val="none" w:sz="0" w:space="0" w:color="auto"/>
            <w:left w:val="none" w:sz="0" w:space="0" w:color="auto"/>
            <w:bottom w:val="none" w:sz="0" w:space="0" w:color="auto"/>
            <w:right w:val="none" w:sz="0" w:space="0" w:color="auto"/>
          </w:divBdr>
          <w:divsChild>
            <w:div w:id="1891114489">
              <w:marLeft w:val="0"/>
              <w:marRight w:val="0"/>
              <w:marTop w:val="0"/>
              <w:marBottom w:val="0"/>
              <w:divBdr>
                <w:top w:val="none" w:sz="0" w:space="0" w:color="auto"/>
                <w:left w:val="none" w:sz="0" w:space="0" w:color="auto"/>
                <w:bottom w:val="none" w:sz="0" w:space="0" w:color="auto"/>
                <w:right w:val="none" w:sz="0" w:space="0" w:color="auto"/>
              </w:divBdr>
            </w:div>
          </w:divsChild>
        </w:div>
        <w:div w:id="1897542184">
          <w:marLeft w:val="0"/>
          <w:marRight w:val="0"/>
          <w:marTop w:val="0"/>
          <w:marBottom w:val="0"/>
          <w:divBdr>
            <w:top w:val="none" w:sz="0" w:space="0" w:color="auto"/>
            <w:left w:val="none" w:sz="0" w:space="0" w:color="auto"/>
            <w:bottom w:val="none" w:sz="0" w:space="0" w:color="auto"/>
            <w:right w:val="none" w:sz="0" w:space="0" w:color="auto"/>
          </w:divBdr>
          <w:divsChild>
            <w:div w:id="59718286">
              <w:marLeft w:val="0"/>
              <w:marRight w:val="0"/>
              <w:marTop w:val="0"/>
              <w:marBottom w:val="0"/>
              <w:divBdr>
                <w:top w:val="none" w:sz="0" w:space="0" w:color="auto"/>
                <w:left w:val="none" w:sz="0" w:space="0" w:color="auto"/>
                <w:bottom w:val="none" w:sz="0" w:space="0" w:color="auto"/>
                <w:right w:val="none" w:sz="0" w:space="0" w:color="auto"/>
              </w:divBdr>
            </w:div>
          </w:divsChild>
        </w:div>
        <w:div w:id="1936671833">
          <w:marLeft w:val="0"/>
          <w:marRight w:val="0"/>
          <w:marTop w:val="0"/>
          <w:marBottom w:val="0"/>
          <w:divBdr>
            <w:top w:val="none" w:sz="0" w:space="0" w:color="auto"/>
            <w:left w:val="none" w:sz="0" w:space="0" w:color="auto"/>
            <w:bottom w:val="none" w:sz="0" w:space="0" w:color="auto"/>
            <w:right w:val="none" w:sz="0" w:space="0" w:color="auto"/>
          </w:divBdr>
          <w:divsChild>
            <w:div w:id="1152676398">
              <w:marLeft w:val="0"/>
              <w:marRight w:val="0"/>
              <w:marTop w:val="0"/>
              <w:marBottom w:val="0"/>
              <w:divBdr>
                <w:top w:val="none" w:sz="0" w:space="0" w:color="auto"/>
                <w:left w:val="none" w:sz="0" w:space="0" w:color="auto"/>
                <w:bottom w:val="none" w:sz="0" w:space="0" w:color="auto"/>
                <w:right w:val="none" w:sz="0" w:space="0" w:color="auto"/>
              </w:divBdr>
            </w:div>
          </w:divsChild>
        </w:div>
        <w:div w:id="1941792640">
          <w:marLeft w:val="0"/>
          <w:marRight w:val="0"/>
          <w:marTop w:val="0"/>
          <w:marBottom w:val="0"/>
          <w:divBdr>
            <w:top w:val="none" w:sz="0" w:space="0" w:color="auto"/>
            <w:left w:val="none" w:sz="0" w:space="0" w:color="auto"/>
            <w:bottom w:val="none" w:sz="0" w:space="0" w:color="auto"/>
            <w:right w:val="none" w:sz="0" w:space="0" w:color="auto"/>
          </w:divBdr>
          <w:divsChild>
            <w:div w:id="903761805">
              <w:marLeft w:val="0"/>
              <w:marRight w:val="0"/>
              <w:marTop w:val="0"/>
              <w:marBottom w:val="0"/>
              <w:divBdr>
                <w:top w:val="none" w:sz="0" w:space="0" w:color="auto"/>
                <w:left w:val="none" w:sz="0" w:space="0" w:color="auto"/>
                <w:bottom w:val="none" w:sz="0" w:space="0" w:color="auto"/>
                <w:right w:val="none" w:sz="0" w:space="0" w:color="auto"/>
              </w:divBdr>
            </w:div>
          </w:divsChild>
        </w:div>
        <w:div w:id="1953660336">
          <w:marLeft w:val="0"/>
          <w:marRight w:val="0"/>
          <w:marTop w:val="0"/>
          <w:marBottom w:val="0"/>
          <w:divBdr>
            <w:top w:val="none" w:sz="0" w:space="0" w:color="auto"/>
            <w:left w:val="none" w:sz="0" w:space="0" w:color="auto"/>
            <w:bottom w:val="none" w:sz="0" w:space="0" w:color="auto"/>
            <w:right w:val="none" w:sz="0" w:space="0" w:color="auto"/>
          </w:divBdr>
          <w:divsChild>
            <w:div w:id="2014260864">
              <w:marLeft w:val="0"/>
              <w:marRight w:val="0"/>
              <w:marTop w:val="0"/>
              <w:marBottom w:val="0"/>
              <w:divBdr>
                <w:top w:val="none" w:sz="0" w:space="0" w:color="auto"/>
                <w:left w:val="none" w:sz="0" w:space="0" w:color="auto"/>
                <w:bottom w:val="none" w:sz="0" w:space="0" w:color="auto"/>
                <w:right w:val="none" w:sz="0" w:space="0" w:color="auto"/>
              </w:divBdr>
            </w:div>
          </w:divsChild>
        </w:div>
        <w:div w:id="1965111166">
          <w:marLeft w:val="0"/>
          <w:marRight w:val="0"/>
          <w:marTop w:val="0"/>
          <w:marBottom w:val="0"/>
          <w:divBdr>
            <w:top w:val="none" w:sz="0" w:space="0" w:color="auto"/>
            <w:left w:val="none" w:sz="0" w:space="0" w:color="auto"/>
            <w:bottom w:val="none" w:sz="0" w:space="0" w:color="auto"/>
            <w:right w:val="none" w:sz="0" w:space="0" w:color="auto"/>
          </w:divBdr>
          <w:divsChild>
            <w:div w:id="1207333235">
              <w:marLeft w:val="0"/>
              <w:marRight w:val="0"/>
              <w:marTop w:val="0"/>
              <w:marBottom w:val="0"/>
              <w:divBdr>
                <w:top w:val="none" w:sz="0" w:space="0" w:color="auto"/>
                <w:left w:val="none" w:sz="0" w:space="0" w:color="auto"/>
                <w:bottom w:val="none" w:sz="0" w:space="0" w:color="auto"/>
                <w:right w:val="none" w:sz="0" w:space="0" w:color="auto"/>
              </w:divBdr>
            </w:div>
          </w:divsChild>
        </w:div>
        <w:div w:id="1972204900">
          <w:marLeft w:val="0"/>
          <w:marRight w:val="0"/>
          <w:marTop w:val="0"/>
          <w:marBottom w:val="0"/>
          <w:divBdr>
            <w:top w:val="none" w:sz="0" w:space="0" w:color="auto"/>
            <w:left w:val="none" w:sz="0" w:space="0" w:color="auto"/>
            <w:bottom w:val="none" w:sz="0" w:space="0" w:color="auto"/>
            <w:right w:val="none" w:sz="0" w:space="0" w:color="auto"/>
          </w:divBdr>
          <w:divsChild>
            <w:div w:id="595868402">
              <w:marLeft w:val="0"/>
              <w:marRight w:val="0"/>
              <w:marTop w:val="0"/>
              <w:marBottom w:val="0"/>
              <w:divBdr>
                <w:top w:val="none" w:sz="0" w:space="0" w:color="auto"/>
                <w:left w:val="none" w:sz="0" w:space="0" w:color="auto"/>
                <w:bottom w:val="none" w:sz="0" w:space="0" w:color="auto"/>
                <w:right w:val="none" w:sz="0" w:space="0" w:color="auto"/>
              </w:divBdr>
            </w:div>
          </w:divsChild>
        </w:div>
        <w:div w:id="2008093715">
          <w:marLeft w:val="0"/>
          <w:marRight w:val="0"/>
          <w:marTop w:val="0"/>
          <w:marBottom w:val="0"/>
          <w:divBdr>
            <w:top w:val="none" w:sz="0" w:space="0" w:color="auto"/>
            <w:left w:val="none" w:sz="0" w:space="0" w:color="auto"/>
            <w:bottom w:val="none" w:sz="0" w:space="0" w:color="auto"/>
            <w:right w:val="none" w:sz="0" w:space="0" w:color="auto"/>
          </w:divBdr>
          <w:divsChild>
            <w:div w:id="953484038">
              <w:marLeft w:val="0"/>
              <w:marRight w:val="0"/>
              <w:marTop w:val="0"/>
              <w:marBottom w:val="0"/>
              <w:divBdr>
                <w:top w:val="none" w:sz="0" w:space="0" w:color="auto"/>
                <w:left w:val="none" w:sz="0" w:space="0" w:color="auto"/>
                <w:bottom w:val="none" w:sz="0" w:space="0" w:color="auto"/>
                <w:right w:val="none" w:sz="0" w:space="0" w:color="auto"/>
              </w:divBdr>
            </w:div>
          </w:divsChild>
        </w:div>
        <w:div w:id="2032141476">
          <w:marLeft w:val="0"/>
          <w:marRight w:val="0"/>
          <w:marTop w:val="0"/>
          <w:marBottom w:val="0"/>
          <w:divBdr>
            <w:top w:val="none" w:sz="0" w:space="0" w:color="auto"/>
            <w:left w:val="none" w:sz="0" w:space="0" w:color="auto"/>
            <w:bottom w:val="none" w:sz="0" w:space="0" w:color="auto"/>
            <w:right w:val="none" w:sz="0" w:space="0" w:color="auto"/>
          </w:divBdr>
          <w:divsChild>
            <w:div w:id="1869293294">
              <w:marLeft w:val="0"/>
              <w:marRight w:val="0"/>
              <w:marTop w:val="0"/>
              <w:marBottom w:val="0"/>
              <w:divBdr>
                <w:top w:val="none" w:sz="0" w:space="0" w:color="auto"/>
                <w:left w:val="none" w:sz="0" w:space="0" w:color="auto"/>
                <w:bottom w:val="none" w:sz="0" w:space="0" w:color="auto"/>
                <w:right w:val="none" w:sz="0" w:space="0" w:color="auto"/>
              </w:divBdr>
            </w:div>
          </w:divsChild>
        </w:div>
        <w:div w:id="2093430508">
          <w:marLeft w:val="0"/>
          <w:marRight w:val="0"/>
          <w:marTop w:val="0"/>
          <w:marBottom w:val="0"/>
          <w:divBdr>
            <w:top w:val="none" w:sz="0" w:space="0" w:color="auto"/>
            <w:left w:val="none" w:sz="0" w:space="0" w:color="auto"/>
            <w:bottom w:val="none" w:sz="0" w:space="0" w:color="auto"/>
            <w:right w:val="none" w:sz="0" w:space="0" w:color="auto"/>
          </w:divBdr>
          <w:divsChild>
            <w:div w:id="1707950548">
              <w:marLeft w:val="0"/>
              <w:marRight w:val="0"/>
              <w:marTop w:val="0"/>
              <w:marBottom w:val="0"/>
              <w:divBdr>
                <w:top w:val="none" w:sz="0" w:space="0" w:color="auto"/>
                <w:left w:val="none" w:sz="0" w:space="0" w:color="auto"/>
                <w:bottom w:val="none" w:sz="0" w:space="0" w:color="auto"/>
                <w:right w:val="none" w:sz="0" w:space="0" w:color="auto"/>
              </w:divBdr>
            </w:div>
          </w:divsChild>
        </w:div>
        <w:div w:id="2114399559">
          <w:marLeft w:val="0"/>
          <w:marRight w:val="0"/>
          <w:marTop w:val="0"/>
          <w:marBottom w:val="0"/>
          <w:divBdr>
            <w:top w:val="none" w:sz="0" w:space="0" w:color="auto"/>
            <w:left w:val="none" w:sz="0" w:space="0" w:color="auto"/>
            <w:bottom w:val="none" w:sz="0" w:space="0" w:color="auto"/>
            <w:right w:val="none" w:sz="0" w:space="0" w:color="auto"/>
          </w:divBdr>
          <w:divsChild>
            <w:div w:id="136467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09711">
      <w:bodyDiv w:val="1"/>
      <w:marLeft w:val="0"/>
      <w:marRight w:val="0"/>
      <w:marTop w:val="0"/>
      <w:marBottom w:val="0"/>
      <w:divBdr>
        <w:top w:val="none" w:sz="0" w:space="0" w:color="auto"/>
        <w:left w:val="none" w:sz="0" w:space="0" w:color="auto"/>
        <w:bottom w:val="none" w:sz="0" w:space="0" w:color="auto"/>
        <w:right w:val="none" w:sz="0" w:space="0" w:color="auto"/>
      </w:divBdr>
    </w:div>
    <w:div w:id="1977681435">
      <w:bodyDiv w:val="1"/>
      <w:marLeft w:val="0"/>
      <w:marRight w:val="0"/>
      <w:marTop w:val="0"/>
      <w:marBottom w:val="0"/>
      <w:divBdr>
        <w:top w:val="none" w:sz="0" w:space="0" w:color="auto"/>
        <w:left w:val="none" w:sz="0" w:space="0" w:color="auto"/>
        <w:bottom w:val="none" w:sz="0" w:space="0" w:color="auto"/>
        <w:right w:val="none" w:sz="0" w:space="0" w:color="auto"/>
      </w:divBdr>
    </w:div>
    <w:div w:id="2008485034">
      <w:bodyDiv w:val="1"/>
      <w:marLeft w:val="0"/>
      <w:marRight w:val="0"/>
      <w:marTop w:val="0"/>
      <w:marBottom w:val="0"/>
      <w:divBdr>
        <w:top w:val="none" w:sz="0" w:space="0" w:color="auto"/>
        <w:left w:val="none" w:sz="0" w:space="0" w:color="auto"/>
        <w:bottom w:val="none" w:sz="0" w:space="0" w:color="auto"/>
        <w:right w:val="none" w:sz="0" w:space="0" w:color="auto"/>
      </w:divBdr>
    </w:div>
    <w:div w:id="2028099476">
      <w:bodyDiv w:val="1"/>
      <w:marLeft w:val="0"/>
      <w:marRight w:val="0"/>
      <w:marTop w:val="0"/>
      <w:marBottom w:val="0"/>
      <w:divBdr>
        <w:top w:val="none" w:sz="0" w:space="0" w:color="auto"/>
        <w:left w:val="none" w:sz="0" w:space="0" w:color="auto"/>
        <w:bottom w:val="none" w:sz="0" w:space="0" w:color="auto"/>
        <w:right w:val="none" w:sz="0" w:space="0" w:color="auto"/>
      </w:divBdr>
    </w:div>
    <w:div w:id="2050567858">
      <w:bodyDiv w:val="1"/>
      <w:marLeft w:val="0"/>
      <w:marRight w:val="0"/>
      <w:marTop w:val="0"/>
      <w:marBottom w:val="0"/>
      <w:divBdr>
        <w:top w:val="none" w:sz="0" w:space="0" w:color="auto"/>
        <w:left w:val="none" w:sz="0" w:space="0" w:color="auto"/>
        <w:bottom w:val="none" w:sz="0" w:space="0" w:color="auto"/>
        <w:right w:val="none" w:sz="0" w:space="0" w:color="auto"/>
      </w:divBdr>
    </w:div>
    <w:div w:id="2062631653">
      <w:bodyDiv w:val="1"/>
      <w:marLeft w:val="0"/>
      <w:marRight w:val="0"/>
      <w:marTop w:val="0"/>
      <w:marBottom w:val="0"/>
      <w:divBdr>
        <w:top w:val="none" w:sz="0" w:space="0" w:color="auto"/>
        <w:left w:val="none" w:sz="0" w:space="0" w:color="auto"/>
        <w:bottom w:val="none" w:sz="0" w:space="0" w:color="auto"/>
        <w:right w:val="none" w:sz="0" w:space="0" w:color="auto"/>
      </w:divBdr>
    </w:div>
    <w:div w:id="2078476088">
      <w:bodyDiv w:val="1"/>
      <w:marLeft w:val="0"/>
      <w:marRight w:val="0"/>
      <w:marTop w:val="0"/>
      <w:marBottom w:val="0"/>
      <w:divBdr>
        <w:top w:val="none" w:sz="0" w:space="0" w:color="auto"/>
        <w:left w:val="none" w:sz="0" w:space="0" w:color="auto"/>
        <w:bottom w:val="none" w:sz="0" w:space="0" w:color="auto"/>
        <w:right w:val="none" w:sz="0" w:space="0" w:color="auto"/>
      </w:divBdr>
    </w:div>
    <w:div w:id="2082673424">
      <w:bodyDiv w:val="1"/>
      <w:marLeft w:val="0"/>
      <w:marRight w:val="0"/>
      <w:marTop w:val="0"/>
      <w:marBottom w:val="0"/>
      <w:divBdr>
        <w:top w:val="none" w:sz="0" w:space="0" w:color="auto"/>
        <w:left w:val="none" w:sz="0" w:space="0" w:color="auto"/>
        <w:bottom w:val="none" w:sz="0" w:space="0" w:color="auto"/>
        <w:right w:val="none" w:sz="0" w:space="0" w:color="auto"/>
      </w:divBdr>
    </w:div>
    <w:div w:id="2095858047">
      <w:bodyDiv w:val="1"/>
      <w:marLeft w:val="0"/>
      <w:marRight w:val="0"/>
      <w:marTop w:val="0"/>
      <w:marBottom w:val="0"/>
      <w:divBdr>
        <w:top w:val="none" w:sz="0" w:space="0" w:color="auto"/>
        <w:left w:val="none" w:sz="0" w:space="0" w:color="auto"/>
        <w:bottom w:val="none" w:sz="0" w:space="0" w:color="auto"/>
        <w:right w:val="none" w:sz="0" w:space="0" w:color="auto"/>
      </w:divBdr>
    </w:div>
    <w:div w:id="2101563271">
      <w:bodyDiv w:val="1"/>
      <w:marLeft w:val="0"/>
      <w:marRight w:val="0"/>
      <w:marTop w:val="0"/>
      <w:marBottom w:val="0"/>
      <w:divBdr>
        <w:top w:val="none" w:sz="0" w:space="0" w:color="auto"/>
        <w:left w:val="none" w:sz="0" w:space="0" w:color="auto"/>
        <w:bottom w:val="none" w:sz="0" w:space="0" w:color="auto"/>
        <w:right w:val="none" w:sz="0" w:space="0" w:color="auto"/>
      </w:divBdr>
    </w:div>
    <w:div w:id="21130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109/5.726791"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grandviewresearch.com/press-release/global-image-recognition-market" TargetMode="External"/><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36" Type="http://schemas.microsoft.com/office/2019/05/relationships/documenttasks" Target="documenttasks/documenttasks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hyperlink" Target="https://github.com/rickfontenot/HNN-Capstone"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documenttasks/documenttasks1.xml><?xml version="1.0" encoding="utf-8"?>
<t:Tasks xmlns:t="http://schemas.microsoft.com/office/tasks/2019/documenttasks" xmlns:oel="http://schemas.microsoft.com/office/2019/extlst">
  <t:Task id="{75E69415-3EB1-4073-810D-B24523DCC904}">
    <t:Anchor>
      <t:Comment id="1666458175"/>
    </t:Anchor>
    <t:History>
      <t:Event id="{FEA2654F-D231-4653-8F78-56F84FCC171B}" time="2022-07-09T22:34:26.819Z">
        <t:Attribution userId="S::lazarusj@smu.edu::cd101f70-c2e3-4d6d-8bc4-5b28c8161bfb" userProvider="AD" userName="Lazarus, Joe"/>
        <t:Anchor>
          <t:Comment id="1666458175"/>
        </t:Anchor>
        <t:Create/>
      </t:Event>
      <t:Event id="{971D5FC3-4F78-4DDB-9999-2D3488D3458E}" time="2022-07-09T22:34:26.819Z">
        <t:Attribution userId="S::lazarusj@smu.edu::cd101f70-c2e3-4d6d-8bc4-5b28c8161bfb" userProvider="AD" userName="Lazarus, Joe"/>
        <t:Anchor>
          <t:Comment id="1666458175"/>
        </t:Anchor>
        <t:Assign userId="S::prudick@smu.edu::48e51520-fdcc-4143-9f00-aadbc3922f83" userProvider="AD" userName="Rudick, Puri"/>
      </t:Event>
      <t:Event id="{69443573-F1C5-473C-948D-88368E905BFD}" time="2022-07-09T22:34:26.819Z">
        <t:Attribution userId="S::lazarusj@smu.edu::cd101f70-c2e3-4d6d-8bc4-5b28c8161bfb" userProvider="AD" userName="Lazarus, Joe"/>
        <t:Anchor>
          <t:Comment id="1666458175"/>
        </t:Anchor>
        <t:SetTitle title="@Rudick, Puri Please check The ADA citation format"/>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F3C226-8362-2748-871A-C06ACE59899A}">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C2DA041AC95647ACBE4147503D7566" ma:contentTypeVersion="11" ma:contentTypeDescription="Create a new document." ma:contentTypeScope="" ma:versionID="da12f07968166f31a5e2faefa87362ba">
  <xsd:schema xmlns:xsd="http://www.w3.org/2001/XMLSchema" xmlns:xs="http://www.w3.org/2001/XMLSchema" xmlns:p="http://schemas.microsoft.com/office/2006/metadata/properties" xmlns:ns3="9addf005-35b1-43e1-8300-cf9acebf37ec" xmlns:ns4="9f84a31a-c12e-4776-9d04-2bfd71188a78" targetNamespace="http://schemas.microsoft.com/office/2006/metadata/properties" ma:root="true" ma:fieldsID="f6051794df28ea714b972c713ac19a2b" ns3:_="" ns4:_="">
    <xsd:import namespace="9addf005-35b1-43e1-8300-cf9acebf37ec"/>
    <xsd:import namespace="9f84a31a-c12e-4776-9d04-2bfd71188a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ddf005-35b1-43e1-8300-cf9acebf37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f84a31a-c12e-4776-9d04-2bfd71188a7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31C06-0FE0-4A2B-9B89-223EAD9A52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ddf005-35b1-43e1-8300-cf9acebf37ec"/>
    <ds:schemaRef ds:uri="9f84a31a-c12e-4776-9d04-2bfd71188a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C3C160-5D57-4EAA-8D3D-4EBDA2F5BA4E}">
  <ds:schemaRefs>
    <ds:schemaRef ds:uri="http://schemas.microsoft.com/sharepoint/v3/contenttype/forms"/>
  </ds:schemaRefs>
</ds:datastoreItem>
</file>

<file path=customXml/itemProps3.xml><?xml version="1.0" encoding="utf-8"?>
<ds:datastoreItem xmlns:ds="http://schemas.openxmlformats.org/officeDocument/2006/customXml" ds:itemID="{5673CEFC-EAC7-4A78-9E57-8A910AF4E7AD}">
  <ds:schemaRefs>
    <ds:schemaRef ds:uri="http://www.w3.org/XML/1998/namespace"/>
    <ds:schemaRef ds:uri="http://schemas.microsoft.com/office/infopath/2007/PartnerControls"/>
    <ds:schemaRef ds:uri="http://purl.org/dc/elements/1.1/"/>
    <ds:schemaRef ds:uri="http://schemas.openxmlformats.org/package/2006/metadata/core-properties"/>
    <ds:schemaRef ds:uri="http://schemas.microsoft.com/office/2006/documentManagement/types"/>
    <ds:schemaRef ds:uri="http://purl.org/dc/dcmitype/"/>
    <ds:schemaRef ds:uri="9addf005-35b1-43e1-8300-cf9acebf37ec"/>
    <ds:schemaRef ds:uri="http://purl.org/dc/terms/"/>
    <ds:schemaRef ds:uri="http://schemas.microsoft.com/office/2006/metadata/properties"/>
    <ds:schemaRef ds:uri="9f84a31a-c12e-4776-9d04-2bfd71188a78"/>
  </ds:schemaRefs>
</ds:datastoreItem>
</file>

<file path=customXml/itemProps4.xml><?xml version="1.0" encoding="utf-8"?>
<ds:datastoreItem xmlns:ds="http://schemas.openxmlformats.org/officeDocument/2006/customXml" ds:itemID="{CA9774D3-D761-4631-BF19-82A9DC6B1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trial</Template>
  <TotalTime>1</TotalTime>
  <Pages>26</Pages>
  <Words>9458</Words>
  <Characters>53911</Characters>
  <Application>Microsoft Office Word</Application>
  <DocSecurity>0</DocSecurity>
  <Lines>449</Lines>
  <Paragraphs>126</Paragraphs>
  <ScaleCrop>false</ScaleCrop>
  <Company>Springer Verlag GmbH &amp; Co.KG</Company>
  <LinksUpToDate>false</LinksUpToDate>
  <CharactersWithSpaces>63243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
  <cp:lastModifiedBy>Puri Rudick</cp:lastModifiedBy>
  <cp:revision>2</cp:revision>
  <cp:lastPrinted>2006-03-24T22:58:00Z</cp:lastPrinted>
  <dcterms:created xsi:type="dcterms:W3CDTF">2022-07-28T16:55:00Z</dcterms:created>
  <dcterms:modified xsi:type="dcterms:W3CDTF">2022-07-28T16:55:00Z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documentId_3262</vt:lpwstr>
  </property>
  <property fmtid="{D5CDD505-2E9C-101B-9397-08002B2CF9AE}" pid="3" name="grammarly_documentContext">
    <vt:lpwstr>{"goals":[],"domain":"general","emotions":[],"dialect":"american"}</vt:lpwstr>
  </property>
  <property fmtid="{D5CDD505-2E9C-101B-9397-08002B2CF9AE}" pid="4" name="ContentTypeId">
    <vt:lpwstr>0x01010035C2DA041AC95647ACBE4147503D7566</vt:lpwstr>
  </property>
</Properties>
</file>